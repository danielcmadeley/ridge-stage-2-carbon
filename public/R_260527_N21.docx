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5510142"/>
        <w:docPartObj>
          <w:docPartGallery w:val="Cover Pages"/>
          <w:docPartUnique/>
        </w:docPartObj>
      </w:sdtPr>
      <w:sdtContent>
        <w:p w14:paraId="0E3BC828" w14:textId="0C222B7F" w:rsidR="004E1076" w:rsidRDefault="004E1076" w:rsidP="00B76674"/>
        <w:p w14:paraId="267A4EB2" w14:textId="77777777" w:rsidR="004E1076" w:rsidRDefault="004E1076" w:rsidP="00B76674">
          <w:r>
            <w:rPr>
              <w:noProof/>
            </w:rPr>
            <w:drawing>
              <wp:anchor distT="0" distB="0" distL="114300" distR="114300" simplePos="0" relativeHeight="251718656" behindDoc="0" locked="1" layoutInCell="1" allowOverlap="1" wp14:anchorId="61FA4E19" wp14:editId="6E6AC22D">
                <wp:simplePos x="0" y="0"/>
                <wp:positionH relativeFrom="margin">
                  <wp:align>left</wp:align>
                </wp:positionH>
                <wp:positionV relativeFrom="page">
                  <wp:posOffset>540385</wp:posOffset>
                </wp:positionV>
                <wp:extent cx="1533600" cy="352800"/>
                <wp:effectExtent l="0" t="0" r="0" b="9525"/>
                <wp:wrapNone/>
                <wp:docPr id="108028124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1247" name="Graphic 1080281247"/>
                        <pic:cNvPicPr/>
                      </pic:nvPicPr>
                      <pic:blipFill>
                        <a:blip r:embed="rId11">
                          <a:extLst>
                            <a:ext uri="{96DAC541-7B7A-43D3-8B79-37D633B846F1}">
                              <asvg:svgBlip xmlns:asvg="http://schemas.microsoft.com/office/drawing/2016/SVG/main" r:embed="rId12"/>
                            </a:ext>
                          </a:extLst>
                        </a:blip>
                        <a:stretch>
                          <a:fillRect/>
                        </a:stretch>
                      </pic:blipFill>
                      <pic:spPr>
                        <a:xfrm>
                          <a:off x="0" y="0"/>
                          <a:ext cx="1533600" cy="3528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6608" behindDoc="1" locked="1" layoutInCell="1" allowOverlap="1" wp14:anchorId="565CB1EF" wp14:editId="3545DCF7">
                    <wp:simplePos x="0" y="0"/>
                    <wp:positionH relativeFrom="page">
                      <wp:align>left</wp:align>
                    </wp:positionH>
                    <wp:positionV relativeFrom="page">
                      <wp:align>top</wp:align>
                    </wp:positionV>
                    <wp:extent cx="7560000" cy="10692000"/>
                    <wp:effectExtent l="0" t="0" r="3175" b="0"/>
                    <wp:wrapNone/>
                    <wp:docPr id="1015918938" name="Rectangle 4"/>
                    <wp:cNvGraphicFramePr/>
                    <a:graphic xmlns:a="http://schemas.openxmlformats.org/drawingml/2006/main">
                      <a:graphicData uri="http://schemas.microsoft.com/office/word/2010/wordprocessingShape">
                        <wps:wsp>
                          <wps:cNvSpPr/>
                          <wps:spPr>
                            <a:xfrm>
                              <a:off x="0" y="0"/>
                              <a:ext cx="7560000" cy="10692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E30CE" id="Rectangle 4" o:spid="_x0000_s1026" style="position:absolute;margin-left:0;margin-top:0;width:595.3pt;height:841.9pt;z-index:-25159987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" fillcolor="#003723 [3204]" stroked="f" strokeweight="1pt">
                    <w10:wrap anchorx="page" anchory="page"/>
                    <w10:anchorlock/>
                  </v:rect>
                </w:pict>
              </mc:Fallback>
            </mc:AlternateContent>
          </w:r>
          <w:r>
            <w:rPr>
              <w:noProof/>
            </w:rPr>
            <w:drawing>
              <wp:anchor distT="0" distB="0" distL="114300" distR="114300" simplePos="0" relativeHeight="251717632" behindDoc="1" locked="1" layoutInCell="1" allowOverlap="1" wp14:anchorId="02DCF6EA" wp14:editId="543ACA2B">
                <wp:simplePos x="0" y="0"/>
                <wp:positionH relativeFrom="page">
                  <wp:posOffset>3240405</wp:posOffset>
                </wp:positionH>
                <wp:positionV relativeFrom="page">
                  <wp:posOffset>-104140</wp:posOffset>
                </wp:positionV>
                <wp:extent cx="4406265" cy="10907395"/>
                <wp:effectExtent l="0" t="0" r="0" b="0"/>
                <wp:wrapNone/>
                <wp:docPr id="2671279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7922" name="Graphic 267127922"/>
                        <pic:cNvPicPr/>
                      </pic:nvPicPr>
                      <pic:blipFill>
                        <a:blip r:embed="rId13">
                          <a:extLst>
                            <a:ext uri="{96DAC541-7B7A-43D3-8B79-37D633B846F1}">
                              <asvg:svgBlip xmlns:asvg="http://schemas.microsoft.com/office/drawing/2016/SVG/main" r:embed="rId14"/>
                            </a:ext>
                          </a:extLst>
                        </a:blip>
                        <a:stretch>
                          <a:fillRect/>
                        </a:stretch>
                      </pic:blipFill>
                      <pic:spPr>
                        <a:xfrm>
                          <a:off x="0" y="0"/>
                          <a:ext cx="4406265" cy="1090739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2041"/>
            <w:gridCol w:w="5897"/>
          </w:tblGrid>
          <w:tr w:rsidR="004E1076" w14:paraId="064E3CF5" w14:textId="77777777" w:rsidTr="003537BF">
            <w:trPr>
              <w:trHeight w:hRule="exact" w:val="4774"/>
            </w:trPr>
            <w:tc>
              <w:tcPr>
                <w:tcW w:w="7938" w:type="dxa"/>
                <w:gridSpan w:val="2"/>
                <w:vAlign w:val="bottom"/>
              </w:tcPr>
              <w:p w14:paraId="3D29C3ED" w14:textId="11F16F2B" w:rsidR="004E1076" w:rsidRDefault="00DD3537" w:rsidP="00A13066">
                <w:pPr>
                  <w:pStyle w:val="Documenttitle"/>
                </w:pPr>
                <w:r>
                  <w:t>Submission Name</w:t>
                </w:r>
              </w:p>
            </w:tc>
          </w:tr>
          <w:tr w:rsidR="004E1076" w14:paraId="51C549FC" w14:textId="77777777" w:rsidTr="00A64601">
            <w:trPr>
              <w:trHeight w:hRule="exact" w:val="454"/>
            </w:trPr>
            <w:tc>
              <w:tcPr>
                <w:tcW w:w="2041" w:type="dxa"/>
                <w:tcBorders>
                  <w:bottom w:val="single" w:sz="4" w:space="0" w:color="FFFFFF" w:themeColor="background1"/>
                </w:tcBorders>
              </w:tcPr>
              <w:p w14:paraId="02853F07" w14:textId="77777777" w:rsidR="004E1076" w:rsidRDefault="004E1076" w:rsidP="002B0D44"/>
            </w:tc>
            <w:tc>
              <w:tcPr>
                <w:tcW w:w="5897" w:type="dxa"/>
              </w:tcPr>
              <w:p w14:paraId="4CCF8F9D" w14:textId="77777777" w:rsidR="004E1076" w:rsidRDefault="004E1076" w:rsidP="002B0D44"/>
            </w:tc>
          </w:tr>
          <w:tr w:rsidR="004E1076" w14:paraId="454680A5" w14:textId="77777777" w:rsidTr="00A13066">
            <w:trPr>
              <w:trHeight w:hRule="exact" w:val="567"/>
            </w:trPr>
            <w:tc>
              <w:tcPr>
                <w:tcW w:w="2041" w:type="dxa"/>
                <w:tcBorders>
                  <w:top w:val="single" w:sz="4" w:space="0" w:color="FFFFFF" w:themeColor="background1"/>
                </w:tcBorders>
              </w:tcPr>
              <w:p w14:paraId="18B43220" w14:textId="77777777" w:rsidR="004E1076" w:rsidRDefault="004E1076" w:rsidP="002B0D44"/>
            </w:tc>
            <w:tc>
              <w:tcPr>
                <w:tcW w:w="5897" w:type="dxa"/>
              </w:tcPr>
              <w:p w14:paraId="53F3A67A" w14:textId="77777777" w:rsidR="004E1076" w:rsidRDefault="004E1076" w:rsidP="002B0D44"/>
            </w:tc>
          </w:tr>
        </w:tbl>
        <w:p w14:paraId="3CC20A1D" w14:textId="7860ED60" w:rsidR="004E1076" w:rsidRDefault="00DD3537" w:rsidP="00AF71C6">
          <w:pPr>
            <w:pStyle w:val="Documentsubtitle"/>
          </w:pPr>
          <w:r>
            <w:t>Client Name</w:t>
          </w:r>
        </w:p>
        <w:p w14:paraId="7B0AE202" w14:textId="77777777" w:rsidR="004E1076" w:rsidRDefault="004E1076" w:rsidP="00B76674"/>
        <w:p w14:paraId="2BF5FA86" w14:textId="0B2179DB" w:rsidR="004E1076" w:rsidRDefault="00000000"/>
      </w:sdtContent>
    </w:sdt>
    <w:p w14:paraId="5F139B5B" w14:textId="77777777" w:rsidR="003A7295" w:rsidRDefault="003A7295">
      <w:pPr>
        <w:sectPr w:rsidR="003A7295" w:rsidSect="00410344">
          <w:headerReference w:type="default" r:id="rId15"/>
          <w:footerReference w:type="default" r:id="rId16"/>
          <w:headerReference w:type="first" r:id="rId17"/>
          <w:type w:val="continuous"/>
          <w:pgSz w:w="11906" w:h="16838" w:code="9"/>
          <w:pgMar w:top="851" w:right="851" w:bottom="851" w:left="851" w:header="794" w:footer="680" w:gutter="0"/>
          <w:cols w:space="708"/>
          <w:docGrid w:linePitch="360"/>
        </w:sectPr>
      </w:pPr>
    </w:p>
    <w:tbl>
      <w:tblPr>
        <w:tblStyle w:val="TableGrid"/>
        <w:tblpPr w:leftFromText="180" w:rightFromText="180" w:vertAnchor="page" w:horzAnchor="margin" w:tblpY="38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36"/>
        <w:gridCol w:w="2623"/>
        <w:gridCol w:w="2237"/>
      </w:tblGrid>
      <w:tr w:rsidR="00B022E2" w14:paraId="59B4D9E4" w14:textId="77777777" w:rsidTr="009858A6">
        <w:trPr>
          <w:trHeight w:val="1595"/>
        </w:trPr>
        <w:tc>
          <w:tcPr>
            <w:tcW w:w="10194" w:type="dxa"/>
            <w:gridSpan w:val="4"/>
          </w:tcPr>
          <w:p w14:paraId="687B3533" w14:textId="1B2B5E34" w:rsidR="00B022E2" w:rsidRDefault="00B022E2" w:rsidP="009858A6">
            <w:pPr>
              <w:jc w:val="center"/>
            </w:pPr>
            <w:r>
              <w:lastRenderedPageBreak/>
              <w:t>CLIENT LOGO HERE</w:t>
            </w:r>
          </w:p>
        </w:tc>
      </w:tr>
      <w:tr w:rsidR="00B022E2" w14:paraId="3386ABFC" w14:textId="77777777" w:rsidTr="009858A6">
        <w:tc>
          <w:tcPr>
            <w:tcW w:w="10194" w:type="dxa"/>
            <w:gridSpan w:val="4"/>
          </w:tcPr>
          <w:p w14:paraId="2B0D2D11" w14:textId="6E63EB2D" w:rsidR="00B022E2" w:rsidRDefault="00B022E2" w:rsidP="009858A6"/>
        </w:tc>
      </w:tr>
      <w:tr w:rsidR="00B022E2" w14:paraId="08A3598D" w14:textId="77777777" w:rsidTr="009858A6">
        <w:tc>
          <w:tcPr>
            <w:tcW w:w="10194" w:type="dxa"/>
            <w:gridSpan w:val="4"/>
          </w:tcPr>
          <w:p w14:paraId="63DBCDC3" w14:textId="0AF8863E" w:rsidR="00B022E2" w:rsidRPr="00B022E2" w:rsidRDefault="00B022E2" w:rsidP="009858A6">
            <w:pPr>
              <w:pStyle w:val="Title"/>
              <w:rPr>
                <w:rFonts w:ascii="PP Valve Plain Medium" w:hAnsi="PP Valve Plain Medium"/>
              </w:rPr>
            </w:pPr>
            <w:r w:rsidRPr="00B022E2">
              <w:rPr>
                <w:rFonts w:ascii="PP Valve Plain Medium" w:hAnsi="PP Valve Plain Medium"/>
              </w:rPr>
              <w:t>Submission Name</w:t>
            </w:r>
          </w:p>
          <w:sdt>
            <w:sdtPr>
              <w:rPr>
                <w:rFonts w:asciiTheme="minorHAnsi" w:eastAsiaTheme="minorEastAsia" w:hAnsiTheme="minorHAnsi" w:cstheme="minorBidi"/>
                <w:spacing w:val="0"/>
                <w:kern w:val="0"/>
                <w:sz w:val="20"/>
                <w:szCs w:val="20"/>
              </w:rPr>
              <w:alias w:val="Organisation|name|"/>
              <w:tag w:val="Organisation|name|"/>
              <w:id w:val="626511977"/>
            </w:sdtPr>
            <w:sdtContent>
              <w:p w14:paraId="1B30A31D" w14:textId="77777777" w:rsidR="00B022E2" w:rsidRDefault="00B022E2" w:rsidP="009858A6">
                <w:pPr>
                  <w:pStyle w:val="Title"/>
                </w:pPr>
                <w:r>
                  <w:t>Client Name</w:t>
                </w:r>
              </w:p>
              <w:p w14:paraId="171B2D3E" w14:textId="53CF5884" w:rsidR="00B022E2" w:rsidRPr="00B022E2" w:rsidRDefault="00000000" w:rsidP="009858A6">
                <w:sdt>
                  <w:sdtPr>
                    <w:alias w:val="Author|today|dd mmmm yyyy"/>
                    <w:tag w:val="Author|today|dd mmmm yyyy"/>
                    <w:id w:val="623733527"/>
                  </w:sdtPr>
                  <w:sdtContent>
                    <w:r w:rsidR="00B022E2" w:rsidRPr="00296932">
                      <w:t>Date</w:t>
                    </w:r>
                  </w:sdtContent>
                </w:sdt>
              </w:p>
            </w:sdtContent>
          </w:sdt>
        </w:tc>
      </w:tr>
      <w:tr w:rsidR="00B022E2" w14:paraId="7E52CCB6" w14:textId="77777777" w:rsidTr="009858A6">
        <w:tc>
          <w:tcPr>
            <w:tcW w:w="10194" w:type="dxa"/>
            <w:gridSpan w:val="4"/>
          </w:tcPr>
          <w:p w14:paraId="270ED01E" w14:textId="44CF24C7" w:rsidR="00B022E2" w:rsidRDefault="00B022E2" w:rsidP="009858A6"/>
        </w:tc>
      </w:tr>
      <w:tr w:rsidR="00B022E2" w14:paraId="1B18790C" w14:textId="77777777" w:rsidTr="009858A6">
        <w:tc>
          <w:tcPr>
            <w:tcW w:w="10194" w:type="dxa"/>
            <w:gridSpan w:val="4"/>
          </w:tcPr>
          <w:p w14:paraId="7F8024FE" w14:textId="5C14CCF1" w:rsidR="00B022E2" w:rsidRPr="00E474B5" w:rsidRDefault="00B022E2" w:rsidP="009858A6">
            <w:pPr>
              <w:rPr>
                <w:b/>
                <w:bCs/>
              </w:rPr>
            </w:pPr>
            <w:r w:rsidRPr="00E474B5">
              <w:rPr>
                <w:b/>
                <w:bCs/>
              </w:rPr>
              <w:t>Prepared for</w:t>
            </w:r>
          </w:p>
          <w:sdt>
            <w:sdtPr>
              <w:alias w:val="Organisation|name|"/>
              <w:id w:val="-1503118166"/>
            </w:sdtPr>
            <w:sdtContent>
              <w:p w14:paraId="72181B2F" w14:textId="77777777" w:rsidR="00B022E2" w:rsidRPr="008F03AC" w:rsidRDefault="00B022E2" w:rsidP="009858A6">
                <w:r w:rsidRPr="008F03AC">
                  <w:t>Client Name</w:t>
                </w:r>
              </w:p>
            </w:sdtContent>
          </w:sdt>
          <w:sdt>
            <w:sdtPr>
              <w:alias w:val="Organisation|Address_and_PostCode|"/>
              <w:tag w:val="Organisation|Address_and_PostCode|"/>
              <w:id w:val="-1806697599"/>
            </w:sdtPr>
            <w:sdtContent>
              <w:p w14:paraId="21D7BE1B" w14:textId="77777777" w:rsidR="00B022E2" w:rsidRPr="008F03AC" w:rsidRDefault="00B022E2" w:rsidP="009858A6">
                <w:r w:rsidRPr="008F03AC">
                  <w:t>Address line 1</w:t>
                </w:r>
              </w:p>
              <w:p w14:paraId="6CA4D82A" w14:textId="77777777" w:rsidR="00B022E2" w:rsidRPr="008F03AC" w:rsidRDefault="00B022E2" w:rsidP="009858A6">
                <w:r w:rsidRPr="008F03AC">
                  <w:t xml:space="preserve">address line 2 </w:t>
                </w:r>
              </w:p>
              <w:p w14:paraId="0B05B29B" w14:textId="77777777" w:rsidR="00B022E2" w:rsidRPr="008F03AC" w:rsidRDefault="00B022E2" w:rsidP="009858A6">
                <w:r w:rsidRPr="008F03AC">
                  <w:t xml:space="preserve">address line 3 </w:t>
                </w:r>
              </w:p>
              <w:p w14:paraId="74A194A2" w14:textId="77777777" w:rsidR="00B022E2" w:rsidRPr="008F03AC" w:rsidRDefault="00B022E2" w:rsidP="009858A6">
                <w:r w:rsidRPr="008F03AC">
                  <w:t>address line 4</w:t>
                </w:r>
              </w:p>
              <w:p w14:paraId="1CCDB7FF" w14:textId="75D0111F" w:rsidR="00B022E2" w:rsidRDefault="00B022E2" w:rsidP="009858A6">
                <w:r w:rsidRPr="008F03AC">
                  <w:t>Postcode</w:t>
                </w:r>
              </w:p>
            </w:sdtContent>
          </w:sdt>
        </w:tc>
      </w:tr>
      <w:tr w:rsidR="00B022E2" w14:paraId="2E2A61F8" w14:textId="77777777" w:rsidTr="009858A6">
        <w:tc>
          <w:tcPr>
            <w:tcW w:w="10194" w:type="dxa"/>
            <w:gridSpan w:val="4"/>
          </w:tcPr>
          <w:p w14:paraId="5D2D4E86" w14:textId="50589BF5" w:rsidR="00B022E2" w:rsidRDefault="00B022E2" w:rsidP="009858A6"/>
        </w:tc>
      </w:tr>
      <w:tr w:rsidR="00B022E2" w14:paraId="2131C65E" w14:textId="77777777" w:rsidTr="009858A6">
        <w:tc>
          <w:tcPr>
            <w:tcW w:w="5098" w:type="dxa"/>
          </w:tcPr>
          <w:p w14:paraId="5F6CDA83" w14:textId="51783DE4" w:rsidR="00B022E2" w:rsidRPr="00E474B5" w:rsidRDefault="00B022E2" w:rsidP="009858A6">
            <w:pPr>
              <w:rPr>
                <w:b/>
                <w:bCs/>
              </w:rPr>
            </w:pPr>
            <w:r w:rsidRPr="00E474B5">
              <w:rPr>
                <w:b/>
                <w:bCs/>
              </w:rPr>
              <w:t>Prepared by</w:t>
            </w:r>
          </w:p>
          <w:p w14:paraId="6E07C434" w14:textId="77777777" w:rsidR="00B022E2" w:rsidRPr="008F03AC" w:rsidRDefault="00B022E2" w:rsidP="009858A6">
            <w:r w:rsidRPr="008F03AC">
              <w:t>Ridge and Partners LLP</w:t>
            </w:r>
          </w:p>
          <w:sdt>
            <w:sdtPr>
              <w:alias w:val="Originator|Address_and_PostCode|"/>
              <w:tag w:val="Originator|Address_and_PostCode|"/>
              <w:id w:val="312529063"/>
            </w:sdtPr>
            <w:sdtContent>
              <w:p w14:paraId="3AFEFF51" w14:textId="77777777" w:rsidR="00B022E2" w:rsidRPr="008F03AC" w:rsidRDefault="00B022E2" w:rsidP="009858A6">
                <w:r w:rsidRPr="008F03AC">
                  <w:t>Address line 1</w:t>
                </w:r>
              </w:p>
              <w:p w14:paraId="6395AD00" w14:textId="77777777" w:rsidR="00B022E2" w:rsidRPr="008F03AC" w:rsidRDefault="00B022E2" w:rsidP="009858A6">
                <w:r w:rsidRPr="008F03AC">
                  <w:t>address line 2</w:t>
                </w:r>
              </w:p>
              <w:p w14:paraId="001ACC65" w14:textId="77777777" w:rsidR="00B022E2" w:rsidRPr="008F03AC" w:rsidRDefault="00B022E2" w:rsidP="009858A6">
                <w:r w:rsidRPr="008F03AC">
                  <w:t xml:space="preserve">address line 3 </w:t>
                </w:r>
              </w:p>
              <w:p w14:paraId="1F1FE7AE" w14:textId="77777777" w:rsidR="00B022E2" w:rsidRPr="008F03AC" w:rsidRDefault="00B022E2" w:rsidP="009858A6">
                <w:r w:rsidRPr="008F03AC">
                  <w:t>address line 4</w:t>
                </w:r>
              </w:p>
              <w:p w14:paraId="2607BF67" w14:textId="77777777" w:rsidR="00B022E2" w:rsidRPr="008F03AC" w:rsidRDefault="00B022E2" w:rsidP="009858A6">
                <w:r w:rsidRPr="008F03AC">
                  <w:t>Postcode</w:t>
                </w:r>
              </w:p>
            </w:sdtContent>
          </w:sdt>
          <w:p w14:paraId="2AFD212A" w14:textId="12469555" w:rsidR="00B022E2" w:rsidRDefault="00B022E2" w:rsidP="009858A6">
            <w:r w:rsidRPr="008F03AC">
              <w:t xml:space="preserve">Tel: </w:t>
            </w:r>
            <w:sdt>
              <w:sdtPr>
                <w:alias w:val="Originator|Office_Phone|"/>
                <w:tag w:val="Originator|Office_Phone|"/>
                <w:id w:val="-137187242"/>
              </w:sdtPr>
              <w:sdtContent>
                <w:r w:rsidRPr="008F03AC">
                  <w:t>Telephone</w:t>
                </w:r>
              </w:sdtContent>
            </w:sdt>
          </w:p>
        </w:tc>
        <w:tc>
          <w:tcPr>
            <w:tcW w:w="236" w:type="dxa"/>
          </w:tcPr>
          <w:p w14:paraId="4BEE1954" w14:textId="5AB67997" w:rsidR="00B022E2" w:rsidRDefault="00B022E2" w:rsidP="009858A6"/>
        </w:tc>
        <w:tc>
          <w:tcPr>
            <w:tcW w:w="4860" w:type="dxa"/>
            <w:gridSpan w:val="2"/>
          </w:tcPr>
          <w:p w14:paraId="1CA912C9" w14:textId="77777777" w:rsidR="00B022E2" w:rsidRPr="00E474B5" w:rsidRDefault="00B022E2" w:rsidP="009858A6">
            <w:pPr>
              <w:rPr>
                <w:b/>
                <w:bCs/>
              </w:rPr>
            </w:pPr>
            <w:r w:rsidRPr="00E474B5">
              <w:rPr>
                <w:b/>
                <w:bCs/>
              </w:rPr>
              <w:t>Contact</w:t>
            </w:r>
          </w:p>
          <w:p w14:paraId="1D4273A7" w14:textId="77777777" w:rsidR="00B022E2" w:rsidRDefault="00000000" w:rsidP="009858A6">
            <w:sdt>
              <w:sdtPr>
                <w:alias w:val="Originator|Forename|"/>
                <w:tag w:val="Originator|Forename|"/>
                <w:id w:val="312609973"/>
              </w:sdtPr>
              <w:sdtContent>
                <w:r w:rsidR="00B022E2">
                  <w:t>Forename</w:t>
                </w:r>
              </w:sdtContent>
            </w:sdt>
            <w:r w:rsidR="00B022E2">
              <w:t xml:space="preserve"> </w:t>
            </w:r>
            <w:sdt>
              <w:sdtPr>
                <w:alias w:val="Originator|Surname|"/>
                <w:tag w:val="Originator|Surname|"/>
                <w:id w:val="-1145121938"/>
              </w:sdtPr>
              <w:sdtContent>
                <w:r w:rsidR="00B022E2">
                  <w:t>Surname</w:t>
                </w:r>
              </w:sdtContent>
            </w:sdt>
          </w:p>
          <w:sdt>
            <w:sdtPr>
              <w:alias w:val="Originator|Job_Title|"/>
              <w:tag w:val="Originator|Job_Title|"/>
              <w:id w:val="-1781798002"/>
            </w:sdtPr>
            <w:sdtContent>
              <w:p w14:paraId="195B895A" w14:textId="77777777" w:rsidR="00B022E2" w:rsidRDefault="00B022E2" w:rsidP="009858A6">
                <w:r>
                  <w:t>Ridge Job Title</w:t>
                </w:r>
              </w:p>
            </w:sdtContent>
          </w:sdt>
          <w:sdt>
            <w:sdtPr>
              <w:alias w:val="Originator|Email|"/>
              <w:tag w:val="Originator|Email|"/>
              <w:id w:val="112264893"/>
            </w:sdtPr>
            <w:sdtContent>
              <w:p w14:paraId="67B0FBF3" w14:textId="77777777" w:rsidR="00B022E2" w:rsidRDefault="00B022E2" w:rsidP="009858A6">
                <w:r>
                  <w:t>Email</w:t>
                </w:r>
              </w:p>
            </w:sdtContent>
          </w:sdt>
          <w:sdt>
            <w:sdtPr>
              <w:alias w:val="Originator|mobile_phone|"/>
              <w:tag w:val="Originator|mobile_phone|"/>
              <w:id w:val="-859888152"/>
            </w:sdtPr>
            <w:sdtContent>
              <w:p w14:paraId="4A72624B" w14:textId="0BBE8EF5" w:rsidR="00B022E2" w:rsidRDefault="00B022E2" w:rsidP="009858A6">
                <w:r>
                  <w:t>Mobile</w:t>
                </w:r>
              </w:p>
            </w:sdtContent>
          </w:sdt>
        </w:tc>
      </w:tr>
      <w:tr w:rsidR="00B022E2" w14:paraId="61283010" w14:textId="77777777" w:rsidTr="009858A6">
        <w:tc>
          <w:tcPr>
            <w:tcW w:w="5098" w:type="dxa"/>
          </w:tcPr>
          <w:p w14:paraId="01F453B7" w14:textId="19D11E08" w:rsidR="00B022E2" w:rsidRDefault="00B022E2" w:rsidP="009858A6"/>
        </w:tc>
        <w:tc>
          <w:tcPr>
            <w:tcW w:w="236" w:type="dxa"/>
          </w:tcPr>
          <w:p w14:paraId="153C3BA5" w14:textId="3168582A" w:rsidR="00B022E2" w:rsidRDefault="00B022E2" w:rsidP="009858A6"/>
        </w:tc>
        <w:tc>
          <w:tcPr>
            <w:tcW w:w="2623" w:type="dxa"/>
          </w:tcPr>
          <w:p w14:paraId="42C8EA35" w14:textId="77777777" w:rsidR="00B022E2" w:rsidRDefault="00B022E2" w:rsidP="009858A6"/>
        </w:tc>
        <w:tc>
          <w:tcPr>
            <w:tcW w:w="2237" w:type="dxa"/>
          </w:tcPr>
          <w:p w14:paraId="30CDC5C0" w14:textId="77777777" w:rsidR="00B022E2" w:rsidRDefault="00B022E2" w:rsidP="009858A6"/>
        </w:tc>
      </w:tr>
    </w:tbl>
    <w:p w14:paraId="3297A1DC" w14:textId="310B3E9B" w:rsidR="00DA0537" w:rsidRDefault="00DA0537">
      <w:pPr>
        <w:sectPr w:rsidR="00DA0537" w:rsidSect="0003067B">
          <w:headerReference w:type="first" r:id="rId18"/>
          <w:pgSz w:w="11906" w:h="16838" w:code="9"/>
          <w:pgMar w:top="851" w:right="851" w:bottom="851" w:left="851" w:header="794" w:footer="680" w:gutter="0"/>
          <w:cols w:space="708"/>
          <w:titlePg/>
          <w:docGrid w:linePitch="360"/>
        </w:sectPr>
      </w:pPr>
    </w:p>
    <w:p w14:paraId="6CE0222C" w14:textId="77777777" w:rsidR="0061336D" w:rsidRDefault="0061336D"/>
    <w:sdt>
      <w:sdtPr>
        <w:rPr>
          <w:rFonts w:asciiTheme="minorHAnsi" w:hAnsiTheme="minorHAnsi"/>
          <w:color w:val="auto"/>
          <w:sz w:val="20"/>
        </w:rPr>
        <w:id w:val="-236553092"/>
        <w:docPartObj>
          <w:docPartGallery w:val="Table of Contents"/>
          <w:docPartUnique/>
        </w:docPartObj>
      </w:sdtPr>
      <w:sdtEndPr>
        <w:rPr>
          <w:b/>
          <w:bCs/>
        </w:rPr>
      </w:sdtEndPr>
      <w:sdtContent>
        <w:p w14:paraId="6D8BE898" w14:textId="77777777" w:rsidR="006B76EA" w:rsidRDefault="006B76EA" w:rsidP="006B76EA">
          <w:pPr>
            <w:pStyle w:val="TOCHeading"/>
          </w:pPr>
          <w:r>
            <w:t>Contents</w:t>
          </w:r>
        </w:p>
        <w:p w14:paraId="22627788" w14:textId="74FEE21E" w:rsidR="009117F0" w:rsidRDefault="006B76EA">
          <w:pPr>
            <w:pStyle w:val="TOC1"/>
            <w:rPr>
              <w:rFonts w:asciiTheme="minorHAnsi" w:hAnsiTheme="minorHAnsi"/>
              <w:noProof/>
              <w:color w:val="auto"/>
              <w:kern w:val="2"/>
              <w:szCs w:val="24"/>
              <w:lang w:eastAsia="en-GB"/>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0003814" w:history="1">
            <w:r w:rsidR="009117F0" w:rsidRPr="00723070">
              <w:rPr>
                <w:rStyle w:val="Hyperlink"/>
                <w:noProof/>
              </w:rPr>
              <w:t>1.</w:t>
            </w:r>
            <w:r w:rsidR="009117F0">
              <w:rPr>
                <w:rFonts w:asciiTheme="minorHAnsi" w:hAnsiTheme="minorHAnsi"/>
                <w:noProof/>
                <w:color w:val="auto"/>
                <w:kern w:val="2"/>
                <w:szCs w:val="24"/>
                <w:lang w:eastAsia="en-GB"/>
                <w14:ligatures w14:val="standardContextual"/>
              </w:rPr>
              <w:tab/>
            </w:r>
            <w:r w:rsidR="009117F0" w:rsidRPr="00723070">
              <w:rPr>
                <w:rStyle w:val="Hyperlink"/>
                <w:noProof/>
              </w:rPr>
              <w:t>Introduction</w:t>
            </w:r>
            <w:r w:rsidR="009117F0">
              <w:rPr>
                <w:noProof/>
                <w:webHidden/>
              </w:rPr>
              <w:tab/>
            </w:r>
            <w:r w:rsidR="009117F0">
              <w:rPr>
                <w:noProof/>
                <w:webHidden/>
              </w:rPr>
              <w:fldChar w:fldCharType="begin"/>
            </w:r>
            <w:r w:rsidR="009117F0">
              <w:rPr>
                <w:noProof/>
                <w:webHidden/>
              </w:rPr>
              <w:instrText xml:space="preserve"> PAGEREF _Toc230003814 \h </w:instrText>
            </w:r>
            <w:r w:rsidR="009117F0">
              <w:rPr>
                <w:noProof/>
                <w:webHidden/>
              </w:rPr>
            </w:r>
            <w:r w:rsidR="009117F0">
              <w:rPr>
                <w:noProof/>
                <w:webHidden/>
              </w:rPr>
              <w:fldChar w:fldCharType="separate"/>
            </w:r>
            <w:r w:rsidR="009117F0">
              <w:rPr>
                <w:noProof/>
                <w:webHidden/>
              </w:rPr>
              <w:t>4</w:t>
            </w:r>
            <w:r w:rsidR="009117F0">
              <w:rPr>
                <w:noProof/>
                <w:webHidden/>
              </w:rPr>
              <w:fldChar w:fldCharType="end"/>
            </w:r>
          </w:hyperlink>
        </w:p>
        <w:p w14:paraId="36906670" w14:textId="3033CCB6" w:rsidR="009117F0" w:rsidRDefault="009117F0">
          <w:pPr>
            <w:pStyle w:val="TOC2"/>
            <w:rPr>
              <w:noProof/>
              <w:kern w:val="2"/>
              <w:sz w:val="24"/>
              <w:szCs w:val="24"/>
              <w:lang w:eastAsia="en-GB"/>
              <w14:ligatures w14:val="standardContextual"/>
            </w:rPr>
          </w:pPr>
          <w:hyperlink w:anchor="_Toc230003815" w:history="1">
            <w:r w:rsidRPr="00723070">
              <w:rPr>
                <w:rStyle w:val="Hyperlink"/>
                <w:noProof/>
              </w:rPr>
              <w:t>1.1</w:t>
            </w:r>
            <w:r>
              <w:rPr>
                <w:noProof/>
                <w:kern w:val="2"/>
                <w:sz w:val="24"/>
                <w:szCs w:val="24"/>
                <w:lang w:eastAsia="en-GB"/>
                <w14:ligatures w14:val="standardContextual"/>
              </w:rPr>
              <w:tab/>
            </w:r>
            <w:r w:rsidRPr="00723070">
              <w:rPr>
                <w:rStyle w:val="Hyperlink"/>
                <w:noProof/>
              </w:rPr>
              <w:t>Heading 2</w:t>
            </w:r>
            <w:r>
              <w:rPr>
                <w:noProof/>
                <w:webHidden/>
              </w:rPr>
              <w:tab/>
            </w:r>
            <w:r>
              <w:rPr>
                <w:noProof/>
                <w:webHidden/>
              </w:rPr>
              <w:fldChar w:fldCharType="begin"/>
            </w:r>
            <w:r>
              <w:rPr>
                <w:noProof/>
                <w:webHidden/>
              </w:rPr>
              <w:instrText xml:space="preserve"> PAGEREF _Toc230003815 \h </w:instrText>
            </w:r>
            <w:r>
              <w:rPr>
                <w:noProof/>
                <w:webHidden/>
              </w:rPr>
            </w:r>
            <w:r>
              <w:rPr>
                <w:noProof/>
                <w:webHidden/>
              </w:rPr>
              <w:fldChar w:fldCharType="separate"/>
            </w:r>
            <w:r>
              <w:rPr>
                <w:noProof/>
                <w:webHidden/>
              </w:rPr>
              <w:t>4</w:t>
            </w:r>
            <w:r>
              <w:rPr>
                <w:noProof/>
                <w:webHidden/>
              </w:rPr>
              <w:fldChar w:fldCharType="end"/>
            </w:r>
          </w:hyperlink>
        </w:p>
        <w:p w14:paraId="5CB69BD8" w14:textId="355B920F" w:rsidR="009117F0" w:rsidRDefault="009117F0">
          <w:pPr>
            <w:pStyle w:val="TOC3"/>
            <w:tabs>
              <w:tab w:val="left" w:pos="1360"/>
            </w:tabs>
            <w:rPr>
              <w:kern w:val="2"/>
              <w:sz w:val="24"/>
              <w:szCs w:val="24"/>
              <w:lang w:eastAsia="en-GB"/>
              <w14:ligatures w14:val="standardContextual"/>
            </w:rPr>
          </w:pPr>
          <w:hyperlink w:anchor="_Toc230003816" w:history="1">
            <w:r w:rsidRPr="00723070">
              <w:rPr>
                <w:rStyle w:val="Hyperlink"/>
              </w:rPr>
              <w:t>1.1.1</w:t>
            </w:r>
            <w:r>
              <w:rPr>
                <w:kern w:val="2"/>
                <w:sz w:val="24"/>
                <w:szCs w:val="24"/>
                <w:lang w:eastAsia="en-GB"/>
                <w14:ligatures w14:val="standardContextual"/>
              </w:rPr>
              <w:tab/>
            </w:r>
            <w:r w:rsidRPr="00723070">
              <w:rPr>
                <w:rStyle w:val="Hyperlink"/>
              </w:rPr>
              <w:t>Heading 3</w:t>
            </w:r>
            <w:r>
              <w:rPr>
                <w:webHidden/>
              </w:rPr>
              <w:tab/>
            </w:r>
            <w:r>
              <w:rPr>
                <w:webHidden/>
              </w:rPr>
              <w:fldChar w:fldCharType="begin"/>
            </w:r>
            <w:r>
              <w:rPr>
                <w:webHidden/>
              </w:rPr>
              <w:instrText xml:space="preserve"> PAGEREF _Toc230003816 \h </w:instrText>
            </w:r>
            <w:r>
              <w:rPr>
                <w:webHidden/>
              </w:rPr>
            </w:r>
            <w:r>
              <w:rPr>
                <w:webHidden/>
              </w:rPr>
              <w:fldChar w:fldCharType="separate"/>
            </w:r>
            <w:r>
              <w:rPr>
                <w:webHidden/>
              </w:rPr>
              <w:t>4</w:t>
            </w:r>
            <w:r>
              <w:rPr>
                <w:webHidden/>
              </w:rPr>
              <w:fldChar w:fldCharType="end"/>
            </w:r>
          </w:hyperlink>
        </w:p>
        <w:p w14:paraId="6485A068" w14:textId="1A69E606" w:rsidR="009117F0" w:rsidRDefault="009117F0">
          <w:pPr>
            <w:pStyle w:val="TOC1"/>
            <w:rPr>
              <w:rFonts w:asciiTheme="minorHAnsi" w:hAnsiTheme="minorHAnsi"/>
              <w:noProof/>
              <w:color w:val="auto"/>
              <w:kern w:val="2"/>
              <w:szCs w:val="24"/>
              <w:lang w:eastAsia="en-GB"/>
              <w14:ligatures w14:val="standardContextual"/>
            </w:rPr>
          </w:pPr>
          <w:hyperlink w:anchor="_Toc230003817" w:history="1">
            <w:r w:rsidRPr="00723070">
              <w:rPr>
                <w:rStyle w:val="Hyperlink"/>
                <w:noProof/>
              </w:rPr>
              <w:t>2.</w:t>
            </w:r>
            <w:r>
              <w:rPr>
                <w:rFonts w:asciiTheme="minorHAnsi" w:hAnsiTheme="minorHAnsi"/>
                <w:noProof/>
                <w:color w:val="auto"/>
                <w:kern w:val="2"/>
                <w:szCs w:val="24"/>
                <w:lang w:eastAsia="en-GB"/>
                <w14:ligatures w14:val="standardContextual"/>
              </w:rPr>
              <w:tab/>
            </w:r>
            <w:r w:rsidRPr="00723070">
              <w:rPr>
                <w:rStyle w:val="Hyperlink"/>
                <w:noProof/>
              </w:rPr>
              <w:t>Operations Management</w:t>
            </w:r>
            <w:r>
              <w:rPr>
                <w:noProof/>
                <w:webHidden/>
              </w:rPr>
              <w:tab/>
            </w:r>
            <w:r>
              <w:rPr>
                <w:noProof/>
                <w:webHidden/>
              </w:rPr>
              <w:fldChar w:fldCharType="begin"/>
            </w:r>
            <w:r>
              <w:rPr>
                <w:noProof/>
                <w:webHidden/>
              </w:rPr>
              <w:instrText xml:space="preserve"> PAGEREF _Toc230003817 \h </w:instrText>
            </w:r>
            <w:r>
              <w:rPr>
                <w:noProof/>
                <w:webHidden/>
              </w:rPr>
            </w:r>
            <w:r>
              <w:rPr>
                <w:noProof/>
                <w:webHidden/>
              </w:rPr>
              <w:fldChar w:fldCharType="separate"/>
            </w:r>
            <w:r>
              <w:rPr>
                <w:noProof/>
                <w:webHidden/>
              </w:rPr>
              <w:t>5</w:t>
            </w:r>
            <w:r>
              <w:rPr>
                <w:noProof/>
                <w:webHidden/>
              </w:rPr>
              <w:fldChar w:fldCharType="end"/>
            </w:r>
          </w:hyperlink>
        </w:p>
        <w:p w14:paraId="7567A80B" w14:textId="7BD111E7" w:rsidR="009117F0" w:rsidRDefault="009117F0">
          <w:pPr>
            <w:pStyle w:val="TOC2"/>
            <w:rPr>
              <w:noProof/>
              <w:kern w:val="2"/>
              <w:sz w:val="24"/>
              <w:szCs w:val="24"/>
              <w:lang w:eastAsia="en-GB"/>
              <w14:ligatures w14:val="standardContextual"/>
            </w:rPr>
          </w:pPr>
          <w:hyperlink w:anchor="_Toc230003818" w:history="1">
            <w:r w:rsidRPr="00723070">
              <w:rPr>
                <w:rStyle w:val="Hyperlink"/>
                <w:noProof/>
              </w:rPr>
              <w:t>2.1</w:t>
            </w:r>
            <w:r>
              <w:rPr>
                <w:noProof/>
                <w:kern w:val="2"/>
                <w:sz w:val="24"/>
                <w:szCs w:val="24"/>
                <w:lang w:eastAsia="en-GB"/>
                <w14:ligatures w14:val="standardContextual"/>
              </w:rPr>
              <w:tab/>
            </w:r>
            <w:r w:rsidRPr="00723070">
              <w:rPr>
                <w:rStyle w:val="Hyperlink"/>
                <w:noProof/>
              </w:rPr>
              <w:t>Proposed Team</w:t>
            </w:r>
            <w:r>
              <w:rPr>
                <w:noProof/>
                <w:webHidden/>
              </w:rPr>
              <w:tab/>
            </w:r>
            <w:r>
              <w:rPr>
                <w:noProof/>
                <w:webHidden/>
              </w:rPr>
              <w:fldChar w:fldCharType="begin"/>
            </w:r>
            <w:r>
              <w:rPr>
                <w:noProof/>
                <w:webHidden/>
              </w:rPr>
              <w:instrText xml:space="preserve"> PAGEREF _Toc230003818 \h </w:instrText>
            </w:r>
            <w:r>
              <w:rPr>
                <w:noProof/>
                <w:webHidden/>
              </w:rPr>
            </w:r>
            <w:r>
              <w:rPr>
                <w:noProof/>
                <w:webHidden/>
              </w:rPr>
              <w:fldChar w:fldCharType="separate"/>
            </w:r>
            <w:r>
              <w:rPr>
                <w:noProof/>
                <w:webHidden/>
              </w:rPr>
              <w:t>6</w:t>
            </w:r>
            <w:r>
              <w:rPr>
                <w:noProof/>
                <w:webHidden/>
              </w:rPr>
              <w:fldChar w:fldCharType="end"/>
            </w:r>
          </w:hyperlink>
        </w:p>
        <w:p w14:paraId="24A6AE46" w14:textId="4DCCE744" w:rsidR="009117F0" w:rsidRDefault="009117F0">
          <w:pPr>
            <w:pStyle w:val="TOC1"/>
            <w:rPr>
              <w:rFonts w:asciiTheme="minorHAnsi" w:hAnsiTheme="minorHAnsi"/>
              <w:noProof/>
              <w:color w:val="auto"/>
              <w:kern w:val="2"/>
              <w:szCs w:val="24"/>
              <w:lang w:eastAsia="en-GB"/>
              <w14:ligatures w14:val="standardContextual"/>
            </w:rPr>
          </w:pPr>
          <w:hyperlink w:anchor="_Toc230003819" w:history="1">
            <w:r w:rsidRPr="00723070">
              <w:rPr>
                <w:rStyle w:val="Hyperlink"/>
                <w:noProof/>
              </w:rPr>
              <w:t>3.</w:t>
            </w:r>
            <w:r>
              <w:rPr>
                <w:rFonts w:asciiTheme="minorHAnsi" w:hAnsiTheme="minorHAnsi"/>
                <w:noProof/>
                <w:color w:val="auto"/>
                <w:kern w:val="2"/>
                <w:szCs w:val="24"/>
                <w:lang w:eastAsia="en-GB"/>
                <w14:ligatures w14:val="standardContextual"/>
              </w:rPr>
              <w:tab/>
            </w:r>
            <w:r w:rsidRPr="00723070">
              <w:rPr>
                <w:rStyle w:val="Hyperlink"/>
                <w:noProof/>
              </w:rPr>
              <w:t>Team CVs</w:t>
            </w:r>
            <w:r>
              <w:rPr>
                <w:noProof/>
                <w:webHidden/>
              </w:rPr>
              <w:tab/>
            </w:r>
            <w:r>
              <w:rPr>
                <w:noProof/>
                <w:webHidden/>
              </w:rPr>
              <w:fldChar w:fldCharType="begin"/>
            </w:r>
            <w:r>
              <w:rPr>
                <w:noProof/>
                <w:webHidden/>
              </w:rPr>
              <w:instrText xml:space="preserve"> PAGEREF _Toc230003819 \h </w:instrText>
            </w:r>
            <w:r>
              <w:rPr>
                <w:noProof/>
                <w:webHidden/>
              </w:rPr>
            </w:r>
            <w:r>
              <w:rPr>
                <w:noProof/>
                <w:webHidden/>
              </w:rPr>
              <w:fldChar w:fldCharType="separate"/>
            </w:r>
            <w:r>
              <w:rPr>
                <w:noProof/>
                <w:webHidden/>
              </w:rPr>
              <w:t>7</w:t>
            </w:r>
            <w:r>
              <w:rPr>
                <w:noProof/>
                <w:webHidden/>
              </w:rPr>
              <w:fldChar w:fldCharType="end"/>
            </w:r>
          </w:hyperlink>
        </w:p>
        <w:p w14:paraId="29788C12" w14:textId="12F88C37" w:rsidR="009117F0" w:rsidRDefault="009117F0">
          <w:pPr>
            <w:pStyle w:val="TOC2"/>
            <w:rPr>
              <w:noProof/>
              <w:kern w:val="2"/>
              <w:sz w:val="24"/>
              <w:szCs w:val="24"/>
              <w:lang w:eastAsia="en-GB"/>
              <w14:ligatures w14:val="standardContextual"/>
            </w:rPr>
          </w:pPr>
          <w:hyperlink w:anchor="_Toc230003820" w:history="1">
            <w:r w:rsidRPr="00723070">
              <w:rPr>
                <w:rStyle w:val="Hyperlink"/>
                <w:noProof/>
              </w:rPr>
              <w:t>3.1</w:t>
            </w:r>
            <w:r>
              <w:rPr>
                <w:noProof/>
                <w:kern w:val="2"/>
                <w:sz w:val="24"/>
                <w:szCs w:val="24"/>
                <w:lang w:eastAsia="en-GB"/>
                <w14:ligatures w14:val="standardContextual"/>
              </w:rPr>
              <w:tab/>
            </w:r>
            <w:r w:rsidRPr="00723070">
              <w:rPr>
                <w:rStyle w:val="Hyperlink"/>
                <w:noProof/>
              </w:rPr>
              <w:t>Heading 2</w:t>
            </w:r>
            <w:r>
              <w:rPr>
                <w:noProof/>
                <w:webHidden/>
              </w:rPr>
              <w:tab/>
            </w:r>
            <w:r>
              <w:rPr>
                <w:noProof/>
                <w:webHidden/>
              </w:rPr>
              <w:fldChar w:fldCharType="begin"/>
            </w:r>
            <w:r>
              <w:rPr>
                <w:noProof/>
                <w:webHidden/>
              </w:rPr>
              <w:instrText xml:space="preserve"> PAGEREF _Toc230003820 \h </w:instrText>
            </w:r>
            <w:r>
              <w:rPr>
                <w:noProof/>
                <w:webHidden/>
              </w:rPr>
            </w:r>
            <w:r>
              <w:rPr>
                <w:noProof/>
                <w:webHidden/>
              </w:rPr>
              <w:fldChar w:fldCharType="separate"/>
            </w:r>
            <w:r>
              <w:rPr>
                <w:noProof/>
                <w:webHidden/>
              </w:rPr>
              <w:t>7</w:t>
            </w:r>
            <w:r>
              <w:rPr>
                <w:noProof/>
                <w:webHidden/>
              </w:rPr>
              <w:fldChar w:fldCharType="end"/>
            </w:r>
          </w:hyperlink>
        </w:p>
        <w:p w14:paraId="10A263D0" w14:textId="67076768" w:rsidR="009117F0" w:rsidRDefault="009117F0">
          <w:pPr>
            <w:pStyle w:val="TOC1"/>
            <w:rPr>
              <w:rFonts w:asciiTheme="minorHAnsi" w:hAnsiTheme="minorHAnsi"/>
              <w:noProof/>
              <w:color w:val="auto"/>
              <w:kern w:val="2"/>
              <w:szCs w:val="24"/>
              <w:lang w:eastAsia="en-GB"/>
              <w14:ligatures w14:val="standardContextual"/>
            </w:rPr>
          </w:pPr>
          <w:hyperlink w:anchor="_Toc230003821" w:history="1">
            <w:r w:rsidRPr="00723070">
              <w:rPr>
                <w:rStyle w:val="Hyperlink"/>
                <w:noProof/>
              </w:rPr>
              <w:t>4.</w:t>
            </w:r>
            <w:r>
              <w:rPr>
                <w:rFonts w:asciiTheme="minorHAnsi" w:hAnsiTheme="minorHAnsi"/>
                <w:noProof/>
                <w:color w:val="auto"/>
                <w:kern w:val="2"/>
                <w:szCs w:val="24"/>
                <w:lang w:eastAsia="en-GB"/>
                <w14:ligatures w14:val="standardContextual"/>
              </w:rPr>
              <w:tab/>
            </w:r>
            <w:r w:rsidRPr="00723070">
              <w:rPr>
                <w:rStyle w:val="Hyperlink"/>
                <w:noProof/>
              </w:rPr>
              <w:t>Relevant Experience</w:t>
            </w:r>
            <w:r>
              <w:rPr>
                <w:noProof/>
                <w:webHidden/>
              </w:rPr>
              <w:tab/>
            </w:r>
            <w:r>
              <w:rPr>
                <w:noProof/>
                <w:webHidden/>
              </w:rPr>
              <w:fldChar w:fldCharType="begin"/>
            </w:r>
            <w:r>
              <w:rPr>
                <w:noProof/>
                <w:webHidden/>
              </w:rPr>
              <w:instrText xml:space="preserve"> PAGEREF _Toc230003821 \h </w:instrText>
            </w:r>
            <w:r>
              <w:rPr>
                <w:noProof/>
                <w:webHidden/>
              </w:rPr>
            </w:r>
            <w:r>
              <w:rPr>
                <w:noProof/>
                <w:webHidden/>
              </w:rPr>
              <w:fldChar w:fldCharType="separate"/>
            </w:r>
            <w:r>
              <w:rPr>
                <w:noProof/>
                <w:webHidden/>
              </w:rPr>
              <w:t>12</w:t>
            </w:r>
            <w:r>
              <w:rPr>
                <w:noProof/>
                <w:webHidden/>
              </w:rPr>
              <w:fldChar w:fldCharType="end"/>
            </w:r>
          </w:hyperlink>
        </w:p>
        <w:p w14:paraId="7812D222" w14:textId="40DBCACD" w:rsidR="006B76EA" w:rsidRDefault="006B76EA" w:rsidP="006B76EA">
          <w:pPr>
            <w:rPr>
              <w:b/>
              <w:bCs/>
            </w:rPr>
          </w:pPr>
          <w:r>
            <w:rPr>
              <w:rFonts w:asciiTheme="majorHAnsi" w:hAnsiTheme="majorHAnsi"/>
              <w:color w:val="003723" w:themeColor="accent1"/>
              <w:sz w:val="24"/>
            </w:rPr>
            <w:fldChar w:fldCharType="end"/>
          </w:r>
        </w:p>
      </w:sdtContent>
    </w:sdt>
    <w:p w14:paraId="05146BD9" w14:textId="77777777" w:rsidR="00AB4211" w:rsidRDefault="00AB4211" w:rsidP="000C0CFB">
      <w:pPr>
        <w:pStyle w:val="BodyText"/>
      </w:pPr>
    </w:p>
    <w:p w14:paraId="7B7A234B" w14:textId="09ACED52" w:rsidR="007F14BE" w:rsidRDefault="007F14BE" w:rsidP="000C0CFB">
      <w:pPr>
        <w:pStyle w:val="BodyText"/>
      </w:pPr>
    </w:p>
    <w:p w14:paraId="4A190841" w14:textId="77777777" w:rsidR="007F14BE" w:rsidRDefault="007F14BE">
      <w:r>
        <w:br w:type="page"/>
      </w:r>
    </w:p>
    <w:p w14:paraId="05758CF3" w14:textId="77777777" w:rsidR="006B76EA" w:rsidRDefault="006B76EA" w:rsidP="000C0CFB">
      <w:pPr>
        <w:pStyle w:val="BodyText"/>
        <w:sectPr w:rsidR="006B76EA" w:rsidSect="0003067B">
          <w:headerReference w:type="first" r:id="rId19"/>
          <w:pgSz w:w="11906" w:h="16838" w:code="9"/>
          <w:pgMar w:top="851" w:right="851" w:bottom="851" w:left="851" w:header="794" w:footer="680" w:gutter="0"/>
          <w:cols w:space="708"/>
          <w:titlePg/>
          <w:docGrid w:linePitch="360"/>
        </w:sectPr>
      </w:pPr>
    </w:p>
    <w:p w14:paraId="17A8EEAF" w14:textId="26B93B01" w:rsidR="00C6171C" w:rsidRDefault="00E474B5" w:rsidP="00CC7476">
      <w:pPr>
        <w:pStyle w:val="Heading1"/>
      </w:pPr>
      <w:bookmarkStart w:id="0" w:name="_Toc230003814"/>
      <w:r>
        <w:lastRenderedPageBreak/>
        <w:t>Introduction</w:t>
      </w:r>
      <w:bookmarkEnd w:id="0"/>
      <w:r w:rsidR="00C6171C">
        <w:t xml:space="preserve"> </w:t>
      </w:r>
    </w:p>
    <w:p w14:paraId="46D95B68" w14:textId="2BE77578" w:rsidR="00AC5BDB" w:rsidRPr="00AC5BDB" w:rsidRDefault="00E474B5" w:rsidP="00AC5BDB">
      <w:pPr>
        <w:pStyle w:val="BodyText"/>
      </w:pPr>
      <w:r>
        <w:t>Unnumbered heading styles can be applied rather than numbered if required with contents page adapted to suit.</w:t>
      </w:r>
    </w:p>
    <w:p w14:paraId="1B948897" w14:textId="77777777" w:rsidR="004408FA" w:rsidRDefault="00C6171C" w:rsidP="00C24461">
      <w:pPr>
        <w:pStyle w:val="Heading2"/>
      </w:pPr>
      <w:bookmarkStart w:id="1" w:name="_Toc230003815"/>
      <w:r>
        <w:t>Heading 2</w:t>
      </w:r>
      <w:bookmarkEnd w:id="1"/>
    </w:p>
    <w:p w14:paraId="3D28FAE3" w14:textId="66B9F219" w:rsidR="00E474B5" w:rsidRPr="00E474B5" w:rsidRDefault="00E474B5" w:rsidP="00E474B5">
      <w:r>
        <w:t>Normal</w:t>
      </w:r>
    </w:p>
    <w:p w14:paraId="2C48BA3C" w14:textId="77777777" w:rsidR="00C6171C" w:rsidRDefault="00C6171C" w:rsidP="00042CC8">
      <w:pPr>
        <w:pStyle w:val="Heading3"/>
      </w:pPr>
      <w:bookmarkStart w:id="2" w:name="_Toc230003816"/>
      <w:r>
        <w:t>Heading 3</w:t>
      </w:r>
      <w:bookmarkEnd w:id="2"/>
    </w:p>
    <w:p w14:paraId="7D1D5E2B" w14:textId="77777777" w:rsidR="00C6171C" w:rsidRDefault="00116DA7" w:rsidP="00B022E2">
      <w:r>
        <w:t>Normal</w:t>
      </w:r>
    </w:p>
    <w:p w14:paraId="6AB297AC" w14:textId="77777777" w:rsidR="00B02999" w:rsidRDefault="00B02999" w:rsidP="00A76ABA">
      <w:pPr>
        <w:pStyle w:val="ListBullet"/>
      </w:pPr>
      <w:r>
        <w:t>List bullet</w:t>
      </w:r>
    </w:p>
    <w:p w14:paraId="60718BA8" w14:textId="77777777" w:rsidR="00B02999" w:rsidRDefault="00B02999" w:rsidP="00B02999">
      <w:pPr>
        <w:pStyle w:val="ListBullet2"/>
      </w:pPr>
      <w:r>
        <w:t>List bullet 2</w:t>
      </w:r>
    </w:p>
    <w:p w14:paraId="7F0794A1" w14:textId="77777777" w:rsidR="00B02999" w:rsidRDefault="00B02999" w:rsidP="00B02999">
      <w:pPr>
        <w:pStyle w:val="ListBullet3"/>
      </w:pPr>
      <w:r>
        <w:t>List bullet 3</w:t>
      </w:r>
    </w:p>
    <w:p w14:paraId="60DDD434" w14:textId="750B51EC" w:rsidR="00B02999" w:rsidRDefault="00B02999" w:rsidP="004408FA"/>
    <w:p w14:paraId="3922C880" w14:textId="77777777" w:rsidR="00B02999" w:rsidRDefault="00B02999" w:rsidP="00B02999">
      <w:pPr>
        <w:pStyle w:val="ListNumber"/>
      </w:pPr>
      <w:r>
        <w:t>List number</w:t>
      </w:r>
    </w:p>
    <w:p w14:paraId="0672A8C6" w14:textId="77777777" w:rsidR="00B02999" w:rsidRDefault="00B02999" w:rsidP="00672E8E">
      <w:pPr>
        <w:pStyle w:val="ListNumber2"/>
      </w:pPr>
      <w:r>
        <w:t>List number 2</w:t>
      </w:r>
    </w:p>
    <w:p w14:paraId="5DA0A244" w14:textId="29B4943E" w:rsidR="004D00B6" w:rsidRDefault="00B02999" w:rsidP="00E474B5">
      <w:pPr>
        <w:pStyle w:val="ListNumber3"/>
      </w:pPr>
      <w:r>
        <w:t>List number 3</w:t>
      </w:r>
    </w:p>
    <w:p w14:paraId="3C8F30E0" w14:textId="77777777" w:rsidR="00EE4AA1" w:rsidRDefault="00EE4AA1" w:rsidP="00EE4AA1">
      <w:pPr>
        <w:pStyle w:val="Heading1unnumbered"/>
      </w:pPr>
      <w:r>
        <w:t>Heading 1 unnumbered</w:t>
      </w:r>
    </w:p>
    <w:p w14:paraId="56E3367D" w14:textId="05FB5B71" w:rsidR="00234A73" w:rsidRPr="00234A73" w:rsidRDefault="00234A73" w:rsidP="00234A73">
      <w:r>
        <w:t>Normal</w:t>
      </w:r>
    </w:p>
    <w:p w14:paraId="5C52E28E" w14:textId="77777777" w:rsidR="00EE4AA1" w:rsidRDefault="00EE4AA1" w:rsidP="00EE4AA1">
      <w:pPr>
        <w:pStyle w:val="Heading2unnumbered"/>
      </w:pPr>
      <w:r>
        <w:t>Heading 2 unnumbered</w:t>
      </w:r>
    </w:p>
    <w:p w14:paraId="4AA387D1" w14:textId="49F17509" w:rsidR="00234A73" w:rsidRPr="00234A73" w:rsidRDefault="00234A73" w:rsidP="00234A73">
      <w:r>
        <w:t>Normal</w:t>
      </w:r>
    </w:p>
    <w:p w14:paraId="72CA51FA" w14:textId="77777777" w:rsidR="00EE4AA1" w:rsidRDefault="00EE4AA1" w:rsidP="00EE4AA1">
      <w:pPr>
        <w:pStyle w:val="Heading3unnumbered"/>
      </w:pPr>
      <w:r>
        <w:t>Heading 3 unnumbered</w:t>
      </w:r>
    </w:p>
    <w:p w14:paraId="10620C3D" w14:textId="57614EF9" w:rsidR="00234A73" w:rsidRPr="00234A73" w:rsidRDefault="00234A73" w:rsidP="00234A73">
      <w:r>
        <w:t>Normal</w:t>
      </w:r>
    </w:p>
    <w:p w14:paraId="4B9C86EC" w14:textId="77777777" w:rsidR="00EE4AA1" w:rsidRPr="00EE4AA1" w:rsidRDefault="00EE4AA1" w:rsidP="00EE4AA1"/>
    <w:p w14:paraId="006B25C5" w14:textId="77777777" w:rsidR="00DF2AEE" w:rsidRDefault="00CF693A">
      <w:pPr>
        <w:sectPr w:rsidR="00DF2AEE" w:rsidSect="002E6387">
          <w:headerReference w:type="default" r:id="rId20"/>
          <w:pgSz w:w="11906" w:h="16838" w:code="9"/>
          <w:pgMar w:top="851" w:right="851" w:bottom="851" w:left="851" w:header="1134" w:footer="680" w:gutter="0"/>
          <w:cols w:space="708"/>
          <w:docGrid w:linePitch="360"/>
        </w:sectPr>
      </w:pPr>
      <w:r>
        <w:br w:type="page"/>
      </w:r>
    </w:p>
    <w:p w14:paraId="06AE9035" w14:textId="78CE67E8" w:rsidR="00E474B5" w:rsidRDefault="00E474B5" w:rsidP="00E474B5">
      <w:pPr>
        <w:pStyle w:val="Heading1"/>
      </w:pPr>
      <w:bookmarkStart w:id="3" w:name="_Toc230003817"/>
      <w:r>
        <w:lastRenderedPageBreak/>
        <w:t>Operations Management</w:t>
      </w:r>
      <w:bookmarkEnd w:id="3"/>
    </w:p>
    <w:p w14:paraId="3EE055F7" w14:textId="77777777" w:rsidR="00E474B5" w:rsidRPr="00E474B5" w:rsidRDefault="00E474B5" w:rsidP="00E474B5">
      <w:r w:rsidRPr="00E474B5">
        <w:t xml:space="preserve">We have carefully selected a team of well-qualified and experienced professionals to deliver our services to </w:t>
      </w:r>
      <w:r w:rsidRPr="00E474B5">
        <w:rPr>
          <w:highlight w:val="yellow"/>
        </w:rPr>
        <w:t>[client].</w:t>
      </w:r>
      <w:r w:rsidRPr="00E474B5">
        <w:t xml:space="preserve"> We recognise that continuity of the people that work on a project is important; as such we will provide a team that will deliver the services for you carrying knowledge and understanding and thereby reducing the learning curve and focusing on solutions and adding value.</w:t>
      </w:r>
    </w:p>
    <w:p w14:paraId="3F4EC53D" w14:textId="77777777" w:rsidR="00E474B5" w:rsidRPr="00E474B5" w:rsidRDefault="00E474B5" w:rsidP="00E474B5"/>
    <w:p w14:paraId="4BF18D33" w14:textId="77777777" w:rsidR="00E474B5" w:rsidRPr="00E474B5" w:rsidRDefault="00E474B5" w:rsidP="00E474B5">
      <w:r w:rsidRPr="00E474B5">
        <w:t xml:space="preserve">It is a fundamental principle of our Practice that an Equity Partner stays involved with every project, thus giving you direct contact with an owner of our business who cares about your programme and individual projects. </w:t>
      </w:r>
      <w:r w:rsidRPr="00E474B5">
        <w:rPr>
          <w:highlight w:val="yellow"/>
        </w:rPr>
        <w:t>[Equity Partner - Name A]</w:t>
      </w:r>
      <w:r w:rsidRPr="00E474B5">
        <w:t xml:space="preserve">, an Equity Partner of Ridge, will take overall responsibility for Ridge in providing services to </w:t>
      </w:r>
      <w:r w:rsidRPr="00E474B5">
        <w:rPr>
          <w:highlight w:val="yellow"/>
        </w:rPr>
        <w:t>[client]</w:t>
      </w:r>
      <w:r w:rsidRPr="00E474B5">
        <w:t xml:space="preserve"> for </w:t>
      </w:r>
      <w:r w:rsidRPr="00E474B5">
        <w:rPr>
          <w:highlight w:val="yellow"/>
        </w:rPr>
        <w:t>[service]</w:t>
      </w:r>
      <w:r w:rsidRPr="00E474B5">
        <w:t xml:space="preserve"> for the </w:t>
      </w:r>
      <w:r w:rsidRPr="00E474B5">
        <w:rPr>
          <w:highlight w:val="yellow"/>
        </w:rPr>
        <w:t>[project / at location]</w:t>
      </w:r>
      <w:r w:rsidRPr="00E474B5">
        <w:t xml:space="preserve">. </w:t>
      </w:r>
    </w:p>
    <w:p w14:paraId="0CC2C7C7" w14:textId="77777777" w:rsidR="00E474B5" w:rsidRPr="00E474B5" w:rsidRDefault="00E474B5" w:rsidP="00E474B5"/>
    <w:p w14:paraId="2776E680" w14:textId="77777777" w:rsidR="00E474B5" w:rsidRPr="00E474B5" w:rsidRDefault="00E474B5" w:rsidP="00E474B5">
      <w:r w:rsidRPr="00E474B5">
        <w:rPr>
          <w:highlight w:val="yellow"/>
        </w:rPr>
        <w:t>[Name B]</w:t>
      </w:r>
      <w:r w:rsidRPr="00E474B5">
        <w:t xml:space="preserve"> will manage the day-to-day aspects of this project and will be responsible for managing the technical content. </w:t>
      </w:r>
      <w:r w:rsidRPr="00E474B5">
        <w:rPr>
          <w:highlight w:val="yellow"/>
        </w:rPr>
        <w:t>[Name B]</w:t>
      </w:r>
      <w:r w:rsidRPr="00E474B5">
        <w:t xml:space="preserve"> will take responsibility for providing our services in true collaboration with your other consultants. Recognising the need for a primary point of contact, </w:t>
      </w:r>
      <w:r w:rsidRPr="00E474B5">
        <w:rPr>
          <w:highlight w:val="yellow"/>
        </w:rPr>
        <w:t>[Name B]</w:t>
      </w:r>
      <w:r w:rsidRPr="00E474B5">
        <w:t xml:space="preserve"> will be the key contact.</w:t>
      </w:r>
    </w:p>
    <w:p w14:paraId="177581BD" w14:textId="77777777" w:rsidR="00E474B5" w:rsidRPr="00E474B5" w:rsidRDefault="00E474B5" w:rsidP="00E474B5"/>
    <w:p w14:paraId="11FEDCD8" w14:textId="77777777" w:rsidR="00E474B5" w:rsidRPr="00E474B5" w:rsidRDefault="00E474B5" w:rsidP="00E474B5">
      <w:r w:rsidRPr="00E474B5">
        <w:t xml:space="preserve">We have shown below our selected team of well-qualified and experienced professionals who would deliver our </w:t>
      </w:r>
      <w:r w:rsidRPr="00E474B5">
        <w:rPr>
          <w:highlight w:val="yellow"/>
        </w:rPr>
        <w:t>[service]</w:t>
      </w:r>
      <w:r w:rsidRPr="00E474B5">
        <w:t xml:space="preserve"> services to this appointment. Profiles of the key personnel are included within the following pages in the form of </w:t>
      </w:r>
      <w:proofErr w:type="gramStart"/>
      <w:r w:rsidRPr="00E474B5">
        <w:t>CV’s</w:t>
      </w:r>
      <w:proofErr w:type="gramEnd"/>
      <w:r w:rsidRPr="00E474B5">
        <w:t>:</w:t>
      </w:r>
    </w:p>
    <w:p w14:paraId="5F59C3AB" w14:textId="7DDC8799" w:rsidR="00E474B5" w:rsidRDefault="00E474B5" w:rsidP="00E474B5"/>
    <w:tbl>
      <w:tblPr>
        <w:tblStyle w:val="RIDGETable"/>
        <w:tblW w:w="0" w:type="auto"/>
        <w:tblLook w:val="04A0" w:firstRow="1" w:lastRow="0" w:firstColumn="1" w:lastColumn="0" w:noHBand="0" w:noVBand="1"/>
      </w:tblPr>
      <w:tblGrid>
        <w:gridCol w:w="3398"/>
        <w:gridCol w:w="3398"/>
        <w:gridCol w:w="3398"/>
      </w:tblGrid>
      <w:tr w:rsidR="00E474B5" w14:paraId="6FC21526" w14:textId="77777777" w:rsidTr="00541964">
        <w:trPr>
          <w:cnfStyle w:val="100000000000" w:firstRow="1" w:lastRow="0" w:firstColumn="0" w:lastColumn="0" w:oddVBand="0" w:evenVBand="0" w:oddHBand="0" w:evenHBand="0" w:firstRowFirstColumn="0" w:firstRowLastColumn="0" w:lastRowFirstColumn="0" w:lastRowLastColumn="0"/>
        </w:trPr>
        <w:tc>
          <w:tcPr>
            <w:tcW w:w="3398" w:type="dxa"/>
          </w:tcPr>
          <w:p w14:paraId="1AA36AE3" w14:textId="7B6D998B" w:rsidR="00E474B5" w:rsidRDefault="00E474B5" w:rsidP="00541964">
            <w:r>
              <w:t>Name</w:t>
            </w:r>
          </w:p>
        </w:tc>
        <w:tc>
          <w:tcPr>
            <w:tcW w:w="3398" w:type="dxa"/>
          </w:tcPr>
          <w:p w14:paraId="0A48458F" w14:textId="351F583E" w:rsidR="00E474B5" w:rsidRDefault="00E474B5" w:rsidP="00541964">
            <w:r>
              <w:t>Position</w:t>
            </w:r>
          </w:p>
        </w:tc>
        <w:tc>
          <w:tcPr>
            <w:tcW w:w="3398" w:type="dxa"/>
          </w:tcPr>
          <w:p w14:paraId="11A1302E" w14:textId="35A7F7A2" w:rsidR="00E474B5" w:rsidRDefault="00E474B5" w:rsidP="00541964">
            <w:r>
              <w:t>Qualifications</w:t>
            </w:r>
          </w:p>
        </w:tc>
      </w:tr>
      <w:tr w:rsidR="00E474B5" w14:paraId="7600429C" w14:textId="77777777" w:rsidTr="00541964">
        <w:tblPrEx>
          <w:tblCellMar>
            <w:bottom w:w="85" w:type="dxa"/>
          </w:tblCellMar>
        </w:tblPrEx>
        <w:trPr>
          <w:cnfStyle w:val="000000100000" w:firstRow="0" w:lastRow="0" w:firstColumn="0" w:lastColumn="0" w:oddVBand="0" w:evenVBand="0" w:oddHBand="1" w:evenHBand="0" w:firstRowFirstColumn="0" w:firstRowLastColumn="0" w:lastRowFirstColumn="0" w:lastRowLastColumn="0"/>
        </w:trPr>
        <w:tc>
          <w:tcPr>
            <w:tcW w:w="3398" w:type="dxa"/>
          </w:tcPr>
          <w:p w14:paraId="03B234BD" w14:textId="77777777" w:rsidR="00E474B5" w:rsidRDefault="00E474B5" w:rsidP="00541964">
            <w:r>
              <w:t>Text</w:t>
            </w:r>
          </w:p>
        </w:tc>
        <w:tc>
          <w:tcPr>
            <w:tcW w:w="3398" w:type="dxa"/>
          </w:tcPr>
          <w:p w14:paraId="669DF9B8" w14:textId="77777777" w:rsidR="00E474B5" w:rsidRDefault="00E474B5" w:rsidP="00541964">
            <w:r>
              <w:t>Text</w:t>
            </w:r>
          </w:p>
        </w:tc>
        <w:tc>
          <w:tcPr>
            <w:tcW w:w="3398" w:type="dxa"/>
          </w:tcPr>
          <w:p w14:paraId="5581F77C" w14:textId="77777777" w:rsidR="00E474B5" w:rsidRDefault="00E474B5" w:rsidP="00541964">
            <w:r>
              <w:t>Text</w:t>
            </w:r>
          </w:p>
        </w:tc>
      </w:tr>
      <w:tr w:rsidR="00E474B5" w14:paraId="08868CB9" w14:textId="77777777" w:rsidTr="00541964">
        <w:tblPrEx>
          <w:tblCellMar>
            <w:bottom w:w="85" w:type="dxa"/>
          </w:tblCellMar>
        </w:tblPrEx>
        <w:tc>
          <w:tcPr>
            <w:tcW w:w="3398" w:type="dxa"/>
          </w:tcPr>
          <w:p w14:paraId="03085077" w14:textId="77777777" w:rsidR="00E474B5" w:rsidRDefault="00E474B5" w:rsidP="00541964">
            <w:r>
              <w:t>Text</w:t>
            </w:r>
          </w:p>
        </w:tc>
        <w:tc>
          <w:tcPr>
            <w:tcW w:w="3398" w:type="dxa"/>
          </w:tcPr>
          <w:p w14:paraId="71038705" w14:textId="77777777" w:rsidR="00E474B5" w:rsidRDefault="00E474B5" w:rsidP="00541964">
            <w:r>
              <w:t>Text</w:t>
            </w:r>
          </w:p>
        </w:tc>
        <w:tc>
          <w:tcPr>
            <w:tcW w:w="3398" w:type="dxa"/>
          </w:tcPr>
          <w:p w14:paraId="2F5FC7F3" w14:textId="77777777" w:rsidR="00E474B5" w:rsidRDefault="00E474B5" w:rsidP="00541964">
            <w:r>
              <w:t>Text</w:t>
            </w:r>
          </w:p>
        </w:tc>
      </w:tr>
      <w:tr w:rsidR="00E474B5" w14:paraId="28694C62" w14:textId="77777777" w:rsidTr="00541964">
        <w:tblPrEx>
          <w:tblCellMar>
            <w:bottom w:w="85" w:type="dxa"/>
          </w:tblCellMar>
        </w:tblPrEx>
        <w:trPr>
          <w:cnfStyle w:val="000000100000" w:firstRow="0" w:lastRow="0" w:firstColumn="0" w:lastColumn="0" w:oddVBand="0" w:evenVBand="0" w:oddHBand="1" w:evenHBand="0" w:firstRowFirstColumn="0" w:firstRowLastColumn="0" w:lastRowFirstColumn="0" w:lastRowLastColumn="0"/>
        </w:trPr>
        <w:tc>
          <w:tcPr>
            <w:tcW w:w="3398" w:type="dxa"/>
          </w:tcPr>
          <w:p w14:paraId="2CD147B6" w14:textId="77777777" w:rsidR="00E474B5" w:rsidRDefault="00E474B5" w:rsidP="00541964">
            <w:r>
              <w:t>Text</w:t>
            </w:r>
          </w:p>
        </w:tc>
        <w:tc>
          <w:tcPr>
            <w:tcW w:w="3398" w:type="dxa"/>
          </w:tcPr>
          <w:p w14:paraId="73B8D4ED" w14:textId="77777777" w:rsidR="00E474B5" w:rsidRDefault="00E474B5" w:rsidP="00541964">
            <w:r>
              <w:t>Text</w:t>
            </w:r>
          </w:p>
        </w:tc>
        <w:tc>
          <w:tcPr>
            <w:tcW w:w="3398" w:type="dxa"/>
          </w:tcPr>
          <w:p w14:paraId="14CD70B3" w14:textId="77777777" w:rsidR="00E474B5" w:rsidRDefault="00E474B5" w:rsidP="00541964">
            <w:r>
              <w:t>Text</w:t>
            </w:r>
          </w:p>
        </w:tc>
      </w:tr>
    </w:tbl>
    <w:p w14:paraId="5515037C" w14:textId="77777777" w:rsidR="00E474B5" w:rsidRPr="00E474B5" w:rsidRDefault="00E474B5" w:rsidP="00E474B5"/>
    <w:p w14:paraId="20C94732" w14:textId="77777777" w:rsidR="00DF2AEE" w:rsidRDefault="00CF693A">
      <w:r>
        <w:br w:type="page"/>
      </w:r>
    </w:p>
    <w:p w14:paraId="5FA3F2BA" w14:textId="77777777" w:rsidR="00E474B5" w:rsidRDefault="00E474B5" w:rsidP="00E474B5">
      <w:pPr>
        <w:pStyle w:val="Heading2"/>
      </w:pPr>
      <w:bookmarkStart w:id="4" w:name="_Toc230003818"/>
      <w:r>
        <w:lastRenderedPageBreak/>
        <w:t>Proposed Team</w:t>
      </w:r>
      <w:bookmarkEnd w:id="4"/>
    </w:p>
    <w:p w14:paraId="16A77FD2" w14:textId="77777777" w:rsidR="00E474B5" w:rsidRDefault="00E474B5" w:rsidP="00E474B5"/>
    <w:p w14:paraId="73A622DE" w14:textId="0323B275" w:rsidR="00E474B5" w:rsidRDefault="00E474B5" w:rsidP="00E474B5">
      <w:r>
        <w:rPr>
          <w:noProof/>
        </w:rPr>
        <w:drawing>
          <wp:inline distT="0" distB="0" distL="0" distR="0" wp14:anchorId="67E2D94E" wp14:editId="6596870D">
            <wp:extent cx="6303523" cy="4220845"/>
            <wp:effectExtent l="0" t="0" r="889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4823D8F" w14:textId="706E779A" w:rsidR="00E70D1C" w:rsidRDefault="00E70D1C" w:rsidP="00E474B5"/>
    <w:p w14:paraId="42B82540" w14:textId="77ED2DF2" w:rsidR="00E70D1C" w:rsidRDefault="00864D00" w:rsidP="00E474B5">
      <w:r>
        <w:rPr>
          <w:noProof/>
        </w:rPr>
        <mc:AlternateContent>
          <mc:Choice Requires="wpg">
            <w:drawing>
              <wp:anchor distT="0" distB="0" distL="114300" distR="114300" simplePos="0" relativeHeight="251724800" behindDoc="0" locked="0" layoutInCell="1" allowOverlap="1" wp14:anchorId="6108A61B" wp14:editId="6A3B390B">
                <wp:simplePos x="0" y="0"/>
                <wp:positionH relativeFrom="column">
                  <wp:posOffset>-1370</wp:posOffset>
                </wp:positionH>
                <wp:positionV relativeFrom="paragraph">
                  <wp:posOffset>141872</wp:posOffset>
                </wp:positionV>
                <wp:extent cx="6420050" cy="1655546"/>
                <wp:effectExtent l="0" t="0" r="6350" b="0"/>
                <wp:wrapNone/>
                <wp:docPr id="975159900" name="Group 11"/>
                <wp:cNvGraphicFramePr/>
                <a:graphic xmlns:a="http://schemas.openxmlformats.org/drawingml/2006/main">
                  <a:graphicData uri="http://schemas.microsoft.com/office/word/2010/wordprocessingGroup">
                    <wpg:wgp>
                      <wpg:cNvGrpSpPr/>
                      <wpg:grpSpPr>
                        <a:xfrm>
                          <a:off x="0" y="0"/>
                          <a:ext cx="6420050" cy="1655546"/>
                          <a:chOff x="0" y="0"/>
                          <a:chExt cx="6420050" cy="1655546"/>
                        </a:xfrm>
                      </wpg:grpSpPr>
                      <wps:wsp>
                        <wps:cNvPr id="913384584" name="Rounded Rectangle 2"/>
                        <wps:cNvSpPr/>
                        <wps:spPr>
                          <a:xfrm>
                            <a:off x="0" y="0"/>
                            <a:ext cx="6420050" cy="1655546"/>
                          </a:xfrm>
                          <a:prstGeom prst="roundRect">
                            <a:avLst>
                              <a:gd name="adj" fmla="val 12719"/>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6875737" name="Picture 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rot="16200000">
                            <a:off x="-394636" y="500514"/>
                            <a:ext cx="1409065" cy="615950"/>
                          </a:xfrm>
                          <a:prstGeom prst="rect">
                            <a:avLst/>
                          </a:prstGeom>
                        </pic:spPr>
                      </pic:pic>
                      <wps:wsp>
                        <wps:cNvPr id="1843016128" name="Text Box 10"/>
                        <wps:cNvSpPr txBox="1"/>
                        <wps:spPr>
                          <a:xfrm>
                            <a:off x="644892" y="144379"/>
                            <a:ext cx="1019810" cy="904240"/>
                          </a:xfrm>
                          <a:prstGeom prst="rect">
                            <a:avLst/>
                          </a:prstGeom>
                          <a:noFill/>
                          <a:ln w="6350">
                            <a:noFill/>
                          </a:ln>
                        </wps:spPr>
                        <wps:txbx>
                          <w:txbxContent>
                            <w:p w14:paraId="0C302A8B" w14:textId="57B685B9" w:rsidR="003C7724" w:rsidRPr="002A17DD" w:rsidRDefault="003C7724">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1500+</w:t>
                              </w:r>
                            </w:p>
                            <w:p w14:paraId="03154D53" w14:textId="6821608F" w:rsidR="003C7724" w:rsidRPr="00864D00" w:rsidRDefault="003C7724">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Total staff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924788529" name="Text Box 10"/>
                        <wps:cNvSpPr txBox="1"/>
                        <wps:spPr>
                          <a:xfrm>
                            <a:off x="1434164" y="144379"/>
                            <a:ext cx="1838425" cy="1405289"/>
                          </a:xfrm>
                          <a:prstGeom prst="rect">
                            <a:avLst/>
                          </a:prstGeom>
                          <a:noFill/>
                          <a:ln w="6350">
                            <a:noFill/>
                          </a:ln>
                        </wps:spPr>
                        <wps:txbx>
                          <w:txbxContent>
                            <w:p w14:paraId="433BD9C9" w14:textId="3550C92A" w:rsidR="003C7724" w:rsidRPr="002A17DD" w:rsidRDefault="003C7724">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Offices in:</w:t>
                              </w:r>
                            </w:p>
                            <w:p w14:paraId="5038291C" w14:textId="77777777" w:rsidR="00B32650" w:rsidRPr="00864D00" w:rsidRDefault="00B32650" w:rsidP="00B32650">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Birmingham, Bristol, Cambridge, Cardiff, Cheltenham, Leeds, Liverpool, London, Manchester, Newcastle, Oxford, Plymouth, Reading, Whitehaven, Winchester</w:t>
                              </w:r>
                            </w:p>
                            <w:p w14:paraId="6A1ECD68" w14:textId="14B81743" w:rsidR="003C7724" w:rsidRPr="003C7724" w:rsidRDefault="003C7724" w:rsidP="00B32650">
                              <w:pPr>
                                <w:rPr>
                                  <w:rFonts w:ascii="DM Sans 14pt Light" w:hAnsi="DM Sans 14pt Light"/>
                                  <w:color w:val="FFFFFF" w:themeColor="background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1248603" name="Text Box 10"/>
                        <wps:cNvSpPr txBox="1"/>
                        <wps:spPr>
                          <a:xfrm>
                            <a:off x="3397718" y="144379"/>
                            <a:ext cx="2906228" cy="1299411"/>
                          </a:xfrm>
                          <a:prstGeom prst="rect">
                            <a:avLst/>
                          </a:prstGeom>
                          <a:noFill/>
                          <a:ln w="6350">
                            <a:noFill/>
                          </a:ln>
                        </wps:spPr>
                        <wps:txbx>
                          <w:txbxContent>
                            <w:p w14:paraId="0F2D4209" w14:textId="5BC55D8A" w:rsidR="004C05CE" w:rsidRPr="002A17DD" w:rsidRDefault="002A17DD" w:rsidP="004C05CE">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Providing added value with</w:t>
                              </w:r>
                              <w:r w:rsidR="004C05CE" w:rsidRPr="002A17DD">
                                <w:rPr>
                                  <w:rFonts w:asciiTheme="majorHAnsi" w:hAnsiTheme="majorHAnsi"/>
                                  <w:color w:val="FFFFFF" w:themeColor="background1"/>
                                  <w:sz w:val="28"/>
                                  <w:szCs w:val="28"/>
                                </w:rPr>
                                <w:t>:</w:t>
                              </w:r>
                            </w:p>
                            <w:p w14:paraId="1582B3C1" w14:textId="04CA3C24" w:rsidR="004C05CE" w:rsidRPr="00864D00" w:rsidRDefault="002A17DD" w:rsidP="004C05CE">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Architecture, Building Services Cost Management, Building Services Engineering, Building Surveying, Civil Engineering, Cost Management, Digital Engineering (BIM), Expert Witness and Advisory Services, Geo-Environmental Consultancy, Geospatial Services, Health and Safety, Lighting Design, Project Management, Property Consultancy, Structural Engineering, Sustainability and ESG, Town and Country Planning, Transport Planning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6108A61B" id="Group 11" o:spid="_x0000_s1026" style="position:absolute;margin-left:-.1pt;margin-top:11.15pt;width:505.5pt;height:130.35pt;z-index:251724800" coordsize="64200,165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">
                <v:roundrect id="Rounded Rectangle 2" o:spid="_x0000_s1027" style="position:absolute;width:64200;height:16555;visibility:visible;mso-wrap-style:square;v-text-anchor:middle" arcsize="833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" fillcolor="#003723 [3204]"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947;top:5005;width:14091;height:6159;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">
                  <v:imagedata r:id="rId27" o:title=""/>
                </v:shape>
                <v:shapetype id="_x0000_t202" coordsize="21600,21600" o:spt="202" path="m,l,21600r21600,l21600,xe">
                  <v:stroke joinstyle="miter"/>
                  <v:path gradientshapeok="t" o:connecttype="rect"/>
                </v:shapetype>
                <v:shape id="Text Box 10" o:spid="_x0000_s1029" type="#_x0000_t202" style="position:absolute;left:6448;top:1443;width:10199;height:90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" filled="f" stroked="f" strokeweight=".5pt">
                  <v:textbox inset="0,0,0,0">
                    <w:txbxContent>
                      <w:p w14:paraId="0C302A8B" w14:textId="57B685B9" w:rsidR="003C7724" w:rsidRPr="002A17DD" w:rsidRDefault="003C7724">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1500+</w:t>
                        </w:r>
                      </w:p>
                      <w:p w14:paraId="03154D53" w14:textId="6821608F" w:rsidR="003C7724" w:rsidRPr="00864D00" w:rsidRDefault="003C7724">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Total staff</w:t>
                        </w:r>
                      </w:p>
                    </w:txbxContent>
                  </v:textbox>
                </v:shape>
                <v:shape id="Text Box 10" o:spid="_x0000_s1030" type="#_x0000_t202" style="position:absolute;left:14341;top:1443;width:18384;height:140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" filled="f" stroked="f" strokeweight=".5pt">
                  <v:textbox inset="0,0,0,0">
                    <w:txbxContent>
                      <w:p w14:paraId="433BD9C9" w14:textId="3550C92A" w:rsidR="003C7724" w:rsidRPr="002A17DD" w:rsidRDefault="003C7724">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Offices in:</w:t>
                        </w:r>
                      </w:p>
                      <w:p w14:paraId="5038291C" w14:textId="77777777" w:rsidR="00B32650" w:rsidRPr="00864D00" w:rsidRDefault="00B32650" w:rsidP="00B32650">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Birmingham, Bristol, Cambridge, Cardiff, Cheltenham, Leeds, Liverpool, London, Manchester, Newcastle, Oxford, Plymouth, Reading, Whitehaven, Winchester</w:t>
                        </w:r>
                      </w:p>
                      <w:p w14:paraId="6A1ECD68" w14:textId="14B81743" w:rsidR="003C7724" w:rsidRPr="003C7724" w:rsidRDefault="003C7724" w:rsidP="00B32650">
                        <w:pPr>
                          <w:rPr>
                            <w:rFonts w:ascii="DM Sans 14pt Light" w:hAnsi="DM Sans 14pt Light"/>
                            <w:color w:val="FFFFFF" w:themeColor="background1"/>
                            <w:sz w:val="24"/>
                            <w:szCs w:val="24"/>
                          </w:rPr>
                        </w:pPr>
                      </w:p>
                    </w:txbxContent>
                  </v:textbox>
                </v:shape>
                <v:shape id="Text Box 10" o:spid="_x0000_s1031" type="#_x0000_t202" style="position:absolute;left:33977;top:1443;width:29062;height:12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" filled="f" stroked="f" strokeweight=".5pt">
                  <v:textbox inset="0,0,0,0">
                    <w:txbxContent>
                      <w:p w14:paraId="0F2D4209" w14:textId="5BC55D8A" w:rsidR="004C05CE" w:rsidRPr="002A17DD" w:rsidRDefault="002A17DD" w:rsidP="004C05CE">
                        <w:pPr>
                          <w:rPr>
                            <w:rFonts w:asciiTheme="majorHAnsi" w:hAnsiTheme="majorHAnsi"/>
                            <w:color w:val="FFFFFF" w:themeColor="background1"/>
                            <w:sz w:val="28"/>
                            <w:szCs w:val="28"/>
                          </w:rPr>
                        </w:pPr>
                        <w:r w:rsidRPr="002A17DD">
                          <w:rPr>
                            <w:rFonts w:asciiTheme="majorHAnsi" w:hAnsiTheme="majorHAnsi"/>
                            <w:color w:val="FFFFFF" w:themeColor="background1"/>
                            <w:sz w:val="28"/>
                            <w:szCs w:val="28"/>
                          </w:rPr>
                          <w:t>Providing added value with</w:t>
                        </w:r>
                        <w:r w:rsidR="004C05CE" w:rsidRPr="002A17DD">
                          <w:rPr>
                            <w:rFonts w:asciiTheme="majorHAnsi" w:hAnsiTheme="majorHAnsi"/>
                            <w:color w:val="FFFFFF" w:themeColor="background1"/>
                            <w:sz w:val="28"/>
                            <w:szCs w:val="28"/>
                          </w:rPr>
                          <w:t>:</w:t>
                        </w:r>
                      </w:p>
                      <w:p w14:paraId="1582B3C1" w14:textId="04CA3C24" w:rsidR="004C05CE" w:rsidRPr="00864D00" w:rsidRDefault="002A17DD" w:rsidP="004C05CE">
                        <w:pPr>
                          <w:rPr>
                            <w:rFonts w:ascii="DM Sans 14pt Light" w:hAnsi="DM Sans 14pt Light"/>
                            <w:color w:val="FFFFFF" w:themeColor="background1"/>
                            <w:sz w:val="16"/>
                            <w:szCs w:val="16"/>
                          </w:rPr>
                        </w:pPr>
                        <w:r w:rsidRPr="00864D00">
                          <w:rPr>
                            <w:rFonts w:ascii="DM Sans 14pt Light" w:hAnsi="DM Sans 14pt Light"/>
                            <w:color w:val="FFFFFF" w:themeColor="background1"/>
                            <w:sz w:val="16"/>
                            <w:szCs w:val="16"/>
                          </w:rPr>
                          <w:t xml:space="preserve">Architecture, Building Services Cost Management, Building Services Engineering, Building Surveying, Civil Engineering, Cost Management, Digital Engineering (BIM), Expert Witness and Advisory Services, Geo-Environmental Consultancy, Geospatial Services, Health and Safety, Lighting Design, Project Management, Property Consultancy, Structural Engineering, Sustainability and ESG, Town and Country Planning, </w:t>
                        </w:r>
                        <w:r w:rsidRPr="00864D00">
                          <w:rPr>
                            <w:rFonts w:ascii="DM Sans 14pt Light" w:hAnsi="DM Sans 14pt Light"/>
                            <w:color w:val="FFFFFF" w:themeColor="background1"/>
                            <w:sz w:val="16"/>
                            <w:szCs w:val="16"/>
                          </w:rPr>
                          <w:t>Transport Planning</w:t>
                        </w:r>
                      </w:p>
                    </w:txbxContent>
                  </v:textbox>
                </v:shape>
              </v:group>
            </w:pict>
          </mc:Fallback>
        </mc:AlternateContent>
      </w:r>
    </w:p>
    <w:p w14:paraId="1883028D" w14:textId="639D55CE" w:rsidR="00E70D1C" w:rsidRDefault="00E70D1C" w:rsidP="00E474B5"/>
    <w:p w14:paraId="3FB9EAC3" w14:textId="110A555F" w:rsidR="00E70D1C" w:rsidRDefault="00E70D1C" w:rsidP="00E474B5"/>
    <w:p w14:paraId="31978F88" w14:textId="0A5A36D9" w:rsidR="00E70D1C" w:rsidRDefault="00E70D1C" w:rsidP="00E474B5"/>
    <w:p w14:paraId="0B1F483B" w14:textId="7C14F8E4" w:rsidR="00E70D1C" w:rsidRDefault="00E70D1C" w:rsidP="00E474B5"/>
    <w:p w14:paraId="59B46B19" w14:textId="77777777" w:rsidR="00E70D1C" w:rsidRDefault="00E70D1C" w:rsidP="00E474B5"/>
    <w:p w14:paraId="6B7744C8" w14:textId="53626154" w:rsidR="00E70D1C" w:rsidRDefault="00E70D1C">
      <w:r>
        <w:br w:type="page"/>
      </w:r>
      <w:r w:rsidR="002A17DD">
        <w:rPr>
          <w:rFonts w:ascii="AppleSystemUIFont" w:hAnsi="AppleSystemUIFont" w:cs="AppleSystemUIFont"/>
          <w:sz w:val="26"/>
          <w:szCs w:val="26"/>
        </w:rPr>
        <w:lastRenderedPageBreak/>
        <w:t>.</w:t>
      </w:r>
    </w:p>
    <w:p w14:paraId="26E9EA90" w14:textId="4403DB82" w:rsidR="008D1EB6" w:rsidRDefault="008D1EB6" w:rsidP="008D1EB6">
      <w:pPr>
        <w:pStyle w:val="Heading1"/>
      </w:pPr>
      <w:bookmarkStart w:id="5" w:name="_Toc230003819"/>
      <w:r>
        <w:t>Team CVs</w:t>
      </w:r>
      <w:bookmarkEnd w:id="5"/>
    </w:p>
    <w:p w14:paraId="2B1A0DAF" w14:textId="77777777" w:rsidR="00E70D1C" w:rsidRDefault="008D1EB6" w:rsidP="00E474B5">
      <w:r w:rsidRPr="008D1EB6">
        <w:rPr>
          <w:highlight w:val="yellow"/>
        </w:rPr>
        <w:t xml:space="preserve">Insert team </w:t>
      </w:r>
      <w:r w:rsidR="00B26E58">
        <w:rPr>
          <w:highlight w:val="yellow"/>
        </w:rPr>
        <w:t>C</w:t>
      </w:r>
      <w:r w:rsidRPr="008D1EB6">
        <w:rPr>
          <w:highlight w:val="yellow"/>
        </w:rPr>
        <w:t xml:space="preserve">Vs here from </w:t>
      </w:r>
      <w:hyperlink r:id="rId28" w:history="1">
        <w:r w:rsidRPr="00B615ED">
          <w:rPr>
            <w:rStyle w:val="Hyperlink"/>
            <w:highlight w:val="yellow"/>
          </w:rPr>
          <w:t>Open Asse</w:t>
        </w:r>
        <w:r w:rsidR="00B26E58" w:rsidRPr="00B615ED">
          <w:rPr>
            <w:rStyle w:val="Hyperlink"/>
            <w:highlight w:val="yellow"/>
          </w:rPr>
          <w:t>t</w:t>
        </w:r>
      </w:hyperlink>
      <w:r w:rsidR="00B26E58">
        <w:rPr>
          <w:highlight w:val="yellow"/>
        </w:rPr>
        <w:t xml:space="preserve"> or use the sample layouts within this template</w:t>
      </w:r>
    </w:p>
    <w:p w14:paraId="57F81767" w14:textId="77777777" w:rsidR="004F270D" w:rsidRDefault="004F270D" w:rsidP="00E474B5"/>
    <w:p w14:paraId="715BBA04" w14:textId="61503890" w:rsidR="004F270D" w:rsidRPr="00E474B5" w:rsidRDefault="009117F0" w:rsidP="004F270D">
      <w:pPr>
        <w:pStyle w:val="Heading2"/>
        <w:sectPr w:rsidR="004F270D" w:rsidRPr="00E474B5" w:rsidSect="002E6387">
          <w:pgSz w:w="11906" w:h="16838" w:code="9"/>
          <w:pgMar w:top="851" w:right="851" w:bottom="851" w:left="851" w:header="1134" w:footer="680" w:gutter="0"/>
          <w:cols w:space="708"/>
          <w:docGrid w:linePitch="360"/>
        </w:sectPr>
      </w:pPr>
      <w:bookmarkStart w:id="6" w:name="_Toc230003820"/>
      <w:r>
        <w:t>Heading 2</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6808"/>
      </w:tblGrid>
      <w:tr w:rsidR="006D45C0" w14:paraId="203894E5" w14:textId="77777777" w:rsidTr="006D45C0">
        <w:trPr>
          <w:trHeight w:val="1383"/>
        </w:trPr>
        <w:tc>
          <w:tcPr>
            <w:tcW w:w="3396" w:type="dxa"/>
            <w:vMerge w:val="restart"/>
          </w:tcPr>
          <w:p w14:paraId="2703873C" w14:textId="745AA4BC" w:rsidR="006D45C0" w:rsidRDefault="006D45C0" w:rsidP="004408FA">
            <w:r>
              <w:rPr>
                <w:noProof/>
              </w:rPr>
              <w:lastRenderedPageBreak/>
              <w:drawing>
                <wp:anchor distT="0" distB="0" distL="114300" distR="114300" simplePos="0" relativeHeight="251669504" behindDoc="1" locked="0" layoutInCell="1" allowOverlap="1" wp14:anchorId="546EB57C" wp14:editId="4FF730C6">
                  <wp:simplePos x="0" y="0"/>
                  <wp:positionH relativeFrom="margin">
                    <wp:align>center</wp:align>
                  </wp:positionH>
                  <wp:positionV relativeFrom="margin">
                    <wp:align>top</wp:align>
                  </wp:positionV>
                  <wp:extent cx="2014220" cy="2014220"/>
                  <wp:effectExtent l="0" t="0" r="5080" b="5080"/>
                  <wp:wrapSquare wrapText="bothSides"/>
                  <wp:docPr id="917941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4220" cy="2014220"/>
                          </a:xfrm>
                          <a:prstGeom prst="rect">
                            <a:avLst/>
                          </a:prstGeom>
                        </pic:spPr>
                      </pic:pic>
                    </a:graphicData>
                  </a:graphic>
                  <wp14:sizeRelH relativeFrom="page">
                    <wp14:pctWidth>0</wp14:pctWidth>
                  </wp14:sizeRelH>
                  <wp14:sizeRelV relativeFrom="page">
                    <wp14:pctHeight>0</wp14:pctHeight>
                  </wp14:sizeRelV>
                </wp:anchor>
              </w:drawing>
            </w:r>
          </w:p>
        </w:tc>
        <w:tc>
          <w:tcPr>
            <w:tcW w:w="6808" w:type="dxa"/>
            <w:tcBorders>
              <w:top w:val="single" w:sz="8" w:space="0" w:color="003723"/>
            </w:tcBorders>
          </w:tcPr>
          <w:p w14:paraId="188E3ED3" w14:textId="77777777" w:rsidR="006D45C0" w:rsidRDefault="006D45C0" w:rsidP="008D1EB6">
            <w:pPr>
              <w:pStyle w:val="CVName"/>
            </w:pPr>
            <w:r>
              <w:t xml:space="preserve">Name </w:t>
            </w:r>
            <w:proofErr w:type="spellStart"/>
            <w:r>
              <w:t>Name</w:t>
            </w:r>
            <w:proofErr w:type="spellEnd"/>
          </w:p>
          <w:p w14:paraId="4D67BFDE" w14:textId="031ACC1F" w:rsidR="006D45C0" w:rsidRDefault="006D45C0" w:rsidP="008D1EB6">
            <w:pPr>
              <w:pStyle w:val="CVJobTitle"/>
            </w:pPr>
            <w:r>
              <w:t>Job Title / Position</w:t>
            </w:r>
          </w:p>
        </w:tc>
      </w:tr>
      <w:tr w:rsidR="006D45C0" w14:paraId="08AD8F90" w14:textId="77777777" w:rsidTr="006D45C0">
        <w:trPr>
          <w:trHeight w:val="507"/>
        </w:trPr>
        <w:tc>
          <w:tcPr>
            <w:tcW w:w="3396" w:type="dxa"/>
            <w:vMerge/>
          </w:tcPr>
          <w:p w14:paraId="35B4E896" w14:textId="77777777" w:rsidR="006D45C0" w:rsidRDefault="006D45C0" w:rsidP="004408FA"/>
        </w:tc>
        <w:tc>
          <w:tcPr>
            <w:tcW w:w="6808" w:type="dxa"/>
            <w:vAlign w:val="center"/>
          </w:tcPr>
          <w:p w14:paraId="784BA2B2" w14:textId="66E30899" w:rsidR="006D45C0" w:rsidRPr="008D1EB6" w:rsidRDefault="006D45C0" w:rsidP="006D45C0">
            <w:pPr>
              <w:rPr>
                <w:b/>
                <w:bCs/>
              </w:rPr>
            </w:pPr>
            <w:r w:rsidRPr="008D1EB6">
              <w:rPr>
                <w:b/>
                <w:bCs/>
              </w:rPr>
              <w:t>Qualifications</w:t>
            </w:r>
          </w:p>
        </w:tc>
      </w:tr>
      <w:tr w:rsidR="006D45C0" w14:paraId="10C30F5A" w14:textId="77777777" w:rsidTr="006D45C0">
        <w:trPr>
          <w:trHeight w:val="1191"/>
        </w:trPr>
        <w:tc>
          <w:tcPr>
            <w:tcW w:w="3396" w:type="dxa"/>
            <w:vMerge/>
          </w:tcPr>
          <w:p w14:paraId="05693566" w14:textId="77777777" w:rsidR="006D45C0" w:rsidRDefault="006D45C0" w:rsidP="004408FA"/>
        </w:tc>
        <w:tc>
          <w:tcPr>
            <w:tcW w:w="6808" w:type="dxa"/>
            <w:tcBorders>
              <w:bottom w:val="single" w:sz="8" w:space="0" w:color="003723"/>
            </w:tcBorders>
            <w:vAlign w:val="bottom"/>
          </w:tcPr>
          <w:p w14:paraId="25BBBF5E" w14:textId="77777777" w:rsidR="006D45C0" w:rsidRDefault="006D45C0" w:rsidP="006D45C0">
            <w:r w:rsidRPr="00E7207F">
              <w:rPr>
                <w:b/>
                <w:bCs/>
                <w:color w:val="C6128F" w:themeColor="accent3"/>
              </w:rPr>
              <w:t>M</w:t>
            </w:r>
            <w:r w:rsidRPr="006D45C0">
              <w:rPr>
                <w:b/>
                <w:bCs/>
                <w:color w:val="C6128F" w:themeColor="accent3"/>
              </w:rPr>
              <w:t>:</w:t>
            </w:r>
            <w:r>
              <w:t xml:space="preserve"> 00000 000 000</w:t>
            </w:r>
          </w:p>
          <w:p w14:paraId="5D3EAC63" w14:textId="4B68B3A5" w:rsidR="006D45C0" w:rsidRDefault="006D45C0" w:rsidP="006D45C0">
            <w:r w:rsidRPr="006D45C0">
              <w:rPr>
                <w:b/>
                <w:bCs/>
                <w:color w:val="C6128F" w:themeColor="accent3"/>
              </w:rPr>
              <w:t>E:</w:t>
            </w:r>
            <w:r>
              <w:t xml:space="preserve"> name@ridge.co.uk</w:t>
            </w:r>
          </w:p>
          <w:p w14:paraId="3032325E" w14:textId="66583016" w:rsidR="003C0952" w:rsidRDefault="003C0952" w:rsidP="006D45C0"/>
        </w:tc>
      </w:tr>
      <w:tr w:rsidR="006D45C0" w14:paraId="720E1F8C" w14:textId="77777777" w:rsidTr="006D45C0">
        <w:trPr>
          <w:trHeight w:val="328"/>
        </w:trPr>
        <w:tc>
          <w:tcPr>
            <w:tcW w:w="3396" w:type="dxa"/>
            <w:vMerge/>
          </w:tcPr>
          <w:p w14:paraId="0FC64675" w14:textId="77777777" w:rsidR="006D45C0" w:rsidRDefault="006D45C0" w:rsidP="004408FA"/>
        </w:tc>
        <w:tc>
          <w:tcPr>
            <w:tcW w:w="6808" w:type="dxa"/>
            <w:tcBorders>
              <w:top w:val="single" w:sz="8" w:space="0" w:color="003723"/>
            </w:tcBorders>
          </w:tcPr>
          <w:p w14:paraId="4489B5BE" w14:textId="77777777" w:rsidR="006D45C0" w:rsidRPr="00E7207F" w:rsidRDefault="006D45C0" w:rsidP="004408FA">
            <w:pPr>
              <w:rPr>
                <w:b/>
                <w:bCs/>
                <w:color w:val="C6128F" w:themeColor="accent3"/>
              </w:rPr>
            </w:pPr>
          </w:p>
        </w:tc>
      </w:tr>
    </w:tbl>
    <w:p w14:paraId="61D4260D" w14:textId="77777777" w:rsidR="003C0952" w:rsidRPr="00C92F98" w:rsidRDefault="003C0952" w:rsidP="003C0952">
      <w:pPr>
        <w:pStyle w:val="Heading2unnumbered"/>
      </w:pPr>
      <w:r w:rsidRPr="00C92F98">
        <w:t>Profile</w:t>
      </w:r>
    </w:p>
    <w:p w14:paraId="22C49E16" w14:textId="20C30B30" w:rsidR="003C0952" w:rsidRDefault="003C0952" w:rsidP="003C0952">
      <w:r>
        <w:t>Employee CV profile</w:t>
      </w:r>
    </w:p>
    <w:p w14:paraId="0DBDEBE5" w14:textId="1B1CB673" w:rsidR="00AC1B72" w:rsidRPr="00C92F98" w:rsidRDefault="00AC1B72" w:rsidP="00AC1B72">
      <w:pPr>
        <w:pStyle w:val="Heading2unnumbered"/>
      </w:pPr>
      <w:r>
        <w:t>Role</w:t>
      </w:r>
    </w:p>
    <w:p w14:paraId="4A0F5AD3" w14:textId="315DBF92" w:rsidR="00AC1B72" w:rsidRDefault="00AC1B72" w:rsidP="00AC1B72">
      <w:r>
        <w:t>Bespoke detail here</w:t>
      </w:r>
    </w:p>
    <w:p w14:paraId="7D807634" w14:textId="255B7A64" w:rsidR="00AC1B72" w:rsidRDefault="00AC1B72" w:rsidP="00AC1B72">
      <w:pPr>
        <w:pStyle w:val="Heading2unnumbered"/>
      </w:pPr>
      <w:r>
        <w:t>Added value</w:t>
      </w:r>
    </w:p>
    <w:p w14:paraId="38EBAE3A" w14:textId="644ED300" w:rsidR="00AC1B72" w:rsidRPr="00AC1B72" w:rsidRDefault="00AC1B72" w:rsidP="00AC1B72">
      <w:pPr>
        <w:pStyle w:val="ListBullet"/>
      </w:pPr>
      <w:r>
        <w:t>Bespoke detail here</w:t>
      </w:r>
    </w:p>
    <w:p w14:paraId="6BF171E7" w14:textId="77777777" w:rsidR="003C0952" w:rsidRPr="00C92F98" w:rsidRDefault="003C0952" w:rsidP="003C0952">
      <w:pPr>
        <w:pStyle w:val="Heading2unnumbered"/>
      </w:pPr>
      <w:r w:rsidRPr="00C92F98">
        <w:t>Relevant Experience</w:t>
      </w:r>
    </w:p>
    <w:p w14:paraId="28ABA8CD" w14:textId="038F42E1" w:rsidR="003C0952" w:rsidRPr="007D0C32" w:rsidRDefault="003C0952" w:rsidP="003C0952">
      <w:pPr>
        <w:pStyle w:val="CVProjectHeading"/>
      </w:pPr>
      <w:r>
        <w:t>Client name – Project name</w:t>
      </w:r>
    </w:p>
    <w:p w14:paraId="5C7779F1" w14:textId="271782F6" w:rsidR="003C0952" w:rsidRDefault="003C0952" w:rsidP="003C0952">
      <w:pPr>
        <w:spacing w:after="120"/>
      </w:pPr>
      <w:r>
        <w:t xml:space="preserve">Project role, Role / Project Description </w:t>
      </w:r>
    </w:p>
    <w:p w14:paraId="42EF572C" w14:textId="77777777" w:rsidR="003C0952" w:rsidRPr="007D0C32" w:rsidRDefault="003C0952" w:rsidP="003C0952">
      <w:pPr>
        <w:pStyle w:val="CVProjectHeading"/>
      </w:pPr>
      <w:r>
        <w:t>Client name – Project name</w:t>
      </w:r>
    </w:p>
    <w:p w14:paraId="72F01BF5" w14:textId="77777777" w:rsidR="003C0952" w:rsidRDefault="003C0952" w:rsidP="003C0952">
      <w:pPr>
        <w:spacing w:after="120"/>
      </w:pPr>
      <w:r>
        <w:t xml:space="preserve">Project role, Role / Project Description </w:t>
      </w:r>
    </w:p>
    <w:p w14:paraId="6F0AD38B" w14:textId="77777777" w:rsidR="003C0952" w:rsidRPr="007D0C32" w:rsidRDefault="003C0952" w:rsidP="003C0952">
      <w:pPr>
        <w:pStyle w:val="CVProjectHeading"/>
      </w:pPr>
      <w:r>
        <w:t>Client name – Project name</w:t>
      </w:r>
    </w:p>
    <w:p w14:paraId="0D625F01" w14:textId="77777777" w:rsidR="003C0952" w:rsidRDefault="003C0952" w:rsidP="003C0952">
      <w:pPr>
        <w:spacing w:after="120"/>
      </w:pPr>
      <w:r>
        <w:t xml:space="preserve">Project role, Role / Project Description </w:t>
      </w:r>
    </w:p>
    <w:p w14:paraId="363E32A9" w14:textId="77777777" w:rsidR="003C0952" w:rsidRPr="007D0C32" w:rsidRDefault="003C0952" w:rsidP="003C0952">
      <w:pPr>
        <w:pStyle w:val="CVProjectHeading"/>
      </w:pPr>
      <w:r>
        <w:t>Client name – Project name</w:t>
      </w:r>
    </w:p>
    <w:p w14:paraId="0B2A4388" w14:textId="77777777" w:rsidR="003C0952" w:rsidRDefault="003C0952" w:rsidP="003C0952">
      <w:pPr>
        <w:spacing w:after="120"/>
      </w:pPr>
      <w:r>
        <w:t xml:space="preserve">Project role, Role / Project Description </w:t>
      </w:r>
    </w:p>
    <w:p w14:paraId="489FADBE" w14:textId="77777777" w:rsidR="003C0952" w:rsidRPr="007D0C32" w:rsidRDefault="003C0952" w:rsidP="003C0952">
      <w:pPr>
        <w:pStyle w:val="CVProjectHeading"/>
      </w:pPr>
      <w:r>
        <w:t>Client name – Project name</w:t>
      </w:r>
    </w:p>
    <w:p w14:paraId="30D93AED" w14:textId="77777777" w:rsidR="003C0952" w:rsidRDefault="003C0952" w:rsidP="003C0952">
      <w:pPr>
        <w:spacing w:after="120"/>
      </w:pPr>
      <w:r>
        <w:t xml:space="preserve">Project role, Role / Project Description </w:t>
      </w:r>
    </w:p>
    <w:p w14:paraId="3427F87E" w14:textId="77777777" w:rsidR="00AC1B72" w:rsidRDefault="00AC1B72" w:rsidP="003C0952">
      <w:pPr>
        <w:spacing w:after="120"/>
      </w:pPr>
    </w:p>
    <w:p w14:paraId="3D9290D3" w14:textId="6D27B2C1" w:rsidR="007A51CE" w:rsidRDefault="007A51CE" w:rsidP="004408FA"/>
    <w:p w14:paraId="270184B6" w14:textId="77777777" w:rsidR="007A51CE" w:rsidRDefault="007A51CE">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6808"/>
      </w:tblGrid>
      <w:tr w:rsidR="00AC1B72" w14:paraId="15B65F13" w14:textId="77777777" w:rsidTr="00541964">
        <w:trPr>
          <w:trHeight w:val="1383"/>
        </w:trPr>
        <w:tc>
          <w:tcPr>
            <w:tcW w:w="3396" w:type="dxa"/>
            <w:vMerge w:val="restart"/>
          </w:tcPr>
          <w:p w14:paraId="6B6E6B42" w14:textId="02E3F50C" w:rsidR="00AC1B72" w:rsidRPr="00AC1B72" w:rsidRDefault="00AC1B72" w:rsidP="00AC1B72">
            <w:r>
              <w:rPr>
                <w:noProof/>
              </w:rPr>
              <w:lastRenderedPageBreak/>
              <w:drawing>
                <wp:anchor distT="0" distB="0" distL="114300" distR="114300" simplePos="0" relativeHeight="251671552" behindDoc="1" locked="0" layoutInCell="1" allowOverlap="1" wp14:anchorId="5904EB94" wp14:editId="5916EB0E">
                  <wp:simplePos x="0" y="0"/>
                  <wp:positionH relativeFrom="margin">
                    <wp:align>center</wp:align>
                  </wp:positionH>
                  <wp:positionV relativeFrom="margin">
                    <wp:align>top</wp:align>
                  </wp:positionV>
                  <wp:extent cx="2014220" cy="2014220"/>
                  <wp:effectExtent l="0" t="0" r="5080" b="5080"/>
                  <wp:wrapSquare wrapText="bothSides"/>
                  <wp:docPr id="1155535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4220" cy="2014220"/>
                          </a:xfrm>
                          <a:prstGeom prst="rect">
                            <a:avLst/>
                          </a:prstGeom>
                        </pic:spPr>
                      </pic:pic>
                    </a:graphicData>
                  </a:graphic>
                  <wp14:sizeRelH relativeFrom="page">
                    <wp14:pctWidth>0</wp14:pctWidth>
                  </wp14:sizeRelH>
                  <wp14:sizeRelV relativeFrom="page">
                    <wp14:pctHeight>0</wp14:pctHeight>
                  </wp14:sizeRelV>
                </wp:anchor>
              </w:drawing>
            </w:r>
          </w:p>
        </w:tc>
        <w:tc>
          <w:tcPr>
            <w:tcW w:w="6808" w:type="dxa"/>
            <w:tcBorders>
              <w:top w:val="single" w:sz="8" w:space="0" w:color="003723"/>
            </w:tcBorders>
          </w:tcPr>
          <w:p w14:paraId="0615C68E" w14:textId="77777777" w:rsidR="00AC1B72" w:rsidRDefault="00AC1B72" w:rsidP="00541964">
            <w:pPr>
              <w:pStyle w:val="CVName"/>
            </w:pPr>
            <w:r>
              <w:t xml:space="preserve">Name </w:t>
            </w:r>
            <w:proofErr w:type="spellStart"/>
            <w:r>
              <w:t>Name</w:t>
            </w:r>
            <w:proofErr w:type="spellEnd"/>
          </w:p>
          <w:p w14:paraId="0C6EE791" w14:textId="77777777" w:rsidR="00AC1B72" w:rsidRDefault="00AC1B72" w:rsidP="00541964">
            <w:pPr>
              <w:pStyle w:val="CVJobTitle"/>
            </w:pPr>
            <w:r>
              <w:t>Job Title / Position</w:t>
            </w:r>
          </w:p>
        </w:tc>
      </w:tr>
      <w:tr w:rsidR="00AC1B72" w14:paraId="0C153162" w14:textId="77777777" w:rsidTr="00541964">
        <w:trPr>
          <w:trHeight w:val="507"/>
        </w:trPr>
        <w:tc>
          <w:tcPr>
            <w:tcW w:w="3396" w:type="dxa"/>
            <w:vMerge/>
          </w:tcPr>
          <w:p w14:paraId="106A14A0" w14:textId="77777777" w:rsidR="00AC1B72" w:rsidRDefault="00AC1B72" w:rsidP="00541964"/>
        </w:tc>
        <w:tc>
          <w:tcPr>
            <w:tcW w:w="6808" w:type="dxa"/>
            <w:vAlign w:val="center"/>
          </w:tcPr>
          <w:p w14:paraId="50A604DB" w14:textId="77777777" w:rsidR="00AC1B72" w:rsidRPr="008D1EB6" w:rsidRDefault="00AC1B72" w:rsidP="00541964">
            <w:pPr>
              <w:rPr>
                <w:b/>
                <w:bCs/>
              </w:rPr>
            </w:pPr>
            <w:r w:rsidRPr="008D1EB6">
              <w:rPr>
                <w:b/>
                <w:bCs/>
              </w:rPr>
              <w:t>Qualifications</w:t>
            </w:r>
          </w:p>
        </w:tc>
      </w:tr>
      <w:tr w:rsidR="00AC1B72" w14:paraId="2D2BA7FB" w14:textId="77777777" w:rsidTr="00AC1B72">
        <w:trPr>
          <w:trHeight w:val="1191"/>
        </w:trPr>
        <w:tc>
          <w:tcPr>
            <w:tcW w:w="3396" w:type="dxa"/>
            <w:vMerge/>
          </w:tcPr>
          <w:p w14:paraId="24143EB1" w14:textId="77777777" w:rsidR="00AC1B72" w:rsidRDefault="00AC1B72" w:rsidP="00541964"/>
        </w:tc>
        <w:tc>
          <w:tcPr>
            <w:tcW w:w="6808" w:type="dxa"/>
            <w:tcBorders>
              <w:bottom w:val="single" w:sz="8" w:space="0" w:color="003723"/>
            </w:tcBorders>
            <w:vAlign w:val="bottom"/>
          </w:tcPr>
          <w:p w14:paraId="37B5C7B8" w14:textId="77777777" w:rsidR="00AC1B72" w:rsidRDefault="00AC1B72" w:rsidP="00541964">
            <w:r w:rsidRPr="00E7207F">
              <w:rPr>
                <w:b/>
                <w:bCs/>
                <w:color w:val="C6128F" w:themeColor="accent3"/>
              </w:rPr>
              <w:t>M</w:t>
            </w:r>
            <w:r w:rsidRPr="006D45C0">
              <w:rPr>
                <w:b/>
                <w:bCs/>
                <w:color w:val="C6128F" w:themeColor="accent3"/>
              </w:rPr>
              <w:t>:</w:t>
            </w:r>
            <w:r>
              <w:t xml:space="preserve"> 00000 000 000</w:t>
            </w:r>
          </w:p>
          <w:p w14:paraId="53BBB941" w14:textId="77777777" w:rsidR="00AC1B72" w:rsidRDefault="00AC1B72" w:rsidP="00541964">
            <w:r w:rsidRPr="006D45C0">
              <w:rPr>
                <w:b/>
                <w:bCs/>
                <w:color w:val="C6128F" w:themeColor="accent3"/>
              </w:rPr>
              <w:t>E:</w:t>
            </w:r>
            <w:r>
              <w:t xml:space="preserve"> name@ridge.co.uk</w:t>
            </w:r>
          </w:p>
          <w:p w14:paraId="63BEE387" w14:textId="77777777" w:rsidR="00AC1B72" w:rsidRDefault="00AC1B72" w:rsidP="00541964"/>
        </w:tc>
      </w:tr>
      <w:tr w:rsidR="00AC1B72" w14:paraId="755F030C" w14:textId="77777777" w:rsidTr="00AC1B72">
        <w:trPr>
          <w:trHeight w:val="328"/>
        </w:trPr>
        <w:tc>
          <w:tcPr>
            <w:tcW w:w="3396" w:type="dxa"/>
            <w:vMerge/>
          </w:tcPr>
          <w:p w14:paraId="7ED81E46" w14:textId="77777777" w:rsidR="00AC1B72" w:rsidRDefault="00AC1B72" w:rsidP="00541964"/>
        </w:tc>
        <w:tc>
          <w:tcPr>
            <w:tcW w:w="6808" w:type="dxa"/>
            <w:tcBorders>
              <w:top w:val="single" w:sz="8" w:space="0" w:color="003723"/>
            </w:tcBorders>
          </w:tcPr>
          <w:p w14:paraId="440E5851" w14:textId="77777777" w:rsidR="00AC1B72" w:rsidRPr="00E7207F" w:rsidRDefault="00AC1B72" w:rsidP="00541964">
            <w:pPr>
              <w:rPr>
                <w:b/>
                <w:bCs/>
                <w:color w:val="C6128F" w:themeColor="accent3"/>
              </w:rPr>
            </w:pPr>
          </w:p>
        </w:tc>
      </w:tr>
      <w:tr w:rsidR="00AC1B72" w14:paraId="1ADCA0C4" w14:textId="77777777" w:rsidTr="00AC1B72">
        <w:trPr>
          <w:trHeight w:val="9792"/>
        </w:trPr>
        <w:tc>
          <w:tcPr>
            <w:tcW w:w="3396" w:type="dxa"/>
          </w:tcPr>
          <w:p w14:paraId="2451F0C1" w14:textId="77777777" w:rsidR="00AC1B72" w:rsidRPr="006D2248" w:rsidRDefault="00AC1B72" w:rsidP="00AC1B72">
            <w:pPr>
              <w:pStyle w:val="Heading2unnumbered"/>
            </w:pPr>
            <w:r w:rsidRPr="006D2248">
              <w:t>Profile</w:t>
            </w:r>
          </w:p>
          <w:p w14:paraId="768DDF19" w14:textId="77777777" w:rsidR="00AC1B72" w:rsidRPr="006D2248" w:rsidRDefault="00AC1B72" w:rsidP="00AC1B72">
            <w:r>
              <w:t>[Profile]</w:t>
            </w:r>
          </w:p>
          <w:p w14:paraId="3BB4AAC2" w14:textId="77777777" w:rsidR="00AC1B72" w:rsidRPr="006D2248" w:rsidRDefault="00AC1B72" w:rsidP="00AC1B72">
            <w:pPr>
              <w:pStyle w:val="Heading2unnumbered"/>
            </w:pPr>
            <w:r w:rsidRPr="006D2248">
              <w:t>Role</w:t>
            </w:r>
          </w:p>
          <w:p w14:paraId="1D07A4E1" w14:textId="77777777" w:rsidR="00AC1B72" w:rsidRPr="006D2248" w:rsidRDefault="00AC1B72" w:rsidP="00AC1B72">
            <w:r w:rsidRPr="006D2248">
              <w:t>[Bespoke detail here]</w:t>
            </w:r>
          </w:p>
          <w:p w14:paraId="29551940" w14:textId="77777777" w:rsidR="00AC1B72" w:rsidRPr="006D2248" w:rsidRDefault="00AC1B72" w:rsidP="00AC1B72">
            <w:pPr>
              <w:pStyle w:val="Heading2unnumbered"/>
            </w:pPr>
            <w:r w:rsidRPr="006D2248">
              <w:t>Added Value</w:t>
            </w:r>
          </w:p>
          <w:p w14:paraId="7989FBBD" w14:textId="77777777" w:rsidR="00AC1B72" w:rsidRPr="00AC1B72" w:rsidRDefault="00AC1B72" w:rsidP="00AC1B72">
            <w:pPr>
              <w:pStyle w:val="ListBullet"/>
            </w:pPr>
            <w:r>
              <w:t>Bespoke detail here</w:t>
            </w:r>
          </w:p>
          <w:p w14:paraId="65CFE20A" w14:textId="58D83584" w:rsidR="00AC1B72" w:rsidRDefault="00AC1B72" w:rsidP="00AC1B72"/>
        </w:tc>
        <w:tc>
          <w:tcPr>
            <w:tcW w:w="6808" w:type="dxa"/>
          </w:tcPr>
          <w:p w14:paraId="15D8DAA2" w14:textId="77777777" w:rsidR="00AC1B72" w:rsidRPr="006D2248" w:rsidRDefault="00AC1B72" w:rsidP="00AC1B72">
            <w:pPr>
              <w:pStyle w:val="Heading2unnumbered"/>
            </w:pPr>
            <w:r w:rsidRPr="006D2248">
              <w:t>Relevant Experience</w:t>
            </w:r>
          </w:p>
          <w:p w14:paraId="3CA59581" w14:textId="77777777" w:rsidR="00AC1B72" w:rsidRPr="007D0C32" w:rsidRDefault="00AC1B72" w:rsidP="00AC1B72">
            <w:pPr>
              <w:pStyle w:val="CVProjectHeading"/>
            </w:pPr>
            <w:r>
              <w:t>Client name – Project name</w:t>
            </w:r>
          </w:p>
          <w:p w14:paraId="37653C5F" w14:textId="77777777" w:rsidR="00AC1B72" w:rsidRDefault="00AC1B72" w:rsidP="00AC1B72">
            <w:pPr>
              <w:spacing w:after="120"/>
            </w:pPr>
            <w:r>
              <w:t xml:space="preserve">Project role, Role / Project Description </w:t>
            </w:r>
          </w:p>
          <w:p w14:paraId="2AB0A65E" w14:textId="77777777" w:rsidR="00AC1B72" w:rsidRPr="007D0C32" w:rsidRDefault="00AC1B72" w:rsidP="00AC1B72">
            <w:pPr>
              <w:pStyle w:val="CVProjectHeading"/>
            </w:pPr>
            <w:r>
              <w:t>Client name – Project name</w:t>
            </w:r>
          </w:p>
          <w:p w14:paraId="55EB3CCA" w14:textId="77777777" w:rsidR="00AC1B72" w:rsidRDefault="00AC1B72" w:rsidP="00AC1B72">
            <w:pPr>
              <w:spacing w:after="120"/>
            </w:pPr>
            <w:r>
              <w:t xml:space="preserve">Project role, Role / Project Description </w:t>
            </w:r>
          </w:p>
          <w:p w14:paraId="0FD987FF" w14:textId="77777777" w:rsidR="00AC1B72" w:rsidRPr="007D0C32" w:rsidRDefault="00AC1B72" w:rsidP="00AC1B72">
            <w:pPr>
              <w:pStyle w:val="CVProjectHeading"/>
            </w:pPr>
            <w:r>
              <w:t>Client name – Project name</w:t>
            </w:r>
          </w:p>
          <w:p w14:paraId="2743079F" w14:textId="77777777" w:rsidR="00AC1B72" w:rsidRDefault="00AC1B72" w:rsidP="00AC1B72">
            <w:pPr>
              <w:spacing w:after="120"/>
            </w:pPr>
            <w:r>
              <w:t xml:space="preserve">Project role, Role / Project Description </w:t>
            </w:r>
          </w:p>
          <w:p w14:paraId="52097848" w14:textId="77777777" w:rsidR="00AC1B72" w:rsidRPr="007D0C32" w:rsidRDefault="00AC1B72" w:rsidP="00AC1B72">
            <w:pPr>
              <w:pStyle w:val="CVProjectHeading"/>
            </w:pPr>
            <w:r>
              <w:t>Client name – Project name</w:t>
            </w:r>
          </w:p>
          <w:p w14:paraId="50584DD4" w14:textId="77777777" w:rsidR="00AC1B72" w:rsidRDefault="00AC1B72" w:rsidP="00AC1B72">
            <w:pPr>
              <w:spacing w:after="120"/>
            </w:pPr>
            <w:r>
              <w:t xml:space="preserve">Project role, Role / Project Description </w:t>
            </w:r>
          </w:p>
          <w:p w14:paraId="50D54847" w14:textId="77777777" w:rsidR="00AC1B72" w:rsidRPr="007D0C32" w:rsidRDefault="00AC1B72" w:rsidP="00AC1B72">
            <w:pPr>
              <w:pStyle w:val="CVProjectHeading"/>
            </w:pPr>
            <w:r>
              <w:t>Client name – Project name</w:t>
            </w:r>
          </w:p>
          <w:p w14:paraId="2142A303" w14:textId="77777777" w:rsidR="00AC1B72" w:rsidRDefault="00AC1B72" w:rsidP="00AC1B72">
            <w:pPr>
              <w:spacing w:after="120"/>
            </w:pPr>
            <w:r>
              <w:t xml:space="preserve">Project role, Role / Project Description </w:t>
            </w:r>
          </w:p>
          <w:p w14:paraId="14C1A2B5" w14:textId="77777777" w:rsidR="00AC1B72" w:rsidRPr="007D0C32" w:rsidRDefault="00AC1B72" w:rsidP="00AC1B72">
            <w:pPr>
              <w:pStyle w:val="CVProjectHeading"/>
            </w:pPr>
            <w:r>
              <w:t>Client name – Project name</w:t>
            </w:r>
          </w:p>
          <w:p w14:paraId="638BB59F" w14:textId="77777777" w:rsidR="00AC1B72" w:rsidRDefault="00AC1B72" w:rsidP="00AC1B72">
            <w:pPr>
              <w:spacing w:after="120"/>
            </w:pPr>
            <w:r>
              <w:t xml:space="preserve">Project role, Role / Project Description </w:t>
            </w:r>
          </w:p>
          <w:p w14:paraId="731F8274" w14:textId="77777777" w:rsidR="00AC1B72" w:rsidRPr="00E7207F" w:rsidRDefault="00AC1B72" w:rsidP="00541964">
            <w:pPr>
              <w:rPr>
                <w:b/>
                <w:bCs/>
                <w:color w:val="C6128F" w:themeColor="accent3"/>
              </w:rPr>
            </w:pPr>
          </w:p>
        </w:tc>
      </w:tr>
    </w:tbl>
    <w:p w14:paraId="5C8B2891" w14:textId="77777777" w:rsidR="00AC1B72" w:rsidRDefault="00AC1B7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6808"/>
      </w:tblGrid>
      <w:tr w:rsidR="00AC1B72" w14:paraId="193B3A6E" w14:textId="77777777" w:rsidTr="00541964">
        <w:trPr>
          <w:trHeight w:val="1383"/>
        </w:trPr>
        <w:tc>
          <w:tcPr>
            <w:tcW w:w="3396" w:type="dxa"/>
            <w:vMerge w:val="restart"/>
          </w:tcPr>
          <w:p w14:paraId="1E306672" w14:textId="77777777" w:rsidR="00AC1B72" w:rsidRDefault="00AC1B72" w:rsidP="00541964">
            <w:r>
              <w:rPr>
                <w:noProof/>
              </w:rPr>
              <w:lastRenderedPageBreak/>
              <w:drawing>
                <wp:anchor distT="0" distB="0" distL="114300" distR="114300" simplePos="0" relativeHeight="251673600" behindDoc="1" locked="0" layoutInCell="1" allowOverlap="1" wp14:anchorId="62E07C4B" wp14:editId="5F444ABB">
                  <wp:simplePos x="0" y="0"/>
                  <wp:positionH relativeFrom="margin">
                    <wp:align>center</wp:align>
                  </wp:positionH>
                  <wp:positionV relativeFrom="margin">
                    <wp:align>top</wp:align>
                  </wp:positionV>
                  <wp:extent cx="2014220" cy="2014220"/>
                  <wp:effectExtent l="0" t="0" r="5080" b="5080"/>
                  <wp:wrapSquare wrapText="bothSides"/>
                  <wp:docPr id="398653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14220" cy="2014220"/>
                          </a:xfrm>
                          <a:prstGeom prst="rect">
                            <a:avLst/>
                          </a:prstGeom>
                        </pic:spPr>
                      </pic:pic>
                    </a:graphicData>
                  </a:graphic>
                  <wp14:sizeRelH relativeFrom="page">
                    <wp14:pctWidth>0</wp14:pctWidth>
                  </wp14:sizeRelH>
                  <wp14:sizeRelV relativeFrom="page">
                    <wp14:pctHeight>0</wp14:pctHeight>
                  </wp14:sizeRelV>
                </wp:anchor>
              </w:drawing>
            </w:r>
          </w:p>
        </w:tc>
        <w:tc>
          <w:tcPr>
            <w:tcW w:w="6808" w:type="dxa"/>
            <w:tcBorders>
              <w:top w:val="single" w:sz="8" w:space="0" w:color="003723"/>
            </w:tcBorders>
          </w:tcPr>
          <w:p w14:paraId="41D6E43A" w14:textId="77777777" w:rsidR="00AC1B72" w:rsidRDefault="00AC1B72" w:rsidP="00541964">
            <w:pPr>
              <w:pStyle w:val="CVName"/>
            </w:pPr>
            <w:r>
              <w:t xml:space="preserve">Name </w:t>
            </w:r>
            <w:proofErr w:type="spellStart"/>
            <w:r>
              <w:t>Name</w:t>
            </w:r>
            <w:proofErr w:type="spellEnd"/>
          </w:p>
          <w:p w14:paraId="6BFE637A" w14:textId="77777777" w:rsidR="00AC1B72" w:rsidRDefault="00AC1B72" w:rsidP="00541964">
            <w:pPr>
              <w:pStyle w:val="CVJobTitle"/>
            </w:pPr>
            <w:r>
              <w:t>Job Title / Position</w:t>
            </w:r>
          </w:p>
        </w:tc>
      </w:tr>
      <w:tr w:rsidR="00AC1B72" w14:paraId="4F694552" w14:textId="77777777" w:rsidTr="00541964">
        <w:trPr>
          <w:trHeight w:val="507"/>
        </w:trPr>
        <w:tc>
          <w:tcPr>
            <w:tcW w:w="3396" w:type="dxa"/>
            <w:vMerge/>
          </w:tcPr>
          <w:p w14:paraId="103D5239" w14:textId="77777777" w:rsidR="00AC1B72" w:rsidRDefault="00AC1B72" w:rsidP="00541964"/>
        </w:tc>
        <w:tc>
          <w:tcPr>
            <w:tcW w:w="6808" w:type="dxa"/>
            <w:vAlign w:val="center"/>
          </w:tcPr>
          <w:p w14:paraId="1B881A65" w14:textId="77777777" w:rsidR="00AC1B72" w:rsidRPr="008D1EB6" w:rsidRDefault="00AC1B72" w:rsidP="00541964">
            <w:pPr>
              <w:rPr>
                <w:b/>
                <w:bCs/>
              </w:rPr>
            </w:pPr>
            <w:r w:rsidRPr="008D1EB6">
              <w:rPr>
                <w:b/>
                <w:bCs/>
              </w:rPr>
              <w:t>Qualifications</w:t>
            </w:r>
          </w:p>
        </w:tc>
      </w:tr>
      <w:tr w:rsidR="00AC1B72" w14:paraId="6BDF6A5E" w14:textId="77777777" w:rsidTr="00541964">
        <w:trPr>
          <w:trHeight w:val="1191"/>
        </w:trPr>
        <w:tc>
          <w:tcPr>
            <w:tcW w:w="3396" w:type="dxa"/>
            <w:vMerge/>
          </w:tcPr>
          <w:p w14:paraId="14953036" w14:textId="77777777" w:rsidR="00AC1B72" w:rsidRDefault="00AC1B72" w:rsidP="00541964"/>
        </w:tc>
        <w:tc>
          <w:tcPr>
            <w:tcW w:w="6808" w:type="dxa"/>
            <w:tcBorders>
              <w:bottom w:val="single" w:sz="8" w:space="0" w:color="003723"/>
            </w:tcBorders>
            <w:vAlign w:val="bottom"/>
          </w:tcPr>
          <w:p w14:paraId="3A673DCA" w14:textId="77777777" w:rsidR="00AC1B72" w:rsidRDefault="00AC1B72" w:rsidP="00541964">
            <w:r w:rsidRPr="00E7207F">
              <w:rPr>
                <w:b/>
                <w:bCs/>
                <w:color w:val="C6128F" w:themeColor="accent3"/>
              </w:rPr>
              <w:t>M</w:t>
            </w:r>
            <w:r w:rsidRPr="006D45C0">
              <w:rPr>
                <w:b/>
                <w:bCs/>
                <w:color w:val="C6128F" w:themeColor="accent3"/>
              </w:rPr>
              <w:t>:</w:t>
            </w:r>
            <w:r>
              <w:t xml:space="preserve"> 00000 000 000</w:t>
            </w:r>
          </w:p>
          <w:p w14:paraId="25BA54BD" w14:textId="77777777" w:rsidR="00AC1B72" w:rsidRDefault="00AC1B72" w:rsidP="00541964">
            <w:r w:rsidRPr="006D45C0">
              <w:rPr>
                <w:b/>
                <w:bCs/>
                <w:color w:val="C6128F" w:themeColor="accent3"/>
              </w:rPr>
              <w:t>E:</w:t>
            </w:r>
            <w:r>
              <w:t xml:space="preserve"> name@ridge.co.uk</w:t>
            </w:r>
          </w:p>
          <w:p w14:paraId="78518EC7" w14:textId="77777777" w:rsidR="00AC1B72" w:rsidRDefault="00AC1B72" w:rsidP="00541964"/>
        </w:tc>
      </w:tr>
      <w:tr w:rsidR="00AC1B72" w14:paraId="62513318" w14:textId="77777777" w:rsidTr="00541964">
        <w:trPr>
          <w:trHeight w:val="328"/>
        </w:trPr>
        <w:tc>
          <w:tcPr>
            <w:tcW w:w="3396" w:type="dxa"/>
            <w:vMerge/>
          </w:tcPr>
          <w:p w14:paraId="75007E93" w14:textId="77777777" w:rsidR="00AC1B72" w:rsidRDefault="00AC1B72" w:rsidP="00541964"/>
        </w:tc>
        <w:tc>
          <w:tcPr>
            <w:tcW w:w="6808" w:type="dxa"/>
            <w:tcBorders>
              <w:top w:val="single" w:sz="8" w:space="0" w:color="003723"/>
            </w:tcBorders>
          </w:tcPr>
          <w:p w14:paraId="2F04B2EE" w14:textId="77777777" w:rsidR="00AC1B72" w:rsidRPr="00E7207F" w:rsidRDefault="00AC1B72" w:rsidP="00541964">
            <w:pPr>
              <w:rPr>
                <w:b/>
                <w:bCs/>
                <w:color w:val="C6128F" w:themeColor="accent3"/>
              </w:rPr>
            </w:pPr>
          </w:p>
        </w:tc>
      </w:tr>
    </w:tbl>
    <w:p w14:paraId="77A564A3" w14:textId="77777777" w:rsidR="00AC1B72" w:rsidRDefault="00AC1B72" w:rsidP="00AC1B72">
      <w:pPr>
        <w:pStyle w:val="Heading2unnumbered"/>
        <w:sectPr w:rsidR="00AC1B72" w:rsidSect="002E6387">
          <w:pgSz w:w="11906" w:h="16838" w:code="9"/>
          <w:pgMar w:top="851" w:right="851" w:bottom="851" w:left="851" w:header="1134" w:footer="680" w:gutter="0"/>
          <w:cols w:space="708"/>
          <w:docGrid w:linePitch="360"/>
        </w:sectPr>
      </w:pPr>
    </w:p>
    <w:p w14:paraId="6022095E" w14:textId="77777777" w:rsidR="00AC1B72" w:rsidRPr="00C92F98" w:rsidRDefault="00AC1B72" w:rsidP="00AC1B72">
      <w:pPr>
        <w:pStyle w:val="Heading2unnumbered"/>
      </w:pPr>
      <w:r w:rsidRPr="00C92F98">
        <w:t>Profile</w:t>
      </w:r>
    </w:p>
    <w:p w14:paraId="205F39F3" w14:textId="77777777"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7252FB87" w14:textId="77777777" w:rsidR="00AC1B72" w:rsidRDefault="00AC1B72" w:rsidP="00AC1B72"/>
    <w:p w14:paraId="7A7E8DD7" w14:textId="71DACF63" w:rsidR="00AC1B72" w:rsidRDefault="00AC1B72" w:rsidP="00AC1B72">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467A5815" w14:textId="77777777" w:rsidR="00AC1B72" w:rsidRPr="00C92F98" w:rsidRDefault="00AC1B72" w:rsidP="00AC1B72">
      <w:pPr>
        <w:pStyle w:val="Heading2unnumbered"/>
      </w:pPr>
      <w:r>
        <w:t>Role</w:t>
      </w:r>
    </w:p>
    <w:p w14:paraId="469A2F45" w14:textId="399B35AB"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w:t>
      </w:r>
    </w:p>
    <w:p w14:paraId="1F6B184E" w14:textId="77777777" w:rsidR="00AC1B72" w:rsidRDefault="00AC1B72" w:rsidP="00AC1B72">
      <w:pPr>
        <w:pStyle w:val="Heading2unnumbered"/>
      </w:pPr>
      <w:r>
        <w:t>Added value</w:t>
      </w:r>
    </w:p>
    <w:p w14:paraId="6A9027A6" w14:textId="77777777" w:rsidR="00AC1B72" w:rsidRDefault="00AC1B72" w:rsidP="00AC1B72">
      <w:pPr>
        <w:pStyle w:val="ListBullet"/>
      </w:pPr>
      <w:r>
        <w:t>Bespoke detail here</w:t>
      </w:r>
    </w:p>
    <w:p w14:paraId="3CEE99EA" w14:textId="45A0524F" w:rsidR="00AC1B72" w:rsidRDefault="00AC1B72" w:rsidP="00AC1B72">
      <w:pPr>
        <w:pStyle w:val="ListBullet"/>
      </w:pPr>
      <w:r>
        <w:t>Added value</w:t>
      </w:r>
    </w:p>
    <w:p w14:paraId="0A71167D" w14:textId="5A19A21E" w:rsidR="00AC1B72" w:rsidRDefault="00AC1B72" w:rsidP="00AC1B72">
      <w:pPr>
        <w:pStyle w:val="ListBullet"/>
      </w:pPr>
      <w:r>
        <w:t>Added value</w:t>
      </w:r>
    </w:p>
    <w:p w14:paraId="31759E74" w14:textId="489102F5" w:rsidR="00AC1B72" w:rsidRDefault="00AC1B72" w:rsidP="00AC1B72">
      <w:pPr>
        <w:pStyle w:val="ListBullet"/>
      </w:pPr>
      <w:r>
        <w:t>Added value</w:t>
      </w:r>
    </w:p>
    <w:p w14:paraId="1A31BCFC" w14:textId="13D7F4CC" w:rsidR="00AC1B72" w:rsidRPr="00AC1B72" w:rsidRDefault="00AC1B72" w:rsidP="00AC1B72">
      <w:pPr>
        <w:pStyle w:val="ListBullet"/>
      </w:pPr>
      <w:r>
        <w:t>Added value</w:t>
      </w:r>
    </w:p>
    <w:p w14:paraId="374DF7CD" w14:textId="77777777" w:rsidR="00AC1B72" w:rsidRPr="00C92F98" w:rsidRDefault="00AC1B72" w:rsidP="00AC1B72">
      <w:pPr>
        <w:pStyle w:val="Heading2unnumbered"/>
      </w:pPr>
      <w:r w:rsidRPr="00C92F98">
        <w:t>Relevant Experience</w:t>
      </w:r>
    </w:p>
    <w:p w14:paraId="45284DE9" w14:textId="77777777" w:rsidR="00AC1B72" w:rsidRPr="007D0C32" w:rsidRDefault="00AC1B72" w:rsidP="00AC1B72">
      <w:pPr>
        <w:pStyle w:val="CVProjectHeading"/>
      </w:pPr>
      <w:r>
        <w:t>Client name – Project name</w:t>
      </w:r>
    </w:p>
    <w:p w14:paraId="6B8D9650" w14:textId="2D51F96B"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nobiscius</w:t>
      </w:r>
      <w:proofErr w:type="spellEnd"/>
      <w:r>
        <w:t>.</w:t>
      </w:r>
    </w:p>
    <w:p w14:paraId="54BC74C7" w14:textId="77777777" w:rsidR="00AC1B72" w:rsidRPr="007D0C32" w:rsidRDefault="00AC1B72" w:rsidP="00AC1B72">
      <w:pPr>
        <w:pStyle w:val="CVProjectHeading"/>
      </w:pPr>
      <w:r>
        <w:t>Client name – Project name</w:t>
      </w:r>
    </w:p>
    <w:p w14:paraId="5CD8E81C" w14:textId="77777777"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nobiscius</w:t>
      </w:r>
      <w:proofErr w:type="spellEnd"/>
      <w:r>
        <w:t>.</w:t>
      </w:r>
    </w:p>
    <w:p w14:paraId="5FE13DB2" w14:textId="77777777" w:rsidR="00AC1B72" w:rsidRDefault="00AC1B72" w:rsidP="00AC1B72"/>
    <w:p w14:paraId="3973512F" w14:textId="77777777" w:rsidR="00AC1B72" w:rsidRPr="007D0C32" w:rsidRDefault="00AC1B72" w:rsidP="00AC1B72">
      <w:pPr>
        <w:pStyle w:val="CVProjectHeading"/>
      </w:pPr>
      <w:r>
        <w:t>Client name – Project name</w:t>
      </w:r>
    </w:p>
    <w:p w14:paraId="17FE3FEF" w14:textId="77777777"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nobiscius</w:t>
      </w:r>
      <w:proofErr w:type="spellEnd"/>
      <w:r>
        <w:t>.</w:t>
      </w:r>
    </w:p>
    <w:p w14:paraId="4DBDF88A" w14:textId="77777777" w:rsidR="00AC1B72" w:rsidRDefault="00AC1B72" w:rsidP="00AC1B72"/>
    <w:p w14:paraId="0726E9AF" w14:textId="77777777" w:rsidR="00AC1B72" w:rsidRDefault="00AC1B72" w:rsidP="00AC1B72">
      <w:pPr>
        <w:pStyle w:val="CVProjectHeading"/>
      </w:pPr>
    </w:p>
    <w:p w14:paraId="1D147C25" w14:textId="6D37409F" w:rsidR="00AC1B72" w:rsidRPr="007D0C32" w:rsidRDefault="00AC1B72" w:rsidP="00AC1B72">
      <w:pPr>
        <w:pStyle w:val="CVProjectHeading"/>
      </w:pPr>
      <w:r>
        <w:t>Client name – Project name</w:t>
      </w:r>
    </w:p>
    <w:p w14:paraId="35EB61D9" w14:textId="77777777"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nobiscius</w:t>
      </w:r>
      <w:proofErr w:type="spellEnd"/>
      <w:r>
        <w:t>.</w:t>
      </w:r>
    </w:p>
    <w:p w14:paraId="4BB39A10" w14:textId="77777777" w:rsidR="00AC1B72" w:rsidRDefault="00AC1B72" w:rsidP="00AC1B72"/>
    <w:p w14:paraId="1B5F069E" w14:textId="77777777" w:rsidR="00AC1B72" w:rsidRPr="007D0C32" w:rsidRDefault="00AC1B72" w:rsidP="00AC1B72">
      <w:pPr>
        <w:pStyle w:val="CVProjectHeading"/>
      </w:pPr>
      <w:r>
        <w:t>Client name – Project name</w:t>
      </w:r>
    </w:p>
    <w:p w14:paraId="278D95C5" w14:textId="77777777" w:rsidR="00AC1B72" w:rsidRDefault="00AC1B72" w:rsidP="00AC1B72">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nobiscius</w:t>
      </w:r>
      <w:proofErr w:type="spellEnd"/>
      <w:r>
        <w:t>.</w:t>
      </w:r>
    </w:p>
    <w:p w14:paraId="747D4996" w14:textId="77777777" w:rsidR="00AC1B72" w:rsidRDefault="00AC1B72" w:rsidP="00AC1B72"/>
    <w:p w14:paraId="7D8BB175" w14:textId="77777777" w:rsidR="00AC1B72" w:rsidRPr="007D0C32" w:rsidRDefault="00AC1B72" w:rsidP="00AC1B72">
      <w:pPr>
        <w:pStyle w:val="CVProjectHeading"/>
      </w:pPr>
      <w:r>
        <w:t>Client name – Project name</w:t>
      </w:r>
    </w:p>
    <w:p w14:paraId="2BAB0239" w14:textId="6C394159" w:rsidR="00DC41AE" w:rsidRDefault="00AC1B72" w:rsidP="00AC1B72">
      <w:pPr>
        <w:sectPr w:rsidR="00DC41AE" w:rsidSect="00DC41AE">
          <w:type w:val="continuous"/>
          <w:pgSz w:w="11906" w:h="16838" w:code="9"/>
          <w:pgMar w:top="851" w:right="851" w:bottom="851" w:left="851" w:header="794" w:footer="680" w:gutter="0"/>
          <w:cols w:num="3" w:space="720"/>
          <w:docGrid w:linePitch="360"/>
        </w:sectPr>
      </w:pPr>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re res </w:t>
      </w:r>
      <w:proofErr w:type="spellStart"/>
      <w:r>
        <w:t>arcia</w:t>
      </w:r>
      <w:proofErr w:type="spellEnd"/>
      <w:r>
        <w:t xml:space="preserve"> </w:t>
      </w:r>
      <w:proofErr w:type="spellStart"/>
      <w:r>
        <w:t>nobisci</w:t>
      </w:r>
      <w:proofErr w:type="spellEnd"/>
    </w:p>
    <w:p w14:paraId="48DB0360" w14:textId="33871827" w:rsidR="00DC41AE" w:rsidRDefault="00DC41AE" w:rsidP="00AC1B72">
      <w:pPr>
        <w:sectPr w:rsidR="00DC41AE" w:rsidSect="00AC1B72">
          <w:type w:val="continuous"/>
          <w:pgSz w:w="11906" w:h="16838" w:code="9"/>
          <w:pgMar w:top="851" w:right="851" w:bottom="851" w:left="851" w:header="794" w:footer="680" w:gutter="0"/>
          <w:cols w:num="3" w:space="708"/>
          <w:docGrid w:linePitch="360"/>
        </w:sectPr>
      </w:pPr>
    </w:p>
    <w:p w14:paraId="35EC601E" w14:textId="1AF81DF4" w:rsidR="00DC41AE" w:rsidRDefault="00E060BB" w:rsidP="00E060BB">
      <w:pPr>
        <w:pStyle w:val="Heading1unnumbered"/>
      </w:pPr>
      <w:r>
        <w:lastRenderedPageBreak/>
        <w:t>Title of pen portraits / Subject Matter Experts</w:t>
      </w:r>
    </w:p>
    <w:tbl>
      <w:tblPr>
        <w:tblStyle w:val="TableGrid"/>
        <w:tblW w:w="0" w:type="auto"/>
        <w:tblBorders>
          <w:top w:val="single" w:sz="8" w:space="0" w:color="003723"/>
          <w:left w:val="none" w:sz="0" w:space="0" w:color="auto"/>
          <w:bottom w:val="single" w:sz="8" w:space="0" w:color="003723"/>
          <w:right w:val="none" w:sz="0" w:space="0" w:color="auto"/>
          <w:insideH w:val="none" w:sz="0" w:space="0" w:color="auto"/>
          <w:insideV w:val="none" w:sz="0" w:space="0" w:color="auto"/>
        </w:tblBorders>
        <w:tblLook w:val="04A0" w:firstRow="1" w:lastRow="0" w:firstColumn="1" w:lastColumn="0" w:noHBand="0" w:noVBand="1"/>
      </w:tblPr>
      <w:tblGrid>
        <w:gridCol w:w="2018"/>
        <w:gridCol w:w="8186"/>
      </w:tblGrid>
      <w:tr w:rsidR="0094282C" w14:paraId="47D19CD5" w14:textId="77777777" w:rsidTr="009B0055">
        <w:trPr>
          <w:trHeight w:val="68"/>
        </w:trPr>
        <w:tc>
          <w:tcPr>
            <w:tcW w:w="2018" w:type="dxa"/>
          </w:tcPr>
          <w:p w14:paraId="44ECAE7B" w14:textId="68F2A817" w:rsidR="0094282C" w:rsidRPr="0094282C" w:rsidRDefault="0094282C" w:rsidP="0094282C"/>
        </w:tc>
        <w:tc>
          <w:tcPr>
            <w:tcW w:w="8186" w:type="dxa"/>
          </w:tcPr>
          <w:p w14:paraId="46EE8784" w14:textId="77777777" w:rsidR="0094282C" w:rsidRPr="00C92F98" w:rsidRDefault="0094282C" w:rsidP="0094282C"/>
        </w:tc>
      </w:tr>
      <w:tr w:rsidR="00E060BB" w14:paraId="15C839E9" w14:textId="77777777" w:rsidTr="009B0055">
        <w:trPr>
          <w:trHeight w:val="2342"/>
        </w:trPr>
        <w:tc>
          <w:tcPr>
            <w:tcW w:w="2018" w:type="dxa"/>
            <w:tcBorders>
              <w:bottom w:val="nil"/>
            </w:tcBorders>
          </w:tcPr>
          <w:p w14:paraId="6BBCA0AB" w14:textId="0F6C76D6" w:rsidR="0094282C" w:rsidRDefault="00E060BB" w:rsidP="0094282C">
            <w:pPr>
              <w:pStyle w:val="PenPortraitName"/>
            </w:pPr>
            <w:r w:rsidRPr="0094282C">
              <w:rPr>
                <w:noProof/>
              </w:rPr>
              <w:drawing>
                <wp:anchor distT="0" distB="0" distL="114300" distR="114300" simplePos="0" relativeHeight="251677696" behindDoc="1" locked="0" layoutInCell="1" allowOverlap="1" wp14:anchorId="7FA70A97" wp14:editId="59F3CF2F">
                  <wp:simplePos x="0" y="0"/>
                  <wp:positionH relativeFrom="margin">
                    <wp:posOffset>-68580</wp:posOffset>
                  </wp:positionH>
                  <wp:positionV relativeFrom="margin">
                    <wp:posOffset>9562</wp:posOffset>
                  </wp:positionV>
                  <wp:extent cx="1054100" cy="1054100"/>
                  <wp:effectExtent l="0" t="0" r="0" b="0"/>
                  <wp:wrapSquare wrapText="bothSides"/>
                  <wp:docPr id="1640494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54100" cy="1054100"/>
                          </a:xfrm>
                          <a:prstGeom prst="rect">
                            <a:avLst/>
                          </a:prstGeom>
                        </pic:spPr>
                      </pic:pic>
                    </a:graphicData>
                  </a:graphic>
                  <wp14:sizeRelH relativeFrom="page">
                    <wp14:pctWidth>0</wp14:pctWidth>
                  </wp14:sizeRelH>
                  <wp14:sizeRelV relativeFrom="page">
                    <wp14:pctHeight>0</wp14:pctHeight>
                  </wp14:sizeRelV>
                </wp:anchor>
              </w:drawing>
            </w:r>
            <w:r w:rsidRPr="0094282C">
              <w:t>Name</w:t>
            </w:r>
            <w:r>
              <w:t xml:space="preserve"> </w:t>
            </w:r>
            <w:r w:rsidR="009B0055">
              <w:br/>
            </w:r>
            <w:proofErr w:type="spellStart"/>
            <w:r>
              <w:t>Name</w:t>
            </w:r>
            <w:proofErr w:type="spellEnd"/>
          </w:p>
          <w:p w14:paraId="2AAFCDA9" w14:textId="049BBDE6" w:rsidR="00E060BB" w:rsidRDefault="0094282C" w:rsidP="0094282C">
            <w:r w:rsidRPr="0094282C">
              <w:t>Qualifications</w:t>
            </w:r>
          </w:p>
        </w:tc>
        <w:tc>
          <w:tcPr>
            <w:tcW w:w="8186" w:type="dxa"/>
            <w:tcBorders>
              <w:bottom w:val="nil"/>
            </w:tcBorders>
          </w:tcPr>
          <w:p w14:paraId="152DF26F" w14:textId="77777777" w:rsidR="0094282C" w:rsidRPr="00C92F98" w:rsidRDefault="0094282C" w:rsidP="0094282C">
            <w:pPr>
              <w:pStyle w:val="Heading2unnumbered"/>
            </w:pPr>
            <w:r w:rsidRPr="00C92F98">
              <w:t>Profile</w:t>
            </w:r>
          </w:p>
          <w:p w14:paraId="43D2E5F4" w14:textId="77777777" w:rsidR="00E060BB" w:rsidRDefault="0094282C" w:rsidP="0094282C">
            <w:r>
              <w:t>Employee CV profile</w:t>
            </w:r>
          </w:p>
          <w:p w14:paraId="03DC1420" w14:textId="77777777" w:rsidR="0094282C" w:rsidRPr="007D0C32" w:rsidRDefault="0094282C" w:rsidP="0094282C">
            <w:pPr>
              <w:pStyle w:val="CVProjectHeading"/>
            </w:pPr>
            <w:r>
              <w:t>Client name – Project name</w:t>
            </w:r>
          </w:p>
          <w:p w14:paraId="6439BB02" w14:textId="3ADDFFFC" w:rsidR="0094282C" w:rsidRDefault="0094282C" w:rsidP="009B0055">
            <w:r>
              <w:t xml:space="preserve">Project role, Role / Project Description </w:t>
            </w:r>
            <w:proofErr w:type="spellStart"/>
            <w:r w:rsidR="009B0055">
              <w:t>Pliqui</w:t>
            </w:r>
            <w:proofErr w:type="spellEnd"/>
            <w:r w:rsidR="009B0055">
              <w:t xml:space="preserve"> </w:t>
            </w:r>
            <w:proofErr w:type="spellStart"/>
            <w:r w:rsidR="009B0055">
              <w:t>blaci</w:t>
            </w:r>
            <w:proofErr w:type="spellEnd"/>
            <w:r w:rsidR="009B0055">
              <w:t xml:space="preserve"> </w:t>
            </w:r>
            <w:proofErr w:type="spellStart"/>
            <w:r w:rsidR="009B0055">
              <w:t>blabor</w:t>
            </w:r>
            <w:proofErr w:type="spellEnd"/>
            <w:r w:rsidR="009B0055">
              <w:t xml:space="preserve"> </w:t>
            </w:r>
            <w:proofErr w:type="spellStart"/>
            <w:r w:rsidR="009B0055">
              <w:t>sequia</w:t>
            </w:r>
            <w:proofErr w:type="spellEnd"/>
            <w:r w:rsidR="009B0055">
              <w:t xml:space="preserve"> </w:t>
            </w:r>
            <w:proofErr w:type="spellStart"/>
            <w:r w:rsidR="009B0055">
              <w:t>natibus</w:t>
            </w:r>
            <w:proofErr w:type="spellEnd"/>
            <w:r w:rsidR="009B0055">
              <w:t xml:space="preserve"> </w:t>
            </w:r>
            <w:proofErr w:type="spellStart"/>
            <w:r w:rsidR="009B0055">
              <w:t>alibustis</w:t>
            </w:r>
            <w:proofErr w:type="spellEnd"/>
            <w:r w:rsidR="009B0055">
              <w:t xml:space="preserve"> </w:t>
            </w:r>
            <w:proofErr w:type="spellStart"/>
            <w:r w:rsidR="009B0055">
              <w:t>atem</w:t>
            </w:r>
            <w:proofErr w:type="spellEnd"/>
            <w:r w:rsidR="009B0055">
              <w:t xml:space="preserve"> </w:t>
            </w:r>
            <w:proofErr w:type="spellStart"/>
            <w:r w:rsidR="009B0055">
              <w:t>fugitae</w:t>
            </w:r>
            <w:proofErr w:type="spellEnd"/>
            <w:r w:rsidR="009B0055">
              <w:t xml:space="preserve"> </w:t>
            </w:r>
            <w:proofErr w:type="spellStart"/>
            <w:r w:rsidR="009B0055">
              <w:t>stibus</w:t>
            </w:r>
            <w:proofErr w:type="spellEnd"/>
            <w:r w:rsidR="009B0055">
              <w:t xml:space="preserve"> </w:t>
            </w:r>
            <w:proofErr w:type="spellStart"/>
            <w:r w:rsidR="009B0055">
              <w:t>modis</w:t>
            </w:r>
            <w:proofErr w:type="spellEnd"/>
            <w:r w:rsidR="009B0055">
              <w:t xml:space="preserve"> qui </w:t>
            </w:r>
            <w:proofErr w:type="spellStart"/>
            <w:r w:rsidR="009B0055">
              <w:t>omnim</w:t>
            </w:r>
            <w:proofErr w:type="spellEnd"/>
            <w:r w:rsidR="009B0055">
              <w:t xml:space="preserve"> </w:t>
            </w:r>
            <w:proofErr w:type="spellStart"/>
            <w:r w:rsidR="009B0055">
              <w:t>quam</w:t>
            </w:r>
            <w:proofErr w:type="spellEnd"/>
            <w:r w:rsidR="009B0055">
              <w:t xml:space="preserve"> </w:t>
            </w:r>
            <w:proofErr w:type="spellStart"/>
            <w:r w:rsidR="009B0055">
              <w:t>ullaudam</w:t>
            </w:r>
            <w:proofErr w:type="spellEnd"/>
            <w:r w:rsidR="009B0055">
              <w:t xml:space="preserve"> </w:t>
            </w:r>
            <w:proofErr w:type="spellStart"/>
            <w:r w:rsidR="009B0055">
              <w:t>inullupta</w:t>
            </w:r>
            <w:proofErr w:type="spellEnd"/>
            <w:r w:rsidR="009B0055">
              <w:t xml:space="preserve"> </w:t>
            </w:r>
            <w:proofErr w:type="spellStart"/>
            <w:r w:rsidR="009B0055">
              <w:t>que</w:t>
            </w:r>
            <w:proofErr w:type="spellEnd"/>
            <w:r w:rsidR="009B0055">
              <w:t xml:space="preserve"> </w:t>
            </w:r>
            <w:proofErr w:type="spellStart"/>
            <w:r w:rsidR="009B0055">
              <w:t>velest</w:t>
            </w:r>
            <w:proofErr w:type="spellEnd"/>
            <w:r w:rsidR="009B0055">
              <w:t xml:space="preserve"> </w:t>
            </w:r>
            <w:proofErr w:type="spellStart"/>
            <w:r w:rsidR="009B0055">
              <w:t>faceatius</w:t>
            </w:r>
            <w:proofErr w:type="spellEnd"/>
            <w:r w:rsidR="009B0055">
              <w:t xml:space="preserve"> </w:t>
            </w:r>
            <w:proofErr w:type="spellStart"/>
            <w:r w:rsidR="009B0055">
              <w:t>eumquunt</w:t>
            </w:r>
            <w:proofErr w:type="spellEnd"/>
            <w:r w:rsidR="009B0055">
              <w:t xml:space="preserve"> et re res </w:t>
            </w:r>
            <w:proofErr w:type="spellStart"/>
            <w:r w:rsidR="009B0055">
              <w:t>arcia</w:t>
            </w:r>
            <w:proofErr w:type="spellEnd"/>
            <w:r w:rsidR="009B0055">
              <w:t xml:space="preserve"> </w:t>
            </w:r>
            <w:proofErr w:type="spellStart"/>
            <w:r w:rsidR="009B0055">
              <w:t>nobiscius</w:t>
            </w:r>
            <w:proofErr w:type="spellEnd"/>
            <w:r w:rsidR="009B0055">
              <w:t xml:space="preserve">. </w:t>
            </w:r>
            <w:proofErr w:type="spellStart"/>
            <w:r w:rsidR="009B0055">
              <w:t>ugitae</w:t>
            </w:r>
            <w:proofErr w:type="spellEnd"/>
            <w:r w:rsidR="009B0055">
              <w:t xml:space="preserve"> </w:t>
            </w:r>
            <w:proofErr w:type="spellStart"/>
            <w:r w:rsidR="009B0055">
              <w:t>stibus</w:t>
            </w:r>
            <w:proofErr w:type="spellEnd"/>
            <w:r w:rsidR="009B0055">
              <w:t xml:space="preserve"> </w:t>
            </w:r>
            <w:proofErr w:type="spellStart"/>
            <w:r w:rsidR="009B0055">
              <w:t>modis</w:t>
            </w:r>
            <w:proofErr w:type="spellEnd"/>
            <w:r w:rsidR="009B0055">
              <w:t>.</w:t>
            </w:r>
          </w:p>
        </w:tc>
      </w:tr>
      <w:tr w:rsidR="0094282C" w14:paraId="036D677F" w14:textId="77777777" w:rsidTr="009B0055">
        <w:trPr>
          <w:trHeight w:val="227"/>
        </w:trPr>
        <w:tc>
          <w:tcPr>
            <w:tcW w:w="2018" w:type="dxa"/>
            <w:tcBorders>
              <w:top w:val="nil"/>
              <w:bottom w:val="single" w:sz="8" w:space="0" w:color="003723"/>
            </w:tcBorders>
          </w:tcPr>
          <w:p w14:paraId="018E63C8" w14:textId="77777777" w:rsidR="0094282C" w:rsidRPr="0094282C" w:rsidRDefault="0094282C" w:rsidP="0094282C"/>
        </w:tc>
        <w:tc>
          <w:tcPr>
            <w:tcW w:w="8186" w:type="dxa"/>
            <w:tcBorders>
              <w:top w:val="nil"/>
              <w:bottom w:val="single" w:sz="8" w:space="0" w:color="003723"/>
            </w:tcBorders>
          </w:tcPr>
          <w:p w14:paraId="4E969F63" w14:textId="77777777" w:rsidR="0094282C" w:rsidRPr="00C92F98" w:rsidRDefault="0094282C" w:rsidP="0094282C"/>
        </w:tc>
      </w:tr>
      <w:tr w:rsidR="0094282C" w14:paraId="44DEBB65" w14:textId="77777777" w:rsidTr="009B0055">
        <w:trPr>
          <w:trHeight w:val="68"/>
        </w:trPr>
        <w:tc>
          <w:tcPr>
            <w:tcW w:w="2018" w:type="dxa"/>
            <w:tcBorders>
              <w:top w:val="single" w:sz="8" w:space="0" w:color="003723"/>
              <w:bottom w:val="nil"/>
            </w:tcBorders>
          </w:tcPr>
          <w:p w14:paraId="5FEC49FE" w14:textId="77777777" w:rsidR="0094282C" w:rsidRPr="0094282C" w:rsidRDefault="0094282C" w:rsidP="0094282C"/>
        </w:tc>
        <w:tc>
          <w:tcPr>
            <w:tcW w:w="8186" w:type="dxa"/>
            <w:tcBorders>
              <w:top w:val="single" w:sz="8" w:space="0" w:color="003723"/>
              <w:bottom w:val="nil"/>
            </w:tcBorders>
          </w:tcPr>
          <w:p w14:paraId="06DF702A" w14:textId="77777777" w:rsidR="0094282C" w:rsidRPr="00C92F98" w:rsidRDefault="0094282C" w:rsidP="0094282C"/>
        </w:tc>
      </w:tr>
      <w:tr w:rsidR="0094282C" w14:paraId="37BD051E" w14:textId="77777777" w:rsidTr="009B0055">
        <w:trPr>
          <w:trHeight w:val="2098"/>
        </w:trPr>
        <w:tc>
          <w:tcPr>
            <w:tcW w:w="2018" w:type="dxa"/>
            <w:tcBorders>
              <w:top w:val="nil"/>
              <w:bottom w:val="nil"/>
            </w:tcBorders>
          </w:tcPr>
          <w:p w14:paraId="6181517D" w14:textId="36008E96" w:rsidR="0094282C" w:rsidRDefault="0094282C" w:rsidP="0094282C">
            <w:pPr>
              <w:pStyle w:val="PenPortraitName"/>
            </w:pPr>
            <w:r>
              <w:t>N</w:t>
            </w:r>
            <w:r w:rsidRPr="0094282C">
              <w:t>ame</w:t>
            </w:r>
            <w:r>
              <w:t xml:space="preserve"> </w:t>
            </w:r>
            <w:r w:rsidR="009B0055">
              <w:br/>
            </w:r>
            <w:proofErr w:type="spellStart"/>
            <w:r>
              <w:t>Name</w:t>
            </w:r>
            <w:proofErr w:type="spellEnd"/>
          </w:p>
          <w:p w14:paraId="2385A458" w14:textId="392015BB" w:rsidR="0094282C" w:rsidRPr="0094282C" w:rsidRDefault="0094282C" w:rsidP="0094282C">
            <w:r w:rsidRPr="0094282C">
              <w:t>Qualifications</w:t>
            </w:r>
            <w:r w:rsidRPr="0094282C">
              <w:rPr>
                <w:noProof/>
              </w:rPr>
              <w:drawing>
                <wp:anchor distT="0" distB="0" distL="114300" distR="114300" simplePos="0" relativeHeight="251679744" behindDoc="1" locked="0" layoutInCell="1" allowOverlap="1" wp14:anchorId="76BAF123" wp14:editId="79602373">
                  <wp:simplePos x="0" y="0"/>
                  <wp:positionH relativeFrom="margin">
                    <wp:posOffset>-67945</wp:posOffset>
                  </wp:positionH>
                  <wp:positionV relativeFrom="margin">
                    <wp:posOffset>112</wp:posOffset>
                  </wp:positionV>
                  <wp:extent cx="1054100" cy="1054100"/>
                  <wp:effectExtent l="0" t="0" r="0" b="0"/>
                  <wp:wrapSquare wrapText="bothSides"/>
                  <wp:docPr id="1618346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54100" cy="1054100"/>
                          </a:xfrm>
                          <a:prstGeom prst="rect">
                            <a:avLst/>
                          </a:prstGeom>
                        </pic:spPr>
                      </pic:pic>
                    </a:graphicData>
                  </a:graphic>
                  <wp14:sizeRelH relativeFrom="page">
                    <wp14:pctWidth>0</wp14:pctWidth>
                  </wp14:sizeRelH>
                  <wp14:sizeRelV relativeFrom="page">
                    <wp14:pctHeight>0</wp14:pctHeight>
                  </wp14:sizeRelV>
                </wp:anchor>
              </w:drawing>
            </w:r>
          </w:p>
        </w:tc>
        <w:tc>
          <w:tcPr>
            <w:tcW w:w="8186" w:type="dxa"/>
            <w:tcBorders>
              <w:top w:val="nil"/>
              <w:bottom w:val="nil"/>
            </w:tcBorders>
          </w:tcPr>
          <w:p w14:paraId="74D93476" w14:textId="77777777" w:rsidR="0094282C" w:rsidRPr="00C92F98" w:rsidRDefault="0094282C" w:rsidP="0094282C">
            <w:pPr>
              <w:pStyle w:val="Heading2unnumbered"/>
            </w:pPr>
            <w:r w:rsidRPr="00C92F98">
              <w:t>Profile</w:t>
            </w:r>
          </w:p>
          <w:p w14:paraId="4BBE831C" w14:textId="77777777" w:rsidR="0094282C" w:rsidRDefault="0094282C" w:rsidP="0094282C">
            <w:r>
              <w:t>Employee CV profile</w:t>
            </w:r>
          </w:p>
          <w:p w14:paraId="66B8A6C1" w14:textId="77777777" w:rsidR="0094282C" w:rsidRPr="007D0C32" w:rsidRDefault="0094282C" w:rsidP="0094282C">
            <w:pPr>
              <w:pStyle w:val="CVProjectHeading"/>
            </w:pPr>
            <w:r>
              <w:t>Client name – Project name</w:t>
            </w:r>
          </w:p>
          <w:p w14:paraId="58FE883A" w14:textId="45C50357" w:rsidR="0094282C" w:rsidRPr="00C92F98" w:rsidRDefault="009B0055" w:rsidP="0094282C">
            <w:r>
              <w:t xml:space="preserve">Project role, Role / Project Description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 xml:space="preserve">. </w:t>
            </w:r>
            <w:proofErr w:type="spellStart"/>
            <w:r>
              <w:t>ugitae</w:t>
            </w:r>
            <w:proofErr w:type="spellEnd"/>
            <w:r>
              <w:t xml:space="preserve"> </w:t>
            </w:r>
            <w:proofErr w:type="spellStart"/>
            <w:r>
              <w:t>stibus</w:t>
            </w:r>
            <w:proofErr w:type="spellEnd"/>
            <w:r>
              <w:t xml:space="preserve"> </w:t>
            </w:r>
            <w:proofErr w:type="spellStart"/>
            <w:r>
              <w:t>modis</w:t>
            </w:r>
            <w:proofErr w:type="spellEnd"/>
            <w:r>
              <w:t>.</w:t>
            </w:r>
          </w:p>
        </w:tc>
      </w:tr>
      <w:tr w:rsidR="009B0055" w14:paraId="573123F9" w14:textId="77777777" w:rsidTr="009B0055">
        <w:trPr>
          <w:trHeight w:val="20"/>
        </w:trPr>
        <w:tc>
          <w:tcPr>
            <w:tcW w:w="2018" w:type="dxa"/>
            <w:tcBorders>
              <w:top w:val="nil"/>
              <w:bottom w:val="single" w:sz="8" w:space="0" w:color="003723"/>
            </w:tcBorders>
          </w:tcPr>
          <w:p w14:paraId="256CE5C3" w14:textId="77777777" w:rsidR="009B0055" w:rsidRDefault="009B0055" w:rsidP="009B0055"/>
        </w:tc>
        <w:tc>
          <w:tcPr>
            <w:tcW w:w="8186" w:type="dxa"/>
            <w:tcBorders>
              <w:top w:val="nil"/>
              <w:bottom w:val="single" w:sz="8" w:space="0" w:color="003723"/>
            </w:tcBorders>
          </w:tcPr>
          <w:p w14:paraId="5DB72C73" w14:textId="77777777" w:rsidR="009B0055" w:rsidRPr="00C92F98" w:rsidRDefault="009B0055" w:rsidP="009B0055"/>
        </w:tc>
      </w:tr>
      <w:tr w:rsidR="009B0055" w14:paraId="1EC7ADEB" w14:textId="77777777" w:rsidTr="009B0055">
        <w:trPr>
          <w:trHeight w:val="57"/>
        </w:trPr>
        <w:tc>
          <w:tcPr>
            <w:tcW w:w="2018" w:type="dxa"/>
            <w:tcBorders>
              <w:top w:val="single" w:sz="8" w:space="0" w:color="003723"/>
              <w:bottom w:val="nil"/>
            </w:tcBorders>
          </w:tcPr>
          <w:p w14:paraId="3570D7A1" w14:textId="5B4D15D6" w:rsidR="009B0055" w:rsidRDefault="009B0055" w:rsidP="009B0055"/>
        </w:tc>
        <w:tc>
          <w:tcPr>
            <w:tcW w:w="8186" w:type="dxa"/>
            <w:tcBorders>
              <w:top w:val="single" w:sz="8" w:space="0" w:color="003723"/>
              <w:bottom w:val="nil"/>
            </w:tcBorders>
          </w:tcPr>
          <w:p w14:paraId="450D000C" w14:textId="5D1AC941" w:rsidR="009B0055" w:rsidRPr="00C92F98" w:rsidRDefault="009B0055" w:rsidP="009B0055"/>
        </w:tc>
      </w:tr>
      <w:tr w:rsidR="009B0055" w14:paraId="2C6D0A4E" w14:textId="77777777" w:rsidTr="009B0055">
        <w:trPr>
          <w:trHeight w:val="2098"/>
        </w:trPr>
        <w:tc>
          <w:tcPr>
            <w:tcW w:w="2018" w:type="dxa"/>
            <w:tcBorders>
              <w:top w:val="nil"/>
              <w:bottom w:val="nil"/>
            </w:tcBorders>
          </w:tcPr>
          <w:p w14:paraId="46035018" w14:textId="0CE7BEF4" w:rsidR="009B0055" w:rsidRDefault="009B0055" w:rsidP="009B0055">
            <w:pPr>
              <w:pStyle w:val="PenPortraitName"/>
            </w:pPr>
            <w:r w:rsidRPr="0094282C">
              <w:rPr>
                <w:noProof/>
              </w:rPr>
              <w:drawing>
                <wp:anchor distT="0" distB="0" distL="114300" distR="114300" simplePos="0" relativeHeight="251683840" behindDoc="1" locked="0" layoutInCell="1" allowOverlap="1" wp14:anchorId="7C10555A" wp14:editId="783CE9C3">
                  <wp:simplePos x="0" y="0"/>
                  <wp:positionH relativeFrom="margin">
                    <wp:posOffset>-68580</wp:posOffset>
                  </wp:positionH>
                  <wp:positionV relativeFrom="margin">
                    <wp:posOffset>9562</wp:posOffset>
                  </wp:positionV>
                  <wp:extent cx="1054100" cy="1054100"/>
                  <wp:effectExtent l="0" t="0" r="0" b="0"/>
                  <wp:wrapSquare wrapText="bothSides"/>
                  <wp:docPr id="516074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54100" cy="1054100"/>
                          </a:xfrm>
                          <a:prstGeom prst="rect">
                            <a:avLst/>
                          </a:prstGeom>
                        </pic:spPr>
                      </pic:pic>
                    </a:graphicData>
                  </a:graphic>
                  <wp14:sizeRelH relativeFrom="page">
                    <wp14:pctWidth>0</wp14:pctWidth>
                  </wp14:sizeRelH>
                  <wp14:sizeRelV relativeFrom="page">
                    <wp14:pctHeight>0</wp14:pctHeight>
                  </wp14:sizeRelV>
                </wp:anchor>
              </w:drawing>
            </w:r>
            <w:r w:rsidRPr="0094282C">
              <w:t>Name</w:t>
            </w:r>
            <w:r>
              <w:t xml:space="preserve"> </w:t>
            </w:r>
            <w:r>
              <w:br/>
            </w:r>
            <w:proofErr w:type="spellStart"/>
            <w:r>
              <w:t>Name</w:t>
            </w:r>
            <w:proofErr w:type="spellEnd"/>
          </w:p>
          <w:p w14:paraId="098B8949" w14:textId="08248509" w:rsidR="009B0055" w:rsidRDefault="009B0055" w:rsidP="009B0055">
            <w:r w:rsidRPr="0094282C">
              <w:t>Qualifications</w:t>
            </w:r>
          </w:p>
        </w:tc>
        <w:tc>
          <w:tcPr>
            <w:tcW w:w="8186" w:type="dxa"/>
            <w:tcBorders>
              <w:top w:val="nil"/>
              <w:bottom w:val="nil"/>
            </w:tcBorders>
          </w:tcPr>
          <w:p w14:paraId="4196D716" w14:textId="77777777" w:rsidR="009B0055" w:rsidRPr="00C92F98" w:rsidRDefault="009B0055" w:rsidP="009B0055">
            <w:pPr>
              <w:pStyle w:val="Heading2unnumbered"/>
            </w:pPr>
            <w:r w:rsidRPr="00C92F98">
              <w:t>Profile</w:t>
            </w:r>
          </w:p>
          <w:p w14:paraId="52C6319F" w14:textId="77777777" w:rsidR="009B0055" w:rsidRDefault="009B0055" w:rsidP="009B0055">
            <w:r>
              <w:t>Employee CV profile</w:t>
            </w:r>
          </w:p>
          <w:p w14:paraId="186A774E" w14:textId="77777777" w:rsidR="009B0055" w:rsidRPr="007D0C32" w:rsidRDefault="009B0055" w:rsidP="009B0055">
            <w:pPr>
              <w:pStyle w:val="CVProjectHeading"/>
            </w:pPr>
            <w:r>
              <w:t>Client name – Project name</w:t>
            </w:r>
          </w:p>
          <w:p w14:paraId="491E59EF" w14:textId="476FBD4F" w:rsidR="009B0055" w:rsidRPr="00C92F98" w:rsidRDefault="009B0055" w:rsidP="009B0055">
            <w:r>
              <w:t xml:space="preserve">Project role, Role / Project Description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 xml:space="preserve">. </w:t>
            </w:r>
            <w:proofErr w:type="spellStart"/>
            <w:r>
              <w:t>ugitae</w:t>
            </w:r>
            <w:proofErr w:type="spellEnd"/>
            <w:r>
              <w:t xml:space="preserve"> </w:t>
            </w:r>
            <w:proofErr w:type="spellStart"/>
            <w:r>
              <w:t>stibus</w:t>
            </w:r>
            <w:proofErr w:type="spellEnd"/>
            <w:r>
              <w:t xml:space="preserve"> </w:t>
            </w:r>
            <w:proofErr w:type="spellStart"/>
            <w:r>
              <w:t>modis</w:t>
            </w:r>
            <w:proofErr w:type="spellEnd"/>
            <w:r>
              <w:t>.</w:t>
            </w:r>
          </w:p>
        </w:tc>
      </w:tr>
      <w:tr w:rsidR="009B0055" w14:paraId="349EC11A" w14:textId="77777777" w:rsidTr="009B0055">
        <w:trPr>
          <w:trHeight w:val="20"/>
        </w:trPr>
        <w:tc>
          <w:tcPr>
            <w:tcW w:w="2018" w:type="dxa"/>
            <w:tcBorders>
              <w:top w:val="nil"/>
              <w:bottom w:val="single" w:sz="8" w:space="0" w:color="003723"/>
            </w:tcBorders>
          </w:tcPr>
          <w:p w14:paraId="69AA11FC" w14:textId="77777777" w:rsidR="009B0055" w:rsidRPr="0094282C" w:rsidRDefault="009B0055" w:rsidP="009B0055"/>
        </w:tc>
        <w:tc>
          <w:tcPr>
            <w:tcW w:w="8186" w:type="dxa"/>
            <w:tcBorders>
              <w:top w:val="nil"/>
              <w:bottom w:val="single" w:sz="8" w:space="0" w:color="003723"/>
            </w:tcBorders>
          </w:tcPr>
          <w:p w14:paraId="3C80CF55" w14:textId="77777777" w:rsidR="009B0055" w:rsidRPr="00C92F98" w:rsidRDefault="009B0055" w:rsidP="009B0055"/>
        </w:tc>
      </w:tr>
      <w:tr w:rsidR="009B0055" w14:paraId="1E0CB45A" w14:textId="77777777" w:rsidTr="009B0055">
        <w:trPr>
          <w:trHeight w:val="20"/>
        </w:trPr>
        <w:tc>
          <w:tcPr>
            <w:tcW w:w="2018" w:type="dxa"/>
            <w:tcBorders>
              <w:top w:val="single" w:sz="8" w:space="0" w:color="003723"/>
              <w:bottom w:val="nil"/>
            </w:tcBorders>
          </w:tcPr>
          <w:p w14:paraId="3037C6B3" w14:textId="77777777" w:rsidR="009B0055" w:rsidRPr="0094282C" w:rsidRDefault="009B0055" w:rsidP="009B0055"/>
        </w:tc>
        <w:tc>
          <w:tcPr>
            <w:tcW w:w="8186" w:type="dxa"/>
            <w:tcBorders>
              <w:top w:val="single" w:sz="8" w:space="0" w:color="003723"/>
              <w:bottom w:val="nil"/>
            </w:tcBorders>
          </w:tcPr>
          <w:p w14:paraId="66CE93E5" w14:textId="77777777" w:rsidR="009B0055" w:rsidRPr="00C92F98" w:rsidRDefault="009B0055" w:rsidP="009B0055"/>
        </w:tc>
      </w:tr>
      <w:tr w:rsidR="009B0055" w14:paraId="7B10D21B" w14:textId="77777777" w:rsidTr="009B0055">
        <w:trPr>
          <w:trHeight w:val="2098"/>
        </w:trPr>
        <w:tc>
          <w:tcPr>
            <w:tcW w:w="2018" w:type="dxa"/>
            <w:tcBorders>
              <w:top w:val="nil"/>
              <w:bottom w:val="nil"/>
            </w:tcBorders>
          </w:tcPr>
          <w:p w14:paraId="7D3516A6" w14:textId="08B3B6C4" w:rsidR="009B0055" w:rsidRDefault="009B0055" w:rsidP="009B0055">
            <w:pPr>
              <w:pStyle w:val="PenPortraitName"/>
            </w:pPr>
            <w:r w:rsidRPr="0094282C">
              <w:rPr>
                <w:noProof/>
              </w:rPr>
              <w:drawing>
                <wp:anchor distT="0" distB="0" distL="114300" distR="114300" simplePos="0" relativeHeight="251685888" behindDoc="1" locked="0" layoutInCell="1" allowOverlap="1" wp14:anchorId="01C40AC1" wp14:editId="53E0C8C3">
                  <wp:simplePos x="0" y="0"/>
                  <wp:positionH relativeFrom="margin">
                    <wp:posOffset>-68580</wp:posOffset>
                  </wp:positionH>
                  <wp:positionV relativeFrom="margin">
                    <wp:posOffset>9562</wp:posOffset>
                  </wp:positionV>
                  <wp:extent cx="1054100" cy="1054100"/>
                  <wp:effectExtent l="0" t="0" r="0" b="0"/>
                  <wp:wrapSquare wrapText="bothSides"/>
                  <wp:docPr id="2002354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41893" name="Picture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54100" cy="1054100"/>
                          </a:xfrm>
                          <a:prstGeom prst="rect">
                            <a:avLst/>
                          </a:prstGeom>
                        </pic:spPr>
                      </pic:pic>
                    </a:graphicData>
                  </a:graphic>
                  <wp14:sizeRelH relativeFrom="page">
                    <wp14:pctWidth>0</wp14:pctWidth>
                  </wp14:sizeRelH>
                  <wp14:sizeRelV relativeFrom="page">
                    <wp14:pctHeight>0</wp14:pctHeight>
                  </wp14:sizeRelV>
                </wp:anchor>
              </w:drawing>
            </w:r>
            <w:r w:rsidRPr="0094282C">
              <w:t>Name</w:t>
            </w:r>
            <w:r>
              <w:t xml:space="preserve"> </w:t>
            </w:r>
            <w:r>
              <w:br/>
            </w:r>
            <w:proofErr w:type="spellStart"/>
            <w:r>
              <w:t>Name</w:t>
            </w:r>
            <w:proofErr w:type="spellEnd"/>
          </w:p>
          <w:p w14:paraId="48215515" w14:textId="78B2E339" w:rsidR="009B0055" w:rsidRPr="0094282C" w:rsidRDefault="009B0055" w:rsidP="009B0055">
            <w:r w:rsidRPr="0094282C">
              <w:t>Qualifications</w:t>
            </w:r>
          </w:p>
        </w:tc>
        <w:tc>
          <w:tcPr>
            <w:tcW w:w="8186" w:type="dxa"/>
            <w:tcBorders>
              <w:top w:val="nil"/>
              <w:bottom w:val="nil"/>
            </w:tcBorders>
          </w:tcPr>
          <w:p w14:paraId="3C71C0C9" w14:textId="77777777" w:rsidR="009B0055" w:rsidRPr="00C92F98" w:rsidRDefault="009B0055" w:rsidP="009B0055">
            <w:pPr>
              <w:pStyle w:val="Heading2unnumbered"/>
            </w:pPr>
            <w:r w:rsidRPr="00C92F98">
              <w:t>Profile</w:t>
            </w:r>
          </w:p>
          <w:p w14:paraId="72FDC5F8" w14:textId="77777777" w:rsidR="009B0055" w:rsidRDefault="009B0055" w:rsidP="009B0055">
            <w:r>
              <w:t>Employee CV profile</w:t>
            </w:r>
          </w:p>
          <w:p w14:paraId="0CA0AAF7" w14:textId="77777777" w:rsidR="009B0055" w:rsidRPr="007D0C32" w:rsidRDefault="009B0055" w:rsidP="009B0055">
            <w:pPr>
              <w:pStyle w:val="CVProjectHeading"/>
            </w:pPr>
            <w:r>
              <w:t>Client name – Project name</w:t>
            </w:r>
          </w:p>
          <w:p w14:paraId="41C9F034" w14:textId="0ACB808E" w:rsidR="009B0055" w:rsidRPr="00C92F98" w:rsidRDefault="009B0055" w:rsidP="009B0055">
            <w:r>
              <w:t xml:space="preserve">Project role, Role / Project Description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 xml:space="preserve">. </w:t>
            </w:r>
            <w:proofErr w:type="spellStart"/>
            <w:r>
              <w:t>ugitae</w:t>
            </w:r>
            <w:proofErr w:type="spellEnd"/>
            <w:r>
              <w:t xml:space="preserve"> </w:t>
            </w:r>
            <w:proofErr w:type="spellStart"/>
            <w:r>
              <w:t>stibus</w:t>
            </w:r>
            <w:proofErr w:type="spellEnd"/>
            <w:r>
              <w:t xml:space="preserve"> </w:t>
            </w:r>
            <w:proofErr w:type="spellStart"/>
            <w:r>
              <w:t>modis</w:t>
            </w:r>
            <w:proofErr w:type="spellEnd"/>
            <w:r>
              <w:t>.</w:t>
            </w:r>
          </w:p>
        </w:tc>
      </w:tr>
    </w:tbl>
    <w:p w14:paraId="5EEFA294" w14:textId="77777777" w:rsidR="009B0055" w:rsidRDefault="009B0055">
      <w:r>
        <w:br w:type="page"/>
      </w:r>
    </w:p>
    <w:p w14:paraId="72B1A750" w14:textId="77777777" w:rsidR="009A7640" w:rsidRDefault="009A7640" w:rsidP="009A7640">
      <w:pPr>
        <w:pStyle w:val="Heading1"/>
      </w:pPr>
      <w:bookmarkStart w:id="7" w:name="_Toc230003821"/>
      <w:r>
        <w:lastRenderedPageBreak/>
        <w:t>Relevant Experience</w:t>
      </w:r>
      <w:bookmarkEnd w:id="7"/>
    </w:p>
    <w:p w14:paraId="0FE371F3" w14:textId="0B0BD9F6" w:rsidR="009A7640" w:rsidRDefault="009A7640">
      <w:r w:rsidRPr="008D1EB6">
        <w:rPr>
          <w:highlight w:val="yellow"/>
        </w:rPr>
        <w:t xml:space="preserve">Insert </w:t>
      </w:r>
      <w:r>
        <w:rPr>
          <w:highlight w:val="yellow"/>
        </w:rPr>
        <w:t>project case studies</w:t>
      </w:r>
      <w:r w:rsidRPr="008D1EB6">
        <w:rPr>
          <w:highlight w:val="yellow"/>
        </w:rPr>
        <w:t xml:space="preserve"> from </w:t>
      </w:r>
      <w:hyperlink r:id="rId31" w:history="1">
        <w:r w:rsidRPr="00B615ED">
          <w:rPr>
            <w:rStyle w:val="Hyperlink"/>
            <w:highlight w:val="yellow"/>
          </w:rPr>
          <w:t>Open Asset</w:t>
        </w:r>
      </w:hyperlink>
      <w:r>
        <w:rPr>
          <w:highlight w:val="yellow"/>
        </w:rPr>
        <w:t xml:space="preserve"> or use the sample layouts within this template</w:t>
      </w:r>
      <w:r>
        <w:t xml:space="preserve"> </w:t>
      </w:r>
      <w:r>
        <w:br w:type="page"/>
      </w:r>
    </w:p>
    <w:p w14:paraId="4C5AE3C1" w14:textId="1259A491" w:rsidR="005478CD" w:rsidRDefault="0082610C" w:rsidP="005345A3">
      <w:pPr>
        <w:pStyle w:val="Heading1unnumbered"/>
      </w:pPr>
      <w:r>
        <w:rPr>
          <w:noProof/>
        </w:rPr>
        <w:lastRenderedPageBreak/>
        <mc:AlternateContent>
          <mc:Choice Requires="wps">
            <w:drawing>
              <wp:anchor distT="0" distB="0" distL="114300" distR="114300" simplePos="0" relativeHeight="251708416" behindDoc="0" locked="0" layoutInCell="1" allowOverlap="1" wp14:anchorId="140B03A7" wp14:editId="2BED7F1F">
                <wp:simplePos x="0" y="0"/>
                <wp:positionH relativeFrom="column">
                  <wp:posOffset>1490345</wp:posOffset>
                </wp:positionH>
                <wp:positionV relativeFrom="paragraph">
                  <wp:posOffset>1798454</wp:posOffset>
                </wp:positionV>
                <wp:extent cx="3551722" cy="962527"/>
                <wp:effectExtent l="0" t="0" r="17145" b="15875"/>
                <wp:wrapNone/>
                <wp:docPr id="33221132" name="Text Box 9"/>
                <wp:cNvGraphicFramePr/>
                <a:graphic xmlns:a="http://schemas.openxmlformats.org/drawingml/2006/main">
                  <a:graphicData uri="http://schemas.microsoft.com/office/word/2010/wordprocessingShape">
                    <wps:wsp>
                      <wps:cNvSpPr txBox="1"/>
                      <wps:spPr>
                        <a:xfrm>
                          <a:off x="0" y="0"/>
                          <a:ext cx="3551722" cy="962527"/>
                        </a:xfrm>
                        <a:prstGeom prst="rect">
                          <a:avLst/>
                        </a:prstGeom>
                        <a:solidFill>
                          <a:schemeClr val="accent3"/>
                        </a:solidFill>
                        <a:ln w="6350">
                          <a:solidFill>
                            <a:prstClr val="black"/>
                          </a:solidFill>
                        </a:ln>
                      </wps:spPr>
                      <wps:txbx>
                        <w:txbxContent>
                          <w:p w14:paraId="7B5FF1E0" w14:textId="07F20DD6" w:rsidR="0082610C" w:rsidRPr="00791B75" w:rsidRDefault="00791B75" w:rsidP="00791B75">
                            <w:pPr>
                              <w:jc w:val="center"/>
                              <w:rPr>
                                <w:b/>
                                <w:bCs/>
                                <w:color w:val="FFFFFF" w:themeColor="background1"/>
                              </w:rPr>
                            </w:pPr>
                            <w:r w:rsidRPr="00791B75">
                              <w:rPr>
                                <w:b/>
                                <w:bCs/>
                                <w:color w:val="FFFFFF" w:themeColor="background1"/>
                              </w:rPr>
                              <w:t>How to r</w:t>
                            </w:r>
                            <w:r w:rsidR="0082610C" w:rsidRPr="00791B75">
                              <w:rPr>
                                <w:b/>
                                <w:bCs/>
                                <w:color w:val="FFFFFF" w:themeColor="background1"/>
                              </w:rPr>
                              <w:t>eplace project image</w:t>
                            </w:r>
                          </w:p>
                          <w:p w14:paraId="056E03D2" w14:textId="6687912C" w:rsidR="007554FB" w:rsidRPr="00791B75" w:rsidRDefault="007554FB" w:rsidP="00791B75">
                            <w:pPr>
                              <w:jc w:val="center"/>
                              <w:rPr>
                                <w:color w:val="FFFFFF" w:themeColor="background1"/>
                              </w:rPr>
                            </w:pPr>
                            <w:r w:rsidRPr="00791B75">
                              <w:rPr>
                                <w:color w:val="FFFFFF" w:themeColor="background1"/>
                              </w:rPr>
                              <w:t>Click on the image below &gt; Picture Format &gt; Change Picture</w:t>
                            </w:r>
                          </w:p>
                          <w:p w14:paraId="6DC3EFD0" w14:textId="77777777" w:rsidR="00791B75" w:rsidRPr="00791B75" w:rsidRDefault="00791B75" w:rsidP="00791B75">
                            <w:pPr>
                              <w:jc w:val="center"/>
                              <w:rPr>
                                <w:color w:val="FFFFFF" w:themeColor="background1"/>
                              </w:rPr>
                            </w:pPr>
                          </w:p>
                          <w:p w14:paraId="1EA17A0D" w14:textId="3F38B487" w:rsidR="00791B75" w:rsidRPr="00791B75" w:rsidRDefault="00791B75" w:rsidP="00791B75">
                            <w:pPr>
                              <w:jc w:val="center"/>
                              <w:rPr>
                                <w:color w:val="FFFFFF" w:themeColor="background1"/>
                              </w:rPr>
                            </w:pPr>
                            <w:r w:rsidRPr="00791B75">
                              <w:rPr>
                                <w:color w:val="FFFFFF" w:themeColor="background1"/>
                              </w:rPr>
                              <w:t>Crop &gt; 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0B03A7" id="Text Box 9" o:spid="_x0000_s1032" type="#_x0000_t202" style="position:absolute;margin-left:117.35pt;margin-top:141.6pt;width:279.65pt;height:75.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" fillcolor="#c6128f [3206]" strokeweight=".5pt">
                <v:textbox>
                  <w:txbxContent>
                    <w:p w14:paraId="7B5FF1E0" w14:textId="07F20DD6" w:rsidR="0082610C" w:rsidRPr="00791B75" w:rsidRDefault="00791B75" w:rsidP="00791B75">
                      <w:pPr>
                        <w:jc w:val="center"/>
                        <w:rPr>
                          <w:b/>
                          <w:bCs/>
                          <w:color w:val="FFFFFF" w:themeColor="background1"/>
                        </w:rPr>
                      </w:pPr>
                      <w:r w:rsidRPr="00791B75">
                        <w:rPr>
                          <w:b/>
                          <w:bCs/>
                          <w:color w:val="FFFFFF" w:themeColor="background1"/>
                        </w:rPr>
                        <w:t>How to r</w:t>
                      </w:r>
                      <w:r w:rsidR="0082610C" w:rsidRPr="00791B75">
                        <w:rPr>
                          <w:b/>
                          <w:bCs/>
                          <w:color w:val="FFFFFF" w:themeColor="background1"/>
                        </w:rPr>
                        <w:t>eplace project image</w:t>
                      </w:r>
                    </w:p>
                    <w:p w14:paraId="056E03D2" w14:textId="6687912C" w:rsidR="007554FB" w:rsidRPr="00791B75" w:rsidRDefault="007554FB" w:rsidP="00791B75">
                      <w:pPr>
                        <w:jc w:val="center"/>
                        <w:rPr>
                          <w:color w:val="FFFFFF" w:themeColor="background1"/>
                        </w:rPr>
                      </w:pPr>
                      <w:r w:rsidRPr="00791B75">
                        <w:rPr>
                          <w:color w:val="FFFFFF" w:themeColor="background1"/>
                        </w:rPr>
                        <w:t>Click on the image below &gt; Picture Format &gt; Change Picture</w:t>
                      </w:r>
                    </w:p>
                    <w:p w14:paraId="6DC3EFD0" w14:textId="77777777" w:rsidR="00791B75" w:rsidRPr="00791B75" w:rsidRDefault="00791B75" w:rsidP="00791B75">
                      <w:pPr>
                        <w:jc w:val="center"/>
                        <w:rPr>
                          <w:color w:val="FFFFFF" w:themeColor="background1"/>
                        </w:rPr>
                      </w:pPr>
                    </w:p>
                    <w:p w14:paraId="1EA17A0D" w14:textId="3F38B487" w:rsidR="00791B75" w:rsidRPr="00791B75" w:rsidRDefault="00791B75" w:rsidP="00791B75">
                      <w:pPr>
                        <w:jc w:val="center"/>
                        <w:rPr>
                          <w:color w:val="FFFFFF" w:themeColor="background1"/>
                        </w:rPr>
                      </w:pPr>
                      <w:r w:rsidRPr="00791B75">
                        <w:rPr>
                          <w:color w:val="FFFFFF" w:themeColor="background1"/>
                        </w:rPr>
                        <w:t>Crop &gt; Fill</w:t>
                      </w:r>
                    </w:p>
                  </w:txbxContent>
                </v:textbox>
              </v:shape>
            </w:pict>
          </mc:Fallback>
        </mc:AlternateContent>
      </w:r>
      <w:r w:rsidR="00820409">
        <w:rPr>
          <w:noProof/>
        </w:rPr>
        <mc:AlternateContent>
          <mc:Choice Requires="wps">
            <w:drawing>
              <wp:anchor distT="0" distB="0" distL="114300" distR="114300" simplePos="0" relativeHeight="251686912" behindDoc="0" locked="0" layoutInCell="1" allowOverlap="1" wp14:anchorId="23EB408E" wp14:editId="7182C278">
                <wp:simplePos x="0" y="0"/>
                <wp:positionH relativeFrom="column">
                  <wp:posOffset>-2540</wp:posOffset>
                </wp:positionH>
                <wp:positionV relativeFrom="paragraph">
                  <wp:posOffset>0</wp:posOffset>
                </wp:positionV>
                <wp:extent cx="6508115" cy="2968625"/>
                <wp:effectExtent l="0" t="0" r="0" b="3175"/>
                <wp:wrapTopAndBottom/>
                <wp:docPr id="1648573219" name="Rectangle 6"/>
                <wp:cNvGraphicFramePr/>
                <a:graphic xmlns:a="http://schemas.openxmlformats.org/drawingml/2006/main">
                  <a:graphicData uri="http://schemas.microsoft.com/office/word/2010/wordprocessingShape">
                    <wps:wsp>
                      <wps:cNvSpPr/>
                      <wps:spPr>
                        <a:xfrm>
                          <a:off x="0" y="0"/>
                          <a:ext cx="6508115" cy="2968625"/>
                        </a:xfrm>
                        <a:prstGeom prst="rect">
                          <a:avLst/>
                        </a:prstGeom>
                        <a:blipFill>
                          <a:blip r:embed="rId3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C5AE46" id="Rectangle 6" o:spid="_x0000_s1026" style="position:absolute;margin-left:-.2pt;margin-top:0;width:512.45pt;height:233.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" stroked="f" strokeweight="1pt">
                <v:fill r:id="rId33" o:title="" recolor="t" rotate="t" type="frame"/>
                <w10:wrap type="topAndBottom"/>
              </v:rect>
            </w:pict>
          </mc:Fallback>
        </mc:AlternateContent>
      </w:r>
      <w:r w:rsidR="005478CD">
        <w:t>Project Title</w:t>
      </w:r>
    </w:p>
    <w:p w14:paraId="6F286A61" w14:textId="77777777" w:rsidR="00820409" w:rsidRDefault="00820409" w:rsidP="005478CD">
      <w:pPr>
        <w:sectPr w:rsidR="00820409" w:rsidSect="005C527B">
          <w:pgSz w:w="11906" w:h="16838" w:code="9"/>
          <w:pgMar w:top="851" w:right="851" w:bottom="851" w:left="851" w:header="1134" w:footer="680" w:gutter="0"/>
          <w:cols w:space="708"/>
          <w:docGrid w:linePitch="360"/>
        </w:sectPr>
      </w:pPr>
    </w:p>
    <w:p w14:paraId="2B1E0850" w14:textId="3587412E" w:rsidR="005478CD" w:rsidRDefault="005478CD" w:rsidP="005478CD">
      <w:pPr>
        <w:pStyle w:val="CaseStudyQuote"/>
      </w:pPr>
      <w:r>
        <w:t>“Quote to go here.”</w:t>
      </w:r>
      <w:r w:rsidRPr="005478CD">
        <w:t xml:space="preserve"> </w:t>
      </w:r>
      <w:proofErr w:type="spellStart"/>
      <w:r>
        <w:t>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 xml:space="preserve">. </w:t>
      </w:r>
      <w:proofErr w:type="spellStart"/>
      <w:r>
        <w:t>ugitae</w:t>
      </w:r>
      <w:proofErr w:type="spellEnd"/>
      <w:r>
        <w:t xml:space="preserve"> </w:t>
      </w:r>
      <w:proofErr w:type="spellStart"/>
      <w:r>
        <w:t>stibus</w:t>
      </w:r>
      <w:proofErr w:type="spellEnd"/>
      <w:r>
        <w:t xml:space="preserve"> </w:t>
      </w:r>
      <w:proofErr w:type="spellStart"/>
      <w:r>
        <w:t>modis</w:t>
      </w:r>
      <w:proofErr w:type="spellEnd"/>
      <w:r>
        <w:t>.</w:t>
      </w:r>
    </w:p>
    <w:p w14:paraId="3C5E5657" w14:textId="77777777" w:rsidR="005478CD" w:rsidRPr="007871B9" w:rsidRDefault="005478CD" w:rsidP="005478CD">
      <w:pPr>
        <w:pStyle w:val="Heading2unnumbered"/>
      </w:pPr>
      <w:r w:rsidRPr="007871B9">
        <w:t>Services</w:t>
      </w:r>
    </w:p>
    <w:p w14:paraId="0A2328CB" w14:textId="77777777" w:rsidR="005478CD" w:rsidRDefault="005478CD" w:rsidP="005478CD">
      <w:r>
        <w:t>[Discipline Keywords], [Discipline Keywords], [Discipline Keywords], [Discipline Keywords], [Discipline Keywords], [Discipline Keywords], [Discipline Keywords].</w:t>
      </w:r>
    </w:p>
    <w:p w14:paraId="328799BC" w14:textId="30887086" w:rsidR="005478CD" w:rsidRPr="00820409" w:rsidRDefault="005478CD" w:rsidP="00820409">
      <w:pPr>
        <w:pStyle w:val="Heading2unnumbered"/>
      </w:pPr>
      <w:r>
        <w:br w:type="column"/>
      </w:r>
      <w:r w:rsidRPr="00820409">
        <w:t>Summary</w:t>
      </w:r>
    </w:p>
    <w:p w14:paraId="172190A6" w14:textId="77777777" w:rsidR="005478CD" w:rsidRDefault="005478CD" w:rsidP="005478CD">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3D810C6F" w14:textId="77777777" w:rsidR="005478CD" w:rsidRPr="007871B9" w:rsidRDefault="005478CD" w:rsidP="005478CD">
      <w:pPr>
        <w:pStyle w:val="Heading2unnumbered"/>
      </w:pPr>
      <w:r w:rsidRPr="007871B9">
        <w:t>Our Role</w:t>
      </w:r>
    </w:p>
    <w:p w14:paraId="74EB46C4" w14:textId="12B8C67A" w:rsidR="00820409" w:rsidRDefault="00820409" w:rsidP="00820409">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p>
    <w:p w14:paraId="57C4876C" w14:textId="4BA83FE8" w:rsidR="005478CD" w:rsidRPr="00820409" w:rsidRDefault="00820409" w:rsidP="00820409">
      <w:pPr>
        <w:pStyle w:val="Heading2unnumbered"/>
      </w:pPr>
      <w:r>
        <w:br w:type="column"/>
      </w:r>
      <w:r w:rsidR="005478CD" w:rsidRPr="00820409">
        <w:t xml:space="preserve">Added Value </w:t>
      </w:r>
    </w:p>
    <w:p w14:paraId="6874AA98" w14:textId="77777777" w:rsidR="00820409" w:rsidRDefault="00820409" w:rsidP="00820409">
      <w:pPr>
        <w:pStyle w:val="BodyText"/>
        <w:sectPr w:rsidR="00820409" w:rsidSect="005478CD">
          <w:type w:val="continuous"/>
          <w:pgSz w:w="11906" w:h="16838" w:code="9"/>
          <w:pgMar w:top="851" w:right="851" w:bottom="851" w:left="851" w:header="794" w:footer="680" w:gutter="0"/>
          <w:cols w:num="3" w:space="708"/>
          <w:docGrid w:linePitch="360"/>
        </w:sectPr>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r>
        <w:t xml:space="preserve"> </w:t>
      </w:r>
      <w:proofErr w:type="spellStart"/>
      <w:r>
        <w:t>estrumquo</w:t>
      </w:r>
      <w:proofErr w:type="spellEnd"/>
      <w:r>
        <w:t xml:space="preserve"> </w:t>
      </w:r>
      <w:proofErr w:type="spellStart"/>
      <w:r>
        <w:t>volore</w:t>
      </w:r>
      <w:proofErr w:type="spellEnd"/>
      <w:r>
        <w:t xml:space="preserve"> </w:t>
      </w:r>
      <w:proofErr w:type="spellStart"/>
      <w:r>
        <w:t>delest</w:t>
      </w:r>
      <w:proofErr w:type="spellEnd"/>
      <w:r>
        <w:t xml:space="preserve"> latum </w:t>
      </w:r>
      <w:proofErr w:type="spellStart"/>
      <w:r>
        <w:t>vendis</w:t>
      </w:r>
      <w:proofErr w:type="spellEnd"/>
      <w:r>
        <w:t xml:space="preserve"> arum ide </w:t>
      </w:r>
      <w:proofErr w:type="spellStart"/>
      <w:r>
        <w:t>evelique</w:t>
      </w:r>
      <w:proofErr w:type="spellEnd"/>
      <w:r>
        <w:t xml:space="preserve"> </w:t>
      </w:r>
      <w:proofErr w:type="spellStart"/>
      <w:r>
        <w:t>quias</w:t>
      </w:r>
      <w:proofErr w:type="spellEnd"/>
      <w:r>
        <w:t xml:space="preserve"> cum </w:t>
      </w:r>
      <w:proofErr w:type="spellStart"/>
      <w:r>
        <w:t>erum</w:t>
      </w:r>
      <w:proofErr w:type="spellEnd"/>
      <w:r>
        <w:t xml:space="preserve"> </w:t>
      </w:r>
      <w:proofErr w:type="spellStart"/>
      <w:r>
        <w:t>sitibus</w:t>
      </w:r>
      <w:proofErr w:type="spellEnd"/>
      <w:r>
        <w:t>.</w:t>
      </w:r>
    </w:p>
    <w:p w14:paraId="62ABD8CF" w14:textId="27BF61F3" w:rsidR="005345A3" w:rsidRDefault="00C112E1" w:rsidP="005345A3">
      <w:pPr>
        <w:pStyle w:val="Heading1unnumbered"/>
      </w:pPr>
      <w:r>
        <w:rPr>
          <w:noProof/>
        </w:rPr>
        <w:lastRenderedPageBreak/>
        <mc:AlternateContent>
          <mc:Choice Requires="wps">
            <w:drawing>
              <wp:anchor distT="0" distB="0" distL="114300" distR="114300" simplePos="0" relativeHeight="251710464" behindDoc="0" locked="0" layoutInCell="1" allowOverlap="1" wp14:anchorId="045F20AE" wp14:editId="513298CF">
                <wp:simplePos x="0" y="0"/>
                <wp:positionH relativeFrom="column">
                  <wp:posOffset>1490345</wp:posOffset>
                </wp:positionH>
                <wp:positionV relativeFrom="paragraph">
                  <wp:posOffset>1846914</wp:posOffset>
                </wp:positionV>
                <wp:extent cx="3551722" cy="962527"/>
                <wp:effectExtent l="0" t="0" r="17145" b="15875"/>
                <wp:wrapNone/>
                <wp:docPr id="682732137" name="Text Box 9"/>
                <wp:cNvGraphicFramePr/>
                <a:graphic xmlns:a="http://schemas.openxmlformats.org/drawingml/2006/main">
                  <a:graphicData uri="http://schemas.microsoft.com/office/word/2010/wordprocessingShape">
                    <wps:wsp>
                      <wps:cNvSpPr txBox="1"/>
                      <wps:spPr>
                        <a:xfrm>
                          <a:off x="0" y="0"/>
                          <a:ext cx="3551722" cy="962527"/>
                        </a:xfrm>
                        <a:prstGeom prst="rect">
                          <a:avLst/>
                        </a:prstGeom>
                        <a:solidFill>
                          <a:schemeClr val="accent3"/>
                        </a:solidFill>
                        <a:ln w="6350">
                          <a:solidFill>
                            <a:prstClr val="black"/>
                          </a:solidFill>
                        </a:ln>
                      </wps:spPr>
                      <wps:txbx>
                        <w:txbxContent>
                          <w:p w14:paraId="368BC0BA"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A6D66AE"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4208E326" w14:textId="77777777" w:rsidR="00C112E1" w:rsidRPr="00791B75" w:rsidRDefault="00C112E1" w:rsidP="00C112E1">
                            <w:pPr>
                              <w:jc w:val="center"/>
                              <w:rPr>
                                <w:color w:val="FFFFFF" w:themeColor="background1"/>
                              </w:rPr>
                            </w:pPr>
                          </w:p>
                          <w:p w14:paraId="69FEFCA6" w14:textId="77777777" w:rsidR="00C112E1" w:rsidRPr="00791B75" w:rsidRDefault="00C112E1" w:rsidP="00C112E1">
                            <w:pPr>
                              <w:jc w:val="center"/>
                              <w:rPr>
                                <w:color w:val="FFFFFF" w:themeColor="background1"/>
                              </w:rPr>
                            </w:pPr>
                            <w:r w:rsidRPr="00791B75">
                              <w:rPr>
                                <w:color w:val="FFFFFF" w:themeColor="background1"/>
                              </w:rPr>
                              <w:t>Crop &gt; 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F20AE" id="_x0000_s1033" type="#_x0000_t202" style="position:absolute;margin-left:117.35pt;margin-top:145.45pt;width:279.65pt;height:75.8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" fillcolor="#c6128f [3206]" strokeweight=".5pt">
                <v:textbox>
                  <w:txbxContent>
                    <w:p w14:paraId="368BC0BA"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A6D66AE"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4208E326" w14:textId="77777777" w:rsidR="00C112E1" w:rsidRPr="00791B75" w:rsidRDefault="00C112E1" w:rsidP="00C112E1">
                      <w:pPr>
                        <w:jc w:val="center"/>
                        <w:rPr>
                          <w:color w:val="FFFFFF" w:themeColor="background1"/>
                        </w:rPr>
                      </w:pPr>
                    </w:p>
                    <w:p w14:paraId="69FEFCA6" w14:textId="77777777" w:rsidR="00C112E1" w:rsidRPr="00791B75" w:rsidRDefault="00C112E1" w:rsidP="00C112E1">
                      <w:pPr>
                        <w:jc w:val="center"/>
                        <w:rPr>
                          <w:color w:val="FFFFFF" w:themeColor="background1"/>
                        </w:rPr>
                      </w:pPr>
                      <w:r w:rsidRPr="00791B75">
                        <w:rPr>
                          <w:color w:val="FFFFFF" w:themeColor="background1"/>
                        </w:rPr>
                        <w:t>Crop &gt; Fill</w:t>
                      </w:r>
                    </w:p>
                  </w:txbxContent>
                </v:textbox>
              </v:shape>
            </w:pict>
          </mc:Fallback>
        </mc:AlternateContent>
      </w:r>
      <w:r w:rsidR="005345A3" w:rsidRPr="005345A3">
        <w:rPr>
          <w:noProof/>
        </w:rPr>
        <mc:AlternateContent>
          <mc:Choice Requires="wps">
            <w:drawing>
              <wp:anchor distT="0" distB="0" distL="114300" distR="114300" simplePos="0" relativeHeight="251688960" behindDoc="1" locked="0" layoutInCell="1" allowOverlap="1" wp14:anchorId="75A95CCE" wp14:editId="406B696F">
                <wp:simplePos x="0" y="0"/>
                <wp:positionH relativeFrom="column">
                  <wp:posOffset>-2540</wp:posOffset>
                </wp:positionH>
                <wp:positionV relativeFrom="paragraph">
                  <wp:posOffset>0</wp:posOffset>
                </wp:positionV>
                <wp:extent cx="6508115" cy="2968625"/>
                <wp:effectExtent l="0" t="0" r="0" b="3175"/>
                <wp:wrapTight wrapText="bothSides">
                  <wp:wrapPolygon edited="0">
                    <wp:start x="0" y="0"/>
                    <wp:lineTo x="0" y="21531"/>
                    <wp:lineTo x="21539" y="21531"/>
                    <wp:lineTo x="21539" y="0"/>
                    <wp:lineTo x="0" y="0"/>
                  </wp:wrapPolygon>
                </wp:wrapTight>
                <wp:docPr id="661784873" name="Rectangle 6"/>
                <wp:cNvGraphicFramePr/>
                <a:graphic xmlns:a="http://schemas.openxmlformats.org/drawingml/2006/main">
                  <a:graphicData uri="http://schemas.microsoft.com/office/word/2010/wordprocessingShape">
                    <wps:wsp>
                      <wps:cNvSpPr/>
                      <wps:spPr>
                        <a:xfrm>
                          <a:off x="0" y="0"/>
                          <a:ext cx="6508115" cy="2968625"/>
                        </a:xfrm>
                        <a:prstGeom prst="rect">
                          <a:avLst/>
                        </a:prstGeom>
                        <a:blipFill>
                          <a:blip r:embed="rId34" cstate="print">
                            <a:extLst>
                              <a:ext uri="{28A0092B-C50C-407E-A947-70E740481C1C}">
                                <a14:useLocalDpi xmlns:a14="http://schemas.microsoft.com/office/drawing/2010/main" val="0"/>
                              </a:ext>
                            </a:extLst>
                          </a:blip>
                          <a:srcRect/>
                          <a:stretch>
                            <a:fillRect t="-129" b="-12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3A388" id="Rectangle 6" o:spid="_x0000_s1026" style="position:absolute;margin-left:-.2pt;margin-top:0;width:512.45pt;height:233.7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" stroked="f" strokeweight="1pt">
                <v:fill r:id="rId35" o:title="" recolor="t" rotate="t" type="frame"/>
                <w10:wrap type="tight"/>
              </v:rect>
            </w:pict>
          </mc:Fallback>
        </mc:AlternateContent>
      </w:r>
      <w:r w:rsidR="005345A3" w:rsidRPr="005345A3">
        <w:t>Project</w:t>
      </w:r>
      <w:r w:rsidR="005345A3">
        <w:t xml:space="preserve"> Title</w:t>
      </w:r>
    </w:p>
    <w:p w14:paraId="6AF3A6EB" w14:textId="77777777" w:rsidR="005345A3" w:rsidRPr="00820409" w:rsidRDefault="005345A3" w:rsidP="005345A3">
      <w:pPr>
        <w:pStyle w:val="Heading2unnumbered"/>
      </w:pPr>
      <w:r w:rsidRPr="00820409">
        <w:t>Summary</w:t>
      </w:r>
    </w:p>
    <w:p w14:paraId="20577983" w14:textId="77777777" w:rsidR="005345A3" w:rsidRDefault="005345A3" w:rsidP="005345A3">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56DD5EE5" w14:textId="77777777" w:rsidR="005345A3" w:rsidRPr="007871B9" w:rsidRDefault="005345A3" w:rsidP="005345A3">
      <w:pPr>
        <w:pStyle w:val="Heading2unnumbered"/>
      </w:pPr>
      <w:r w:rsidRPr="007871B9">
        <w:t>Our Role</w:t>
      </w:r>
    </w:p>
    <w:p w14:paraId="058E5BE6" w14:textId="77777777" w:rsidR="005345A3" w:rsidRDefault="005345A3" w:rsidP="005345A3">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p>
    <w:p w14:paraId="7208580B" w14:textId="77777777" w:rsidR="008F78A7" w:rsidRDefault="005345A3" w:rsidP="008F78A7">
      <w:pPr>
        <w:pStyle w:val="Heading2unnumbered"/>
      </w:pPr>
      <w:r w:rsidRPr="00820409">
        <w:t xml:space="preserve">Added Value </w:t>
      </w:r>
    </w:p>
    <w:p w14:paraId="13ABAD4B" w14:textId="77777777" w:rsidR="00C112E1" w:rsidRDefault="005345A3" w:rsidP="00C112E1">
      <w:proofErr w:type="spellStart"/>
      <w:r w:rsidRPr="008F78A7">
        <w:t>Olum</w:t>
      </w:r>
      <w:proofErr w:type="spellEnd"/>
      <w:r w:rsidRPr="008F78A7">
        <w:t xml:space="preserve"> re, </w:t>
      </w:r>
      <w:proofErr w:type="spellStart"/>
      <w:r w:rsidRPr="008F78A7">
        <w:t>que</w:t>
      </w:r>
      <w:proofErr w:type="spellEnd"/>
      <w:r w:rsidRPr="008F78A7">
        <w:t xml:space="preserve"> </w:t>
      </w:r>
      <w:proofErr w:type="spellStart"/>
      <w:r w:rsidRPr="008F78A7">
        <w:t>non</w:t>
      </w:r>
      <w:proofErr w:type="spellEnd"/>
      <w:r w:rsidRPr="008F78A7">
        <w:t xml:space="preserve"> </w:t>
      </w:r>
      <w:proofErr w:type="spellStart"/>
      <w:r w:rsidRPr="008F78A7">
        <w:t>ratem</w:t>
      </w:r>
      <w:proofErr w:type="spellEnd"/>
      <w:r w:rsidRPr="008F78A7">
        <w:t xml:space="preserve"> </w:t>
      </w:r>
      <w:proofErr w:type="spellStart"/>
      <w:r w:rsidRPr="008F78A7">
        <w:t>aut</w:t>
      </w:r>
      <w:proofErr w:type="spellEnd"/>
      <w:r w:rsidRPr="008F78A7">
        <w:t xml:space="preserve"> </w:t>
      </w:r>
      <w:proofErr w:type="spellStart"/>
      <w:r w:rsidRPr="008F78A7">
        <w:t>volor</w:t>
      </w:r>
      <w:proofErr w:type="spellEnd"/>
      <w:r w:rsidRPr="008F78A7">
        <w:t xml:space="preserve"> </w:t>
      </w:r>
      <w:proofErr w:type="spellStart"/>
      <w:r w:rsidRPr="008F78A7">
        <w:t>autempe</w:t>
      </w:r>
      <w:proofErr w:type="spellEnd"/>
      <w:r w:rsidRPr="008F78A7">
        <w:t xml:space="preserve"> </w:t>
      </w:r>
      <w:proofErr w:type="spellStart"/>
      <w:r w:rsidRPr="008F78A7">
        <w:t>rsperese</w:t>
      </w:r>
      <w:proofErr w:type="spellEnd"/>
      <w:r w:rsidRPr="008F78A7">
        <w:t xml:space="preserve"> none </w:t>
      </w:r>
      <w:proofErr w:type="spellStart"/>
      <w:r w:rsidRPr="008F78A7">
        <w:t>suntorepel</w:t>
      </w:r>
      <w:proofErr w:type="spellEnd"/>
      <w:r w:rsidRPr="008F78A7">
        <w:t xml:space="preserve"> </w:t>
      </w:r>
      <w:proofErr w:type="spellStart"/>
      <w:r w:rsidRPr="008F78A7">
        <w:t>iuntisquid</w:t>
      </w:r>
      <w:proofErr w:type="spellEnd"/>
      <w:r w:rsidRPr="008F78A7">
        <w:t xml:space="preserve"> </w:t>
      </w:r>
      <w:proofErr w:type="spellStart"/>
      <w:r w:rsidRPr="008F78A7">
        <w:t>endi</w:t>
      </w:r>
      <w:proofErr w:type="spellEnd"/>
      <w:r w:rsidRPr="008F78A7">
        <w:t xml:space="preserve"> </w:t>
      </w:r>
      <w:proofErr w:type="spellStart"/>
      <w:r w:rsidRPr="008F78A7">
        <w:t>ium</w:t>
      </w:r>
      <w:proofErr w:type="spellEnd"/>
      <w:r w:rsidRPr="008F78A7">
        <w:t xml:space="preserve"> </w:t>
      </w:r>
      <w:proofErr w:type="spellStart"/>
      <w:r w:rsidRPr="008F78A7">
        <w:t>rectust</w:t>
      </w:r>
      <w:proofErr w:type="spellEnd"/>
      <w:r w:rsidRPr="008F78A7">
        <w:t xml:space="preserve"> as </w:t>
      </w:r>
      <w:proofErr w:type="spellStart"/>
      <w:r w:rsidRPr="008F78A7">
        <w:t>vellati</w:t>
      </w:r>
      <w:proofErr w:type="spellEnd"/>
      <w:r w:rsidRPr="008F78A7">
        <w:t xml:space="preserve"> </w:t>
      </w:r>
      <w:proofErr w:type="spellStart"/>
      <w:r w:rsidRPr="008F78A7">
        <w:t>dolupti</w:t>
      </w:r>
      <w:proofErr w:type="spellEnd"/>
      <w:r w:rsidRPr="008F78A7">
        <w:t xml:space="preserve"> </w:t>
      </w:r>
      <w:proofErr w:type="spellStart"/>
      <w:r w:rsidRPr="008F78A7">
        <w:t>issequa</w:t>
      </w:r>
      <w:proofErr w:type="spellEnd"/>
      <w:r w:rsidRPr="008F78A7">
        <w:t xml:space="preserve"> </w:t>
      </w:r>
      <w:proofErr w:type="spellStart"/>
      <w:r w:rsidRPr="008F78A7">
        <w:t>tissit</w:t>
      </w:r>
      <w:proofErr w:type="spellEnd"/>
      <w:r w:rsidRPr="008F78A7">
        <w:t xml:space="preserve"> et </w:t>
      </w:r>
      <w:proofErr w:type="spellStart"/>
      <w:r w:rsidRPr="008F78A7">
        <w:t>facearunda</w:t>
      </w:r>
      <w:proofErr w:type="spellEnd"/>
      <w:r w:rsidRPr="008F78A7">
        <w:t xml:space="preserve"> solum es </w:t>
      </w:r>
      <w:proofErr w:type="spellStart"/>
      <w:r w:rsidRPr="008F78A7">
        <w:t>maione</w:t>
      </w:r>
      <w:proofErr w:type="spellEnd"/>
      <w:r w:rsidRPr="008F78A7">
        <w:t xml:space="preserve"> </w:t>
      </w:r>
      <w:proofErr w:type="spellStart"/>
      <w:r w:rsidRPr="008F78A7">
        <w:t>consequ</w:t>
      </w:r>
      <w:proofErr w:type="spellEnd"/>
      <w:r w:rsidRPr="008F78A7">
        <w:t xml:space="preserve"> </w:t>
      </w:r>
      <w:proofErr w:type="spellStart"/>
      <w:r w:rsidRPr="008F78A7">
        <w:t>idebitaqui</w:t>
      </w:r>
      <w:proofErr w:type="spellEnd"/>
      <w:r w:rsidRPr="008F78A7">
        <w:t xml:space="preserve"> alit </w:t>
      </w:r>
      <w:proofErr w:type="spellStart"/>
      <w:r w:rsidRPr="008F78A7">
        <w:t>aut</w:t>
      </w:r>
      <w:proofErr w:type="spellEnd"/>
      <w:r w:rsidRPr="008F78A7">
        <w:t xml:space="preserve"> omnia </w:t>
      </w:r>
      <w:proofErr w:type="spellStart"/>
      <w:r w:rsidRPr="008F78A7">
        <w:t>quatius</w:t>
      </w:r>
      <w:proofErr w:type="spellEnd"/>
      <w:r w:rsidRPr="008F78A7">
        <w:t xml:space="preserve"> </w:t>
      </w:r>
      <w:proofErr w:type="spellStart"/>
      <w:r w:rsidRPr="008F78A7">
        <w:t>vel</w:t>
      </w:r>
      <w:proofErr w:type="spellEnd"/>
      <w:r w:rsidRPr="008F78A7">
        <w:t xml:space="preserve"> </w:t>
      </w:r>
      <w:proofErr w:type="spellStart"/>
      <w:r w:rsidRPr="008F78A7">
        <w:t>ent</w:t>
      </w:r>
      <w:proofErr w:type="spellEnd"/>
      <w:r w:rsidRPr="008F78A7">
        <w:t xml:space="preserve">, </w:t>
      </w:r>
      <w:proofErr w:type="spellStart"/>
      <w:r w:rsidRPr="008F78A7">
        <w:t>omnime</w:t>
      </w:r>
      <w:proofErr w:type="spellEnd"/>
      <w:r w:rsidRPr="008F78A7">
        <w:t xml:space="preserve"> </w:t>
      </w:r>
      <w:proofErr w:type="spellStart"/>
      <w:r w:rsidRPr="008F78A7">
        <w:t>odis</w:t>
      </w:r>
      <w:proofErr w:type="spellEnd"/>
      <w:r w:rsidRPr="008F78A7">
        <w:t xml:space="preserve"> quo </w:t>
      </w:r>
      <w:proofErr w:type="spellStart"/>
      <w:r w:rsidRPr="008F78A7">
        <w:t>vides</w:t>
      </w:r>
      <w:proofErr w:type="spellEnd"/>
      <w:r w:rsidRPr="008F78A7">
        <w:t xml:space="preserve"> </w:t>
      </w:r>
      <w:proofErr w:type="spellStart"/>
      <w:r w:rsidRPr="008F78A7">
        <w:t>que</w:t>
      </w:r>
      <w:proofErr w:type="spellEnd"/>
      <w:r w:rsidRPr="008F78A7">
        <w:t xml:space="preserve"> </w:t>
      </w:r>
      <w:proofErr w:type="spellStart"/>
      <w:r w:rsidRPr="008F78A7">
        <w:t>volupta</w:t>
      </w:r>
      <w:proofErr w:type="spellEnd"/>
      <w:r w:rsidRPr="008F78A7">
        <w:t xml:space="preserve"> </w:t>
      </w:r>
      <w:proofErr w:type="spellStart"/>
      <w:r w:rsidRPr="008F78A7">
        <w:t>tatemol</w:t>
      </w:r>
      <w:proofErr w:type="spellEnd"/>
      <w:r w:rsidRPr="008F78A7">
        <w:t xml:space="preserve"> </w:t>
      </w:r>
      <w:proofErr w:type="spellStart"/>
      <w:r w:rsidRPr="008F78A7">
        <w:t>uptates</w:t>
      </w:r>
      <w:proofErr w:type="spellEnd"/>
      <w:r w:rsidRPr="008F78A7">
        <w:t xml:space="preserve"> </w:t>
      </w:r>
      <w:proofErr w:type="spellStart"/>
      <w:r w:rsidRPr="008F78A7">
        <w:t>eossincta</w:t>
      </w:r>
      <w:proofErr w:type="spellEnd"/>
      <w:r w:rsidRPr="008F78A7">
        <w:t xml:space="preserve"> </w:t>
      </w:r>
      <w:proofErr w:type="spellStart"/>
      <w:r w:rsidRPr="008F78A7">
        <w:t>vendem</w:t>
      </w:r>
      <w:proofErr w:type="spellEnd"/>
      <w:r w:rsidRPr="008F78A7">
        <w:t xml:space="preserve"> </w:t>
      </w:r>
      <w:proofErr w:type="spellStart"/>
      <w:r w:rsidRPr="008F78A7">
        <w:t>hitatios</w:t>
      </w:r>
      <w:proofErr w:type="spellEnd"/>
      <w:r w:rsidRPr="008F78A7">
        <w:t xml:space="preserve"> mi, il ius a sum et </w:t>
      </w:r>
      <w:proofErr w:type="spellStart"/>
      <w:r w:rsidRPr="008F78A7">
        <w:t>volupie</w:t>
      </w:r>
      <w:proofErr w:type="spellEnd"/>
      <w:r w:rsidRPr="008F78A7">
        <w:t xml:space="preserve"> </w:t>
      </w:r>
      <w:proofErr w:type="spellStart"/>
      <w:r w:rsidRPr="008F78A7">
        <w:t>ndessitiatem</w:t>
      </w:r>
      <w:proofErr w:type="spellEnd"/>
      <w:r w:rsidRPr="008F78A7">
        <w:t xml:space="preserve"> </w:t>
      </w:r>
      <w:proofErr w:type="spellStart"/>
      <w:r w:rsidRPr="008F78A7">
        <w:t>quibus</w:t>
      </w:r>
      <w:proofErr w:type="spellEnd"/>
      <w:r w:rsidRPr="008F78A7">
        <w:t xml:space="preserve"> </w:t>
      </w:r>
      <w:proofErr w:type="spellStart"/>
      <w:r w:rsidRPr="008F78A7">
        <w:t>atium</w:t>
      </w:r>
      <w:proofErr w:type="spellEnd"/>
      <w:r w:rsidRPr="008F78A7">
        <w:t xml:space="preserve"> </w:t>
      </w:r>
      <w:proofErr w:type="spellStart"/>
      <w:r w:rsidRPr="008F78A7">
        <w:t>ventio</w:t>
      </w:r>
      <w:proofErr w:type="spellEnd"/>
      <w:r w:rsidRPr="008F78A7">
        <w:t xml:space="preserve"> </w:t>
      </w:r>
      <w:proofErr w:type="spellStart"/>
      <w:r w:rsidRPr="008F78A7">
        <w:t>maios</w:t>
      </w:r>
      <w:proofErr w:type="spellEnd"/>
      <w:r w:rsidRPr="008F78A7">
        <w:t xml:space="preserve"> </w:t>
      </w:r>
      <w:proofErr w:type="spellStart"/>
      <w:r w:rsidRPr="008F78A7">
        <w:t>plandaessit</w:t>
      </w:r>
      <w:proofErr w:type="spellEnd"/>
      <w:r w:rsidRPr="008F78A7">
        <w:t xml:space="preserve"> </w:t>
      </w:r>
      <w:proofErr w:type="spellStart"/>
      <w:r w:rsidRPr="008F78A7">
        <w:t>asint</w:t>
      </w:r>
      <w:proofErr w:type="spellEnd"/>
      <w:r w:rsidRPr="008F78A7">
        <w:t xml:space="preserve"> </w:t>
      </w:r>
      <w:proofErr w:type="spellStart"/>
      <w:r w:rsidRPr="008F78A7">
        <w:t>adi</w:t>
      </w:r>
      <w:proofErr w:type="spellEnd"/>
      <w:r w:rsidRPr="008F78A7">
        <w:t xml:space="preserve"> dolent </w:t>
      </w:r>
      <w:proofErr w:type="spellStart"/>
      <w:r w:rsidRPr="008F78A7">
        <w:t>occusan</w:t>
      </w:r>
      <w:proofErr w:type="spellEnd"/>
      <w:r w:rsidRPr="008F78A7">
        <w:t xml:space="preserve"> </w:t>
      </w:r>
      <w:proofErr w:type="spellStart"/>
      <w:r w:rsidRPr="008F78A7">
        <w:t>ienditi</w:t>
      </w:r>
      <w:proofErr w:type="spellEnd"/>
      <w:r w:rsidRPr="008F78A7">
        <w:t xml:space="preserve"> </w:t>
      </w:r>
      <w:proofErr w:type="spellStart"/>
      <w:r w:rsidRPr="008F78A7">
        <w:t>omniet</w:t>
      </w:r>
      <w:proofErr w:type="spellEnd"/>
      <w:r w:rsidRPr="008F78A7">
        <w:t xml:space="preserve"> </w:t>
      </w:r>
      <w:proofErr w:type="spellStart"/>
      <w:r w:rsidRPr="008F78A7">
        <w:t>eribus</w:t>
      </w:r>
      <w:proofErr w:type="spellEnd"/>
      <w:r w:rsidRPr="008F78A7">
        <w:t xml:space="preserve">, </w:t>
      </w:r>
      <w:proofErr w:type="spellStart"/>
      <w:r w:rsidRPr="008F78A7">
        <w:t>quatias</w:t>
      </w:r>
      <w:proofErr w:type="spellEnd"/>
      <w:r w:rsidRPr="008F78A7">
        <w:t xml:space="preserve"> sunt et </w:t>
      </w:r>
      <w:proofErr w:type="spellStart"/>
      <w:r w:rsidRPr="008F78A7">
        <w:t>arit</w:t>
      </w:r>
      <w:proofErr w:type="spellEnd"/>
      <w:r w:rsidRPr="008F78A7">
        <w:t xml:space="preserve"> </w:t>
      </w:r>
      <w:proofErr w:type="spellStart"/>
      <w:r w:rsidRPr="008F78A7">
        <w:t>fugia</w:t>
      </w:r>
      <w:proofErr w:type="spellEnd"/>
      <w:r w:rsidRPr="008F78A7">
        <w:t xml:space="preserve"> </w:t>
      </w:r>
      <w:proofErr w:type="spellStart"/>
      <w:r w:rsidRPr="008F78A7">
        <w:t>nectia</w:t>
      </w:r>
      <w:proofErr w:type="spellEnd"/>
      <w:r w:rsidRPr="008F78A7">
        <w:t xml:space="preserve"> </w:t>
      </w:r>
      <w:proofErr w:type="spellStart"/>
      <w:r w:rsidRPr="008F78A7">
        <w:t>nulparum</w:t>
      </w:r>
      <w:proofErr w:type="spellEnd"/>
      <w:r w:rsidRPr="008F78A7">
        <w:t xml:space="preserve"> </w:t>
      </w:r>
      <w:proofErr w:type="spellStart"/>
      <w:r w:rsidRPr="008F78A7">
        <w:t>que</w:t>
      </w:r>
      <w:proofErr w:type="spellEnd"/>
      <w:r w:rsidRPr="008F78A7">
        <w:t xml:space="preserve"> </w:t>
      </w:r>
      <w:proofErr w:type="spellStart"/>
      <w:r w:rsidRPr="008F78A7">
        <w:t>peritat</w:t>
      </w:r>
      <w:proofErr w:type="spellEnd"/>
      <w:r w:rsidRPr="008F78A7">
        <w:t xml:space="preserve"> am </w:t>
      </w:r>
      <w:proofErr w:type="spellStart"/>
      <w:r w:rsidRPr="008F78A7">
        <w:t>eaquam</w:t>
      </w:r>
      <w:proofErr w:type="spellEnd"/>
      <w:r w:rsidRPr="008F78A7">
        <w:t xml:space="preserve">, </w:t>
      </w:r>
      <w:proofErr w:type="spellStart"/>
      <w:r w:rsidRPr="008F78A7">
        <w:t>ut</w:t>
      </w:r>
      <w:proofErr w:type="spellEnd"/>
      <w:r w:rsidRPr="008F78A7">
        <w:t xml:space="preserve"> </w:t>
      </w:r>
      <w:proofErr w:type="spellStart"/>
      <w:r w:rsidRPr="008F78A7">
        <w:t>estrumquo</w:t>
      </w:r>
      <w:proofErr w:type="spellEnd"/>
      <w:r w:rsidRPr="008F78A7">
        <w:t xml:space="preserve"> </w:t>
      </w:r>
      <w:proofErr w:type="spellStart"/>
      <w:r w:rsidRPr="008F78A7">
        <w:t>volore</w:t>
      </w:r>
      <w:proofErr w:type="spellEnd"/>
      <w:r w:rsidRPr="008F78A7">
        <w:t xml:space="preserve"> </w:t>
      </w:r>
      <w:proofErr w:type="spellStart"/>
      <w:r w:rsidRPr="008F78A7">
        <w:t>delest</w:t>
      </w:r>
      <w:proofErr w:type="spellEnd"/>
      <w:r w:rsidRPr="008F78A7">
        <w:t xml:space="preserve"> latum </w:t>
      </w:r>
      <w:proofErr w:type="spellStart"/>
      <w:r w:rsidRPr="008F78A7">
        <w:t>vendis</w:t>
      </w:r>
      <w:proofErr w:type="spellEnd"/>
      <w:r w:rsidRPr="008F78A7">
        <w:t xml:space="preserve"> arum ide </w:t>
      </w:r>
      <w:proofErr w:type="spellStart"/>
      <w:r w:rsidRPr="008F78A7">
        <w:t>evelique</w:t>
      </w:r>
      <w:proofErr w:type="spellEnd"/>
      <w:r w:rsidRPr="008F78A7">
        <w:t xml:space="preserve"> </w:t>
      </w:r>
      <w:proofErr w:type="spellStart"/>
      <w:r w:rsidRPr="008F78A7">
        <w:t>quias</w:t>
      </w:r>
      <w:proofErr w:type="spellEnd"/>
      <w:r w:rsidRPr="008F78A7">
        <w:t xml:space="preserve"> cum </w:t>
      </w:r>
      <w:proofErr w:type="spellStart"/>
      <w:r w:rsidRPr="008F78A7">
        <w:t>erum</w:t>
      </w:r>
      <w:proofErr w:type="spellEnd"/>
      <w:r w:rsidRPr="008F78A7">
        <w:t xml:space="preserve"> </w:t>
      </w:r>
      <w:proofErr w:type="spellStart"/>
      <w:r w:rsidRPr="008F78A7">
        <w:t>sitibus</w:t>
      </w:r>
      <w:proofErr w:type="spellEnd"/>
    </w:p>
    <w:p w14:paraId="78FD898B" w14:textId="77777777" w:rsidR="00C112E1" w:rsidRDefault="00C112E1" w:rsidP="008F78A7">
      <w:pPr>
        <w:pStyle w:val="Heading1unnumbered"/>
        <w:sectPr w:rsidR="00C112E1" w:rsidSect="005C527B">
          <w:type w:val="continuous"/>
          <w:pgSz w:w="11906" w:h="16838" w:code="9"/>
          <w:pgMar w:top="851" w:right="851" w:bottom="851" w:left="851" w:header="1134" w:footer="680" w:gutter="0"/>
          <w:cols w:space="708"/>
          <w:docGrid w:linePitch="360"/>
        </w:sectPr>
      </w:pPr>
    </w:p>
    <w:p w14:paraId="67B6CE5A" w14:textId="415276FD" w:rsidR="008F78A7" w:rsidRDefault="005345A3" w:rsidP="008F78A7">
      <w:pPr>
        <w:pStyle w:val="Heading1unnumbered"/>
      </w:pPr>
      <w:r>
        <w:br w:type="page"/>
      </w:r>
      <w:r w:rsidR="00C112E1">
        <w:rPr>
          <w:noProof/>
        </w:rPr>
        <w:lastRenderedPageBreak/>
        <mc:AlternateContent>
          <mc:Choice Requires="wps">
            <w:drawing>
              <wp:anchor distT="0" distB="0" distL="114300" distR="114300" simplePos="0" relativeHeight="251712512" behindDoc="0" locked="0" layoutInCell="1" allowOverlap="1" wp14:anchorId="07B1C53F" wp14:editId="1D1D2128">
                <wp:simplePos x="0" y="0"/>
                <wp:positionH relativeFrom="column">
                  <wp:posOffset>1488440</wp:posOffset>
                </wp:positionH>
                <wp:positionV relativeFrom="paragraph">
                  <wp:posOffset>1845010</wp:posOffset>
                </wp:positionV>
                <wp:extent cx="3551722" cy="962527"/>
                <wp:effectExtent l="0" t="0" r="17145" b="15875"/>
                <wp:wrapNone/>
                <wp:docPr id="1422449347" name="Text Box 9"/>
                <wp:cNvGraphicFramePr/>
                <a:graphic xmlns:a="http://schemas.openxmlformats.org/drawingml/2006/main">
                  <a:graphicData uri="http://schemas.microsoft.com/office/word/2010/wordprocessingShape">
                    <wps:wsp>
                      <wps:cNvSpPr txBox="1"/>
                      <wps:spPr>
                        <a:xfrm>
                          <a:off x="0" y="0"/>
                          <a:ext cx="3551722" cy="962527"/>
                        </a:xfrm>
                        <a:prstGeom prst="rect">
                          <a:avLst/>
                        </a:prstGeom>
                        <a:solidFill>
                          <a:schemeClr val="accent3"/>
                        </a:solidFill>
                        <a:ln w="6350">
                          <a:solidFill>
                            <a:prstClr val="black"/>
                          </a:solidFill>
                        </a:ln>
                      </wps:spPr>
                      <wps:txbx>
                        <w:txbxContent>
                          <w:p w14:paraId="32E599B4"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D465952"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7EDD6AD6" w14:textId="77777777" w:rsidR="00C112E1" w:rsidRPr="00791B75" w:rsidRDefault="00C112E1" w:rsidP="00C112E1">
                            <w:pPr>
                              <w:jc w:val="center"/>
                              <w:rPr>
                                <w:color w:val="FFFFFF" w:themeColor="background1"/>
                              </w:rPr>
                            </w:pPr>
                          </w:p>
                          <w:p w14:paraId="0F58A1F6" w14:textId="77777777" w:rsidR="00C112E1" w:rsidRPr="00791B75" w:rsidRDefault="00C112E1" w:rsidP="00C112E1">
                            <w:pPr>
                              <w:jc w:val="center"/>
                              <w:rPr>
                                <w:color w:val="FFFFFF" w:themeColor="background1"/>
                              </w:rPr>
                            </w:pPr>
                            <w:r w:rsidRPr="00791B75">
                              <w:rPr>
                                <w:color w:val="FFFFFF" w:themeColor="background1"/>
                              </w:rPr>
                              <w:t>Crop &gt; 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1C53F" id="_x0000_s1034" type="#_x0000_t202" style="position:absolute;margin-left:117.2pt;margin-top:145.3pt;width:279.65pt;height:75.8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" fillcolor="#c6128f [3206]" strokeweight=".5pt">
                <v:textbox>
                  <w:txbxContent>
                    <w:p w14:paraId="32E599B4"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D465952"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7EDD6AD6" w14:textId="77777777" w:rsidR="00C112E1" w:rsidRPr="00791B75" w:rsidRDefault="00C112E1" w:rsidP="00C112E1">
                      <w:pPr>
                        <w:jc w:val="center"/>
                        <w:rPr>
                          <w:color w:val="FFFFFF" w:themeColor="background1"/>
                        </w:rPr>
                      </w:pPr>
                    </w:p>
                    <w:p w14:paraId="0F58A1F6" w14:textId="77777777" w:rsidR="00C112E1" w:rsidRPr="00791B75" w:rsidRDefault="00C112E1" w:rsidP="00C112E1">
                      <w:pPr>
                        <w:jc w:val="center"/>
                        <w:rPr>
                          <w:color w:val="FFFFFF" w:themeColor="background1"/>
                        </w:rPr>
                      </w:pPr>
                      <w:r w:rsidRPr="00791B75">
                        <w:rPr>
                          <w:color w:val="FFFFFF" w:themeColor="background1"/>
                        </w:rPr>
                        <w:t>Crop &gt; Fill</w:t>
                      </w:r>
                    </w:p>
                  </w:txbxContent>
                </v:textbox>
              </v:shape>
            </w:pict>
          </mc:Fallback>
        </mc:AlternateContent>
      </w:r>
      <w:r w:rsidR="008F78A7" w:rsidRPr="008F78A7">
        <w:rPr>
          <w:noProof/>
        </w:rPr>
        <mc:AlternateContent>
          <mc:Choice Requires="wps">
            <w:drawing>
              <wp:anchor distT="0" distB="0" distL="114300" distR="114300" simplePos="0" relativeHeight="251691008" behindDoc="1" locked="0" layoutInCell="1" allowOverlap="1" wp14:anchorId="0E544248" wp14:editId="73B89A1E">
                <wp:simplePos x="0" y="0"/>
                <wp:positionH relativeFrom="column">
                  <wp:posOffset>-2540</wp:posOffset>
                </wp:positionH>
                <wp:positionV relativeFrom="paragraph">
                  <wp:posOffset>0</wp:posOffset>
                </wp:positionV>
                <wp:extent cx="6508115" cy="2968625"/>
                <wp:effectExtent l="0" t="0" r="0" b="3175"/>
                <wp:wrapTight wrapText="bothSides">
                  <wp:wrapPolygon edited="0">
                    <wp:start x="0" y="0"/>
                    <wp:lineTo x="0" y="21531"/>
                    <wp:lineTo x="21539" y="21531"/>
                    <wp:lineTo x="21539" y="0"/>
                    <wp:lineTo x="0" y="0"/>
                  </wp:wrapPolygon>
                </wp:wrapTight>
                <wp:docPr id="523600166" name="Rectangle 6"/>
                <wp:cNvGraphicFramePr/>
                <a:graphic xmlns:a="http://schemas.openxmlformats.org/drawingml/2006/main">
                  <a:graphicData uri="http://schemas.microsoft.com/office/word/2010/wordprocessingShape">
                    <wps:wsp>
                      <wps:cNvSpPr/>
                      <wps:spPr>
                        <a:xfrm>
                          <a:off x="0" y="0"/>
                          <a:ext cx="6508115" cy="2968625"/>
                        </a:xfrm>
                        <a:prstGeom prst="rect">
                          <a:avLst/>
                        </a:prstGeom>
                        <a:blipFill>
                          <a:blip r:embed="rId3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92D99F" id="Rectangle 6" o:spid="_x0000_s1026" style="position:absolute;margin-left:-.2pt;margin-top:0;width:512.45pt;height:233.75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" stroked="f" strokeweight="1pt">
                <v:fill r:id="rId33" o:title="" recolor="t" rotate="t" type="frame"/>
                <w10:wrap type="tight"/>
              </v:rect>
            </w:pict>
          </mc:Fallback>
        </mc:AlternateContent>
      </w:r>
      <w:r w:rsidR="008F78A7" w:rsidRPr="008F78A7">
        <w:t>Project</w:t>
      </w:r>
      <w:r w:rsidR="008F78A7">
        <w:t xml:space="preserve"> Title</w:t>
      </w:r>
    </w:p>
    <w:p w14:paraId="58F02D2C" w14:textId="77777777" w:rsidR="008F78A7" w:rsidRPr="00820409" w:rsidRDefault="008F78A7" w:rsidP="008F78A7">
      <w:pPr>
        <w:pStyle w:val="Heading2unnumbered"/>
      </w:pPr>
      <w:r w:rsidRPr="00820409">
        <w:t>Summary</w:t>
      </w:r>
    </w:p>
    <w:p w14:paraId="1101C548" w14:textId="77777777" w:rsidR="008F78A7" w:rsidRDefault="008F78A7" w:rsidP="008F78A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0BFA1BE6" w14:textId="77777777" w:rsidR="008F78A7" w:rsidRPr="007871B9" w:rsidRDefault="008F78A7" w:rsidP="008F78A7">
      <w:pPr>
        <w:pStyle w:val="Heading2unnumbered"/>
      </w:pPr>
      <w:r w:rsidRPr="007871B9">
        <w:t>Our Role</w:t>
      </w:r>
    </w:p>
    <w:p w14:paraId="150CF7A3" w14:textId="77777777" w:rsidR="008F78A7" w:rsidRDefault="008F78A7" w:rsidP="008F78A7">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p>
    <w:p w14:paraId="7CFFC8BE" w14:textId="77777777" w:rsidR="008F78A7" w:rsidRDefault="008F78A7" w:rsidP="008F78A7">
      <w:pPr>
        <w:pStyle w:val="Stat"/>
      </w:pPr>
      <w:r>
        <w:br w:type="column"/>
        <w:t>Stat %</w:t>
      </w:r>
    </w:p>
    <w:p w14:paraId="7BC50E0A" w14:textId="77777777" w:rsidR="008F78A7" w:rsidRDefault="008F78A7" w:rsidP="008F78A7">
      <w:pPr>
        <w:pStyle w:val="StatSubText"/>
        <w:pBdr>
          <w:bottom w:val="single" w:sz="8" w:space="14" w:color="auto"/>
        </w:pBdr>
      </w:pPr>
      <w:r>
        <w:t>Stat sub text</w:t>
      </w:r>
    </w:p>
    <w:p w14:paraId="2E700158" w14:textId="5D78D090" w:rsidR="008F78A7" w:rsidRPr="00820409" w:rsidRDefault="008F78A7" w:rsidP="008F78A7">
      <w:pPr>
        <w:pStyle w:val="Heading2unnumbered"/>
      </w:pPr>
      <w:r w:rsidRPr="00820409">
        <w:t xml:space="preserve">Added Value </w:t>
      </w:r>
    </w:p>
    <w:p w14:paraId="19F06B02" w14:textId="083ACEE7" w:rsidR="008F78A7" w:rsidRDefault="008F78A7" w:rsidP="008F78A7">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r>
        <w:t xml:space="preserve"> </w:t>
      </w:r>
      <w:proofErr w:type="spellStart"/>
      <w:r>
        <w:t>estrumquo</w:t>
      </w:r>
      <w:proofErr w:type="spellEnd"/>
      <w:r>
        <w:t xml:space="preserve"> </w:t>
      </w:r>
      <w:proofErr w:type="spellStart"/>
      <w:r>
        <w:t>volore</w:t>
      </w:r>
      <w:proofErr w:type="spellEnd"/>
      <w:r>
        <w:t xml:space="preserve"> </w:t>
      </w:r>
      <w:proofErr w:type="spellStart"/>
      <w:r>
        <w:t>delest</w:t>
      </w:r>
      <w:proofErr w:type="spellEnd"/>
      <w:r>
        <w:t xml:space="preserve"> latum </w:t>
      </w:r>
      <w:proofErr w:type="spellStart"/>
      <w:r>
        <w:t>vendis</w:t>
      </w:r>
      <w:proofErr w:type="spellEnd"/>
      <w:r>
        <w:t xml:space="preserve"> arum ide </w:t>
      </w:r>
      <w:proofErr w:type="spellStart"/>
      <w:r>
        <w:t>evelique</w:t>
      </w:r>
      <w:proofErr w:type="spellEnd"/>
      <w:r>
        <w:t xml:space="preserve"> </w:t>
      </w:r>
      <w:proofErr w:type="spellStart"/>
      <w:r>
        <w:t>quias</w:t>
      </w:r>
      <w:proofErr w:type="spellEnd"/>
      <w:r>
        <w:t xml:space="preserve"> cum </w:t>
      </w:r>
      <w:proofErr w:type="spellStart"/>
      <w:r>
        <w:t>erum</w:t>
      </w:r>
      <w:proofErr w:type="spellEnd"/>
      <w:r>
        <w:t xml:space="preserve"> </w:t>
      </w:r>
      <w:proofErr w:type="spellStart"/>
      <w:r>
        <w:t>sitibus</w:t>
      </w:r>
      <w:proofErr w:type="spellEnd"/>
      <w:r>
        <w:t>.</w:t>
      </w:r>
    </w:p>
    <w:p w14:paraId="6730DFF1" w14:textId="1218A301" w:rsidR="008F78A7" w:rsidRPr="00820409" w:rsidRDefault="008F78A7" w:rsidP="008F78A7">
      <w:pPr>
        <w:pStyle w:val="Heading2unnumbered"/>
      </w:pPr>
      <w:r>
        <w:br w:type="column"/>
        <w:t>Subheading</w:t>
      </w:r>
      <w:r w:rsidRPr="00820409">
        <w:t xml:space="preserve"> </w:t>
      </w:r>
    </w:p>
    <w:p w14:paraId="590C0E2B" w14:textId="77777777" w:rsidR="008F78A7" w:rsidRDefault="008F78A7" w:rsidP="008F78A7">
      <w:pPr>
        <w:pStyle w:val="BodyText"/>
        <w:sectPr w:rsidR="008F78A7" w:rsidSect="0017035E">
          <w:type w:val="continuous"/>
          <w:pgSz w:w="11906" w:h="16838" w:code="9"/>
          <w:pgMar w:top="851" w:right="851" w:bottom="851" w:left="851" w:header="1134" w:footer="680" w:gutter="0"/>
          <w:cols w:num="3" w:space="708"/>
          <w:docGrid w:linePitch="360"/>
        </w:sectPr>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r>
        <w:t xml:space="preserve"> </w:t>
      </w:r>
      <w:proofErr w:type="spellStart"/>
      <w:r>
        <w:t>estrumquo</w:t>
      </w:r>
      <w:proofErr w:type="spellEnd"/>
      <w:r>
        <w:t xml:space="preserve"> </w:t>
      </w:r>
      <w:proofErr w:type="spellStart"/>
      <w:r>
        <w:t>volore</w:t>
      </w:r>
      <w:proofErr w:type="spellEnd"/>
      <w:r>
        <w:t xml:space="preserve"> </w:t>
      </w:r>
      <w:proofErr w:type="spellStart"/>
      <w:r>
        <w:t>delest</w:t>
      </w:r>
      <w:proofErr w:type="spellEnd"/>
      <w:r>
        <w:t xml:space="preserve"> latum </w:t>
      </w:r>
      <w:proofErr w:type="spellStart"/>
      <w:r>
        <w:t>vendis</w:t>
      </w:r>
      <w:proofErr w:type="spellEnd"/>
      <w:r>
        <w:t xml:space="preserve"> arum ide </w:t>
      </w:r>
      <w:proofErr w:type="spellStart"/>
      <w:r>
        <w:t>evelique</w:t>
      </w:r>
      <w:proofErr w:type="spellEnd"/>
      <w:r>
        <w:t xml:space="preserve"> </w:t>
      </w:r>
      <w:proofErr w:type="spellStart"/>
      <w:r>
        <w:t>quias</w:t>
      </w:r>
      <w:proofErr w:type="spellEnd"/>
      <w:r>
        <w:t xml:space="preserve"> cum </w:t>
      </w:r>
      <w:proofErr w:type="spellStart"/>
      <w:r>
        <w:t>erum</w:t>
      </w:r>
      <w:proofErr w:type="spellEnd"/>
      <w:r>
        <w:t xml:space="preserve"> </w:t>
      </w:r>
      <w:proofErr w:type="spellStart"/>
      <w:r>
        <w:t>sitibus</w:t>
      </w:r>
      <w:proofErr w:type="spellEnd"/>
      <w:r>
        <w:t>.</w:t>
      </w:r>
    </w:p>
    <w:p w14:paraId="158E1EA8" w14:textId="3E887DDC" w:rsidR="008F78A7" w:rsidRDefault="008F78A7" w:rsidP="008F78A7">
      <w:pPr>
        <w:pStyle w:val="BodyText"/>
        <w:sectPr w:rsidR="008F78A7" w:rsidSect="008F78A7">
          <w:type w:val="continuous"/>
          <w:pgSz w:w="11906" w:h="16838" w:code="9"/>
          <w:pgMar w:top="851" w:right="851" w:bottom="851" w:left="851" w:header="794" w:footer="680" w:gutter="0"/>
          <w:cols w:num="3" w:space="708"/>
          <w:docGrid w:linePitch="360"/>
        </w:sectPr>
      </w:pPr>
    </w:p>
    <w:p w14:paraId="30E2B1E5" w14:textId="78881DA6" w:rsidR="008F78A7" w:rsidRDefault="00C112E1" w:rsidP="008F78A7">
      <w:pPr>
        <w:pStyle w:val="Heading1unnumbered"/>
      </w:pPr>
      <w:r>
        <w:rPr>
          <w:noProof/>
        </w:rPr>
        <w:lastRenderedPageBreak/>
        <mc:AlternateContent>
          <mc:Choice Requires="wps">
            <w:drawing>
              <wp:anchor distT="0" distB="0" distL="114300" distR="114300" simplePos="0" relativeHeight="251714560" behindDoc="0" locked="0" layoutInCell="1" allowOverlap="1" wp14:anchorId="18E65B20" wp14:editId="018DBADA">
                <wp:simplePos x="0" y="0"/>
                <wp:positionH relativeFrom="column">
                  <wp:posOffset>1518920</wp:posOffset>
                </wp:positionH>
                <wp:positionV relativeFrom="paragraph">
                  <wp:posOffset>1856540</wp:posOffset>
                </wp:positionV>
                <wp:extent cx="3551722" cy="962527"/>
                <wp:effectExtent l="0" t="0" r="17145" b="15875"/>
                <wp:wrapNone/>
                <wp:docPr id="1391871585" name="Text Box 9"/>
                <wp:cNvGraphicFramePr/>
                <a:graphic xmlns:a="http://schemas.openxmlformats.org/drawingml/2006/main">
                  <a:graphicData uri="http://schemas.microsoft.com/office/word/2010/wordprocessingShape">
                    <wps:wsp>
                      <wps:cNvSpPr txBox="1"/>
                      <wps:spPr>
                        <a:xfrm>
                          <a:off x="0" y="0"/>
                          <a:ext cx="3551722" cy="962527"/>
                        </a:xfrm>
                        <a:prstGeom prst="rect">
                          <a:avLst/>
                        </a:prstGeom>
                        <a:solidFill>
                          <a:schemeClr val="accent3"/>
                        </a:solidFill>
                        <a:ln w="6350">
                          <a:solidFill>
                            <a:prstClr val="black"/>
                          </a:solidFill>
                        </a:ln>
                      </wps:spPr>
                      <wps:txbx>
                        <w:txbxContent>
                          <w:p w14:paraId="5B42E0FE"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FBE4518"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316D74DF" w14:textId="77777777" w:rsidR="00C112E1" w:rsidRPr="00791B75" w:rsidRDefault="00C112E1" w:rsidP="00C112E1">
                            <w:pPr>
                              <w:jc w:val="center"/>
                              <w:rPr>
                                <w:color w:val="FFFFFF" w:themeColor="background1"/>
                              </w:rPr>
                            </w:pPr>
                          </w:p>
                          <w:p w14:paraId="4F296FF8" w14:textId="77777777" w:rsidR="00C112E1" w:rsidRPr="00791B75" w:rsidRDefault="00C112E1" w:rsidP="00C112E1">
                            <w:pPr>
                              <w:jc w:val="center"/>
                              <w:rPr>
                                <w:color w:val="FFFFFF" w:themeColor="background1"/>
                              </w:rPr>
                            </w:pPr>
                            <w:r w:rsidRPr="00791B75">
                              <w:rPr>
                                <w:color w:val="FFFFFF" w:themeColor="background1"/>
                              </w:rPr>
                              <w:t>Crop &gt; Fill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E65B20" id="_x0000_s1035" type="#_x0000_t202" style="position:absolute;margin-left:119.6pt;margin-top:146.2pt;width:279.65pt;height:75.8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" fillcolor="#c6128f [3206]" strokeweight=".5pt">
                <v:textbox>
                  <w:txbxContent>
                    <w:p w14:paraId="5B42E0FE" w14:textId="77777777" w:rsidR="00C112E1" w:rsidRPr="00791B75" w:rsidRDefault="00C112E1" w:rsidP="00C112E1">
                      <w:pPr>
                        <w:jc w:val="center"/>
                        <w:rPr>
                          <w:b/>
                          <w:bCs/>
                          <w:color w:val="FFFFFF" w:themeColor="background1"/>
                        </w:rPr>
                      </w:pPr>
                      <w:r w:rsidRPr="00791B75">
                        <w:rPr>
                          <w:b/>
                          <w:bCs/>
                          <w:color w:val="FFFFFF" w:themeColor="background1"/>
                        </w:rPr>
                        <w:t>How to replace project image</w:t>
                      </w:r>
                    </w:p>
                    <w:p w14:paraId="2FBE4518" w14:textId="77777777" w:rsidR="00C112E1" w:rsidRPr="00791B75" w:rsidRDefault="00C112E1" w:rsidP="00C112E1">
                      <w:pPr>
                        <w:jc w:val="center"/>
                        <w:rPr>
                          <w:color w:val="FFFFFF" w:themeColor="background1"/>
                        </w:rPr>
                      </w:pPr>
                      <w:r w:rsidRPr="00791B75">
                        <w:rPr>
                          <w:color w:val="FFFFFF" w:themeColor="background1"/>
                        </w:rPr>
                        <w:t>Click on the image below &gt; Picture Format &gt; Change Picture</w:t>
                      </w:r>
                    </w:p>
                    <w:p w14:paraId="316D74DF" w14:textId="77777777" w:rsidR="00C112E1" w:rsidRPr="00791B75" w:rsidRDefault="00C112E1" w:rsidP="00C112E1">
                      <w:pPr>
                        <w:jc w:val="center"/>
                        <w:rPr>
                          <w:color w:val="FFFFFF" w:themeColor="background1"/>
                        </w:rPr>
                      </w:pPr>
                    </w:p>
                    <w:p w14:paraId="4F296FF8" w14:textId="77777777" w:rsidR="00C112E1" w:rsidRPr="00791B75" w:rsidRDefault="00C112E1" w:rsidP="00C112E1">
                      <w:pPr>
                        <w:jc w:val="center"/>
                        <w:rPr>
                          <w:color w:val="FFFFFF" w:themeColor="background1"/>
                        </w:rPr>
                      </w:pPr>
                      <w:r w:rsidRPr="00791B75">
                        <w:rPr>
                          <w:color w:val="FFFFFF" w:themeColor="background1"/>
                        </w:rPr>
                        <w:t>Crop &gt; Fill</w:t>
                      </w:r>
                    </w:p>
                  </w:txbxContent>
                </v:textbox>
              </v:shape>
            </w:pict>
          </mc:Fallback>
        </mc:AlternateContent>
      </w:r>
      <w:r w:rsidR="008F78A7">
        <w:rPr>
          <w:noProof/>
        </w:rPr>
        <mc:AlternateContent>
          <mc:Choice Requires="wps">
            <w:drawing>
              <wp:anchor distT="0" distB="0" distL="114300" distR="114300" simplePos="0" relativeHeight="251693056" behindDoc="1" locked="0" layoutInCell="1" allowOverlap="1" wp14:anchorId="2F8B7ACD" wp14:editId="0BFD6617">
                <wp:simplePos x="0" y="0"/>
                <wp:positionH relativeFrom="column">
                  <wp:posOffset>-56515</wp:posOffset>
                </wp:positionH>
                <wp:positionV relativeFrom="paragraph">
                  <wp:posOffset>0</wp:posOffset>
                </wp:positionV>
                <wp:extent cx="6508115" cy="2968625"/>
                <wp:effectExtent l="0" t="0" r="0" b="3175"/>
                <wp:wrapTight wrapText="bothSides">
                  <wp:wrapPolygon edited="0">
                    <wp:start x="0" y="0"/>
                    <wp:lineTo x="0" y="21531"/>
                    <wp:lineTo x="21539" y="21531"/>
                    <wp:lineTo x="21539" y="0"/>
                    <wp:lineTo x="0" y="0"/>
                  </wp:wrapPolygon>
                </wp:wrapTight>
                <wp:docPr id="1306680519" name="Rectangle 6"/>
                <wp:cNvGraphicFramePr/>
                <a:graphic xmlns:a="http://schemas.openxmlformats.org/drawingml/2006/main">
                  <a:graphicData uri="http://schemas.microsoft.com/office/word/2010/wordprocessingShape">
                    <wps:wsp>
                      <wps:cNvSpPr/>
                      <wps:spPr>
                        <a:xfrm>
                          <a:off x="0" y="0"/>
                          <a:ext cx="6508115" cy="2968625"/>
                        </a:xfrm>
                        <a:prstGeom prst="rect">
                          <a:avLst/>
                        </a:prstGeom>
                        <a:blipFill>
                          <a:blip r:embed="rId32"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6AABC" id="Rectangle 6" o:spid="_x0000_s1026" style="position:absolute;margin-left:-4.45pt;margin-top:0;width:512.45pt;height:233.75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" stroked="f" strokeweight="1pt">
                <v:fill r:id="rId33" o:title="" recolor="t" rotate="t" type="frame"/>
                <w10:wrap type="tight"/>
              </v:rect>
            </w:pict>
          </mc:Fallback>
        </mc:AlternateContent>
      </w:r>
      <w:r w:rsidR="008F78A7">
        <w:t>Project Title</w:t>
      </w:r>
    </w:p>
    <w:p w14:paraId="03CF5B30" w14:textId="77777777" w:rsidR="008F78A7" w:rsidRDefault="008F78A7" w:rsidP="008F78A7">
      <w:pPr>
        <w:sectPr w:rsidR="008F78A7" w:rsidSect="0017035E">
          <w:type w:val="continuous"/>
          <w:pgSz w:w="11906" w:h="16838" w:code="9"/>
          <w:pgMar w:top="851" w:right="851" w:bottom="851" w:left="851" w:header="1134" w:footer="680" w:gutter="0"/>
          <w:cols w:space="708"/>
          <w:docGrid w:linePitch="360"/>
        </w:sectPr>
      </w:pPr>
    </w:p>
    <w:p w14:paraId="44E9EE5E" w14:textId="75D743EA" w:rsidR="008F78A7" w:rsidRPr="00820409" w:rsidRDefault="008F78A7" w:rsidP="008F78A7">
      <w:pPr>
        <w:pStyle w:val="Heading2unnumbered"/>
      </w:pPr>
      <w:r w:rsidRPr="00820409">
        <w:t>Summary</w:t>
      </w:r>
    </w:p>
    <w:p w14:paraId="5D6A7340" w14:textId="0999E2F5" w:rsidR="008F78A7" w:rsidRDefault="008F78A7" w:rsidP="008F78A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p w14:paraId="57D435B1" w14:textId="6DF1C6EE" w:rsidR="008F78A7" w:rsidRPr="007871B9" w:rsidRDefault="008F78A7" w:rsidP="008F78A7">
      <w:pPr>
        <w:pStyle w:val="Heading2unnumbered"/>
      </w:pPr>
      <w:r w:rsidRPr="007871B9">
        <w:t>Our Role</w:t>
      </w:r>
    </w:p>
    <w:p w14:paraId="031CA02B" w14:textId="77777777" w:rsidR="008F78A7" w:rsidRDefault="008F78A7" w:rsidP="008F78A7">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p>
    <w:p w14:paraId="196C8599" w14:textId="018BE5AD" w:rsidR="008F78A7" w:rsidRPr="00820409" w:rsidRDefault="008F78A7" w:rsidP="008F78A7">
      <w:pPr>
        <w:pStyle w:val="Heading2unnumbered"/>
      </w:pPr>
      <w:r>
        <w:br w:type="column"/>
      </w:r>
      <w:r w:rsidRPr="00820409">
        <w:t xml:space="preserve">Added Value </w:t>
      </w:r>
    </w:p>
    <w:p w14:paraId="734E01B7" w14:textId="77777777" w:rsidR="008F78A7" w:rsidRDefault="008F78A7" w:rsidP="008F78A7">
      <w:pPr>
        <w:pStyle w:val="BodyText"/>
      </w:pPr>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solum es </w:t>
      </w:r>
      <w:proofErr w:type="spellStart"/>
      <w:r>
        <w:t>maione</w:t>
      </w:r>
      <w:proofErr w:type="spellEnd"/>
      <w:r>
        <w:t xml:space="preserve"> </w:t>
      </w:r>
      <w:proofErr w:type="spellStart"/>
      <w:r>
        <w:t>consequ</w:t>
      </w:r>
      <w:proofErr w:type="spellEnd"/>
      <w:r>
        <w:t xml:space="preserve"> </w:t>
      </w:r>
      <w:proofErr w:type="spellStart"/>
      <w:r>
        <w:t>idebitaqui</w:t>
      </w:r>
      <w:proofErr w:type="spellEnd"/>
      <w:r>
        <w:t xml:space="preserve"> alit </w:t>
      </w:r>
      <w:proofErr w:type="spellStart"/>
      <w:r>
        <w:t>aut</w:t>
      </w:r>
      <w:proofErr w:type="spellEnd"/>
      <w:r>
        <w:t xml:space="preserve"> omnia </w:t>
      </w:r>
      <w:proofErr w:type="spellStart"/>
      <w:r>
        <w:t>quatius</w:t>
      </w:r>
      <w:proofErr w:type="spellEnd"/>
      <w:r>
        <w:t xml:space="preserve"> </w:t>
      </w:r>
      <w:proofErr w:type="spellStart"/>
      <w:r>
        <w:t>vel</w:t>
      </w:r>
      <w:proofErr w:type="spellEnd"/>
      <w:r>
        <w:t xml:space="preserve"> </w:t>
      </w:r>
      <w:proofErr w:type="spellStart"/>
      <w:r>
        <w:t>ent</w:t>
      </w:r>
      <w:proofErr w:type="spellEnd"/>
      <w:r>
        <w:t xml:space="preserve">, </w:t>
      </w:r>
      <w:proofErr w:type="spellStart"/>
      <w:r>
        <w:t>omnime</w:t>
      </w:r>
      <w:proofErr w:type="spellEnd"/>
      <w:r>
        <w:t xml:space="preserve"> </w:t>
      </w:r>
      <w:proofErr w:type="spellStart"/>
      <w:r>
        <w:t>odis</w:t>
      </w:r>
      <w:proofErr w:type="spellEnd"/>
      <w:r>
        <w:t xml:space="preserve"> quo </w:t>
      </w:r>
      <w:proofErr w:type="spellStart"/>
      <w:r>
        <w:t>vides</w:t>
      </w:r>
      <w:proofErr w:type="spellEnd"/>
      <w:r>
        <w:t xml:space="preserve"> </w:t>
      </w:r>
      <w:proofErr w:type="spellStart"/>
      <w:r>
        <w:t>que</w:t>
      </w:r>
      <w:proofErr w:type="spellEnd"/>
      <w:r>
        <w:t xml:space="preserve"> </w:t>
      </w:r>
      <w:proofErr w:type="spellStart"/>
      <w:r>
        <w:t>volupta</w:t>
      </w:r>
      <w:proofErr w:type="spellEnd"/>
      <w:r>
        <w:t xml:space="preserve"> </w:t>
      </w:r>
      <w:proofErr w:type="spellStart"/>
      <w:r>
        <w:t>tatemol</w:t>
      </w:r>
      <w:proofErr w:type="spellEnd"/>
      <w:r>
        <w:t xml:space="preserve"> </w:t>
      </w:r>
      <w:proofErr w:type="spellStart"/>
      <w:r>
        <w:t>uptates</w:t>
      </w:r>
      <w:proofErr w:type="spellEnd"/>
      <w:r>
        <w:t xml:space="preserve"> </w:t>
      </w:r>
      <w:proofErr w:type="spellStart"/>
      <w:r>
        <w:t>eossincta</w:t>
      </w:r>
      <w:proofErr w:type="spellEnd"/>
      <w:r>
        <w:t xml:space="preserve"> </w:t>
      </w:r>
      <w:proofErr w:type="spellStart"/>
      <w:r>
        <w:t>vendem</w:t>
      </w:r>
      <w:proofErr w:type="spellEnd"/>
      <w:r>
        <w:t xml:space="preserve"> </w:t>
      </w:r>
      <w:proofErr w:type="spellStart"/>
      <w:r>
        <w:t>hitatios</w:t>
      </w:r>
      <w:proofErr w:type="spellEnd"/>
      <w:r>
        <w:t xml:space="preserve"> mi, il ius a sum et </w:t>
      </w:r>
      <w:proofErr w:type="spellStart"/>
      <w:r>
        <w:t>volupie</w:t>
      </w:r>
      <w:proofErr w:type="spellEnd"/>
      <w:r>
        <w:t xml:space="preserve"> </w:t>
      </w:r>
      <w:proofErr w:type="spellStart"/>
      <w:r>
        <w:t>ndessitiatem</w:t>
      </w:r>
      <w:proofErr w:type="spellEnd"/>
      <w:r>
        <w:t xml:space="preserve"> </w:t>
      </w:r>
      <w:proofErr w:type="spellStart"/>
      <w:r>
        <w:t>quibus</w:t>
      </w:r>
      <w:proofErr w:type="spellEnd"/>
      <w:r>
        <w:t xml:space="preserve"> </w:t>
      </w:r>
      <w:proofErr w:type="spellStart"/>
      <w:r>
        <w:t>atium</w:t>
      </w:r>
      <w:proofErr w:type="spellEnd"/>
      <w:r>
        <w:t xml:space="preserve"> </w:t>
      </w:r>
      <w:proofErr w:type="spellStart"/>
      <w:r>
        <w:t>ventio</w:t>
      </w:r>
      <w:proofErr w:type="spellEnd"/>
      <w:r>
        <w:t xml:space="preserve"> </w:t>
      </w:r>
      <w:proofErr w:type="spellStart"/>
      <w:r>
        <w:t>maios</w:t>
      </w:r>
      <w:proofErr w:type="spellEnd"/>
      <w:r>
        <w:t xml:space="preserve"> </w:t>
      </w:r>
      <w:proofErr w:type="spellStart"/>
      <w:r>
        <w:t>plandaessit</w:t>
      </w:r>
      <w:proofErr w:type="spellEnd"/>
      <w:r>
        <w:t xml:space="preserve"> </w:t>
      </w:r>
      <w:proofErr w:type="spellStart"/>
      <w:r>
        <w:t>asint</w:t>
      </w:r>
      <w:proofErr w:type="spellEnd"/>
      <w:r>
        <w:t xml:space="preserve"> </w:t>
      </w:r>
      <w:proofErr w:type="spellStart"/>
      <w:r>
        <w:t>adi</w:t>
      </w:r>
      <w:proofErr w:type="spellEnd"/>
      <w:r>
        <w:t xml:space="preserve"> dolent </w:t>
      </w:r>
      <w:proofErr w:type="spellStart"/>
      <w:r>
        <w:t>occusan</w:t>
      </w:r>
      <w:proofErr w:type="spellEnd"/>
      <w:r>
        <w:t xml:space="preserve"> </w:t>
      </w:r>
      <w:proofErr w:type="spellStart"/>
      <w:r>
        <w:t>ienditi</w:t>
      </w:r>
      <w:proofErr w:type="spellEnd"/>
      <w:r>
        <w:t xml:space="preserve"> </w:t>
      </w:r>
      <w:proofErr w:type="spellStart"/>
      <w:r>
        <w:t>omniet</w:t>
      </w:r>
      <w:proofErr w:type="spellEnd"/>
      <w:r>
        <w:t xml:space="preserve"> </w:t>
      </w:r>
      <w:proofErr w:type="spellStart"/>
      <w:r>
        <w:t>eribus</w:t>
      </w:r>
      <w:proofErr w:type="spellEnd"/>
      <w:r>
        <w:t xml:space="preserve">, </w:t>
      </w:r>
      <w:proofErr w:type="spellStart"/>
      <w:r>
        <w:t>quatias</w:t>
      </w:r>
      <w:proofErr w:type="spellEnd"/>
      <w:r>
        <w:t xml:space="preserve"> sunt et </w:t>
      </w:r>
      <w:proofErr w:type="spellStart"/>
      <w:r>
        <w:t>arit</w:t>
      </w:r>
      <w:proofErr w:type="spellEnd"/>
      <w:r>
        <w:t xml:space="preserve"> </w:t>
      </w:r>
      <w:proofErr w:type="spellStart"/>
      <w:r>
        <w:t>fugia</w:t>
      </w:r>
      <w:proofErr w:type="spellEnd"/>
      <w:r>
        <w:t xml:space="preserve"> </w:t>
      </w:r>
      <w:proofErr w:type="spellStart"/>
      <w:r>
        <w:t>nectia</w:t>
      </w:r>
      <w:proofErr w:type="spellEnd"/>
      <w:r>
        <w:t xml:space="preserve"> </w:t>
      </w:r>
      <w:proofErr w:type="spellStart"/>
      <w:r>
        <w:t>nulparum</w:t>
      </w:r>
      <w:proofErr w:type="spellEnd"/>
      <w:r>
        <w:t xml:space="preserve"> </w:t>
      </w:r>
      <w:proofErr w:type="spellStart"/>
      <w:r>
        <w:t>que</w:t>
      </w:r>
      <w:proofErr w:type="spellEnd"/>
      <w:r>
        <w:t xml:space="preserve"> </w:t>
      </w:r>
      <w:proofErr w:type="spellStart"/>
      <w:r>
        <w:t>peritat</w:t>
      </w:r>
      <w:proofErr w:type="spellEnd"/>
      <w:r>
        <w:t xml:space="preserve"> am </w:t>
      </w:r>
      <w:proofErr w:type="spellStart"/>
      <w:r>
        <w:t>eaquam</w:t>
      </w:r>
      <w:proofErr w:type="spellEnd"/>
      <w:r>
        <w:t xml:space="preserve">, </w:t>
      </w:r>
      <w:proofErr w:type="spellStart"/>
      <w:r>
        <w:t>ut</w:t>
      </w:r>
      <w:proofErr w:type="spellEnd"/>
      <w:r>
        <w:t xml:space="preserve"> </w:t>
      </w:r>
      <w:proofErr w:type="spellStart"/>
      <w:r>
        <w:t>estrumquo</w:t>
      </w:r>
      <w:proofErr w:type="spellEnd"/>
      <w:r>
        <w:t xml:space="preserve"> </w:t>
      </w:r>
      <w:proofErr w:type="spellStart"/>
      <w:r>
        <w:t>volore</w:t>
      </w:r>
      <w:proofErr w:type="spellEnd"/>
      <w:r>
        <w:t xml:space="preserve"> </w:t>
      </w:r>
      <w:proofErr w:type="spellStart"/>
      <w:r>
        <w:t>delest</w:t>
      </w:r>
      <w:proofErr w:type="spellEnd"/>
      <w:r>
        <w:t xml:space="preserve"> latum </w:t>
      </w:r>
      <w:proofErr w:type="spellStart"/>
      <w:r>
        <w:t>vendis</w:t>
      </w:r>
      <w:proofErr w:type="spellEnd"/>
      <w:r>
        <w:t xml:space="preserve"> arum ide </w:t>
      </w:r>
      <w:proofErr w:type="spellStart"/>
      <w:r>
        <w:t>evelique</w:t>
      </w:r>
      <w:proofErr w:type="spellEnd"/>
      <w:r>
        <w:t xml:space="preserve"> </w:t>
      </w:r>
      <w:proofErr w:type="spellStart"/>
      <w:r>
        <w:t>quias</w:t>
      </w:r>
      <w:proofErr w:type="spellEnd"/>
      <w:r>
        <w:t xml:space="preserve"> cum </w:t>
      </w:r>
      <w:proofErr w:type="spellStart"/>
      <w:r>
        <w:t>erum</w:t>
      </w:r>
      <w:proofErr w:type="spellEnd"/>
      <w:r>
        <w:t xml:space="preserve"> </w:t>
      </w:r>
      <w:proofErr w:type="spellStart"/>
      <w:r>
        <w:t>sitibus</w:t>
      </w:r>
      <w:proofErr w:type="spellEnd"/>
      <w:r>
        <w:t>.</w:t>
      </w:r>
    </w:p>
    <w:p w14:paraId="083B1CAA" w14:textId="77777777" w:rsidR="008F78A7" w:rsidRPr="00820409" w:rsidRDefault="008F78A7" w:rsidP="008F78A7">
      <w:pPr>
        <w:pStyle w:val="Heading2unnumbered"/>
      </w:pPr>
      <w:r>
        <w:t>Subheading</w:t>
      </w:r>
      <w:r w:rsidRPr="00820409">
        <w:t xml:space="preserve"> </w:t>
      </w:r>
    </w:p>
    <w:p w14:paraId="0CC71932" w14:textId="77777777" w:rsidR="008F78A7" w:rsidRDefault="008F78A7" w:rsidP="008F78A7">
      <w:proofErr w:type="spellStart"/>
      <w:r>
        <w:t>Olum</w:t>
      </w:r>
      <w:proofErr w:type="spellEnd"/>
      <w:r>
        <w:t xml:space="preserve"> re, </w:t>
      </w:r>
      <w:proofErr w:type="spellStart"/>
      <w:r>
        <w:t>que</w:t>
      </w:r>
      <w:proofErr w:type="spellEnd"/>
      <w:r>
        <w:t xml:space="preserve"> </w:t>
      </w:r>
      <w:proofErr w:type="spellStart"/>
      <w:r>
        <w:t>non</w:t>
      </w:r>
      <w:proofErr w:type="spellEnd"/>
      <w:r>
        <w:t xml:space="preserve"> </w:t>
      </w:r>
      <w:proofErr w:type="spellStart"/>
      <w:r>
        <w:t>ratem</w:t>
      </w:r>
      <w:proofErr w:type="spellEnd"/>
      <w:r>
        <w:t xml:space="preserve"> </w:t>
      </w:r>
      <w:proofErr w:type="spellStart"/>
      <w:r>
        <w:t>aut</w:t>
      </w:r>
      <w:proofErr w:type="spellEnd"/>
      <w:r>
        <w:t xml:space="preserve"> </w:t>
      </w:r>
      <w:proofErr w:type="spellStart"/>
      <w:r>
        <w:t>volor</w:t>
      </w:r>
      <w:proofErr w:type="spellEnd"/>
      <w:r>
        <w:t xml:space="preserve"> </w:t>
      </w:r>
      <w:proofErr w:type="spellStart"/>
      <w:r>
        <w:t>autempe</w:t>
      </w:r>
      <w:proofErr w:type="spellEnd"/>
      <w:r>
        <w:t xml:space="preserve"> </w:t>
      </w:r>
      <w:proofErr w:type="spellStart"/>
      <w:r>
        <w:t>rsperese</w:t>
      </w:r>
      <w:proofErr w:type="spellEnd"/>
      <w:r>
        <w:t xml:space="preserve"> none </w:t>
      </w:r>
      <w:proofErr w:type="spellStart"/>
      <w:r>
        <w:t>suntorepel</w:t>
      </w:r>
      <w:proofErr w:type="spellEnd"/>
      <w:r>
        <w:t xml:space="preserve"> </w:t>
      </w:r>
      <w:proofErr w:type="spellStart"/>
      <w:r>
        <w:t>iuntisquid</w:t>
      </w:r>
      <w:proofErr w:type="spellEnd"/>
      <w:r>
        <w:t xml:space="preserve"> </w:t>
      </w:r>
      <w:proofErr w:type="spellStart"/>
      <w:r>
        <w:t>endi</w:t>
      </w:r>
      <w:proofErr w:type="spellEnd"/>
      <w:r>
        <w:t xml:space="preserve"> </w:t>
      </w:r>
      <w:proofErr w:type="spellStart"/>
      <w:r>
        <w:t>ium</w:t>
      </w:r>
      <w:proofErr w:type="spellEnd"/>
      <w:r>
        <w:t xml:space="preserve"> </w:t>
      </w:r>
      <w:proofErr w:type="spellStart"/>
      <w:r>
        <w:t>rectust</w:t>
      </w:r>
      <w:proofErr w:type="spellEnd"/>
      <w:r>
        <w:t xml:space="preserve"> as </w:t>
      </w:r>
      <w:proofErr w:type="spellStart"/>
      <w:r>
        <w:t>vellati</w:t>
      </w:r>
      <w:proofErr w:type="spellEnd"/>
      <w:r>
        <w:t xml:space="preserve"> </w:t>
      </w:r>
      <w:proofErr w:type="spellStart"/>
      <w:r>
        <w:t>dolupti</w:t>
      </w:r>
      <w:proofErr w:type="spellEnd"/>
      <w:r>
        <w:t xml:space="preserve"> </w:t>
      </w:r>
      <w:proofErr w:type="spellStart"/>
      <w:r>
        <w:t>issequa</w:t>
      </w:r>
      <w:proofErr w:type="spellEnd"/>
      <w:r>
        <w:t xml:space="preserve"> </w:t>
      </w:r>
      <w:proofErr w:type="spellStart"/>
      <w:r>
        <w:t>tissit</w:t>
      </w:r>
      <w:proofErr w:type="spellEnd"/>
      <w:r>
        <w:t xml:space="preserve"> et </w:t>
      </w:r>
      <w:proofErr w:type="spellStart"/>
      <w:r>
        <w:t>facearunda</w:t>
      </w:r>
      <w:proofErr w:type="spellEnd"/>
      <w:r>
        <w:t xml:space="preserve"> </w:t>
      </w:r>
    </w:p>
    <w:p w14:paraId="6F7CC8DA" w14:textId="58DF6233" w:rsidR="008F78A7" w:rsidRDefault="008F78A7" w:rsidP="008F78A7">
      <w:pPr>
        <w:pStyle w:val="Stat"/>
      </w:pPr>
      <w:r>
        <w:br w:type="column"/>
      </w:r>
      <w:r>
        <w:t>Stat %</w:t>
      </w:r>
    </w:p>
    <w:p w14:paraId="42AD0935" w14:textId="77777777" w:rsidR="008F78A7" w:rsidRDefault="008F78A7" w:rsidP="008F78A7">
      <w:pPr>
        <w:pStyle w:val="StatSubText"/>
      </w:pPr>
      <w:r>
        <w:t>Stat sub text</w:t>
      </w:r>
    </w:p>
    <w:p w14:paraId="27F8EC32" w14:textId="1895B77E" w:rsidR="008F78A7" w:rsidRDefault="008F78A7" w:rsidP="008F78A7">
      <w:pPr>
        <w:pStyle w:val="Stat"/>
      </w:pPr>
      <w:r>
        <w:t>Stat %</w:t>
      </w:r>
    </w:p>
    <w:p w14:paraId="1389F3B6" w14:textId="77777777" w:rsidR="008F78A7" w:rsidRDefault="008F78A7" w:rsidP="008F78A7">
      <w:pPr>
        <w:pStyle w:val="StatSubText"/>
      </w:pPr>
      <w:r>
        <w:t>Stat sub text</w:t>
      </w:r>
    </w:p>
    <w:p w14:paraId="36310949" w14:textId="77777777" w:rsidR="008F78A7" w:rsidRDefault="008F78A7" w:rsidP="008F78A7">
      <w:pPr>
        <w:pStyle w:val="Stat"/>
      </w:pPr>
      <w:r>
        <w:t>Stat %</w:t>
      </w:r>
    </w:p>
    <w:p w14:paraId="7D7202DB" w14:textId="77777777" w:rsidR="008F78A7" w:rsidRDefault="008F78A7" w:rsidP="008F78A7">
      <w:pPr>
        <w:pStyle w:val="StatSubText"/>
        <w:pBdr>
          <w:bottom w:val="single" w:sz="8" w:space="14" w:color="auto"/>
        </w:pBdr>
      </w:pPr>
      <w:r>
        <w:t>Stat sub text</w:t>
      </w:r>
    </w:p>
    <w:p w14:paraId="291F900B" w14:textId="77777777" w:rsidR="008F78A7" w:rsidRDefault="008F78A7" w:rsidP="008F78A7">
      <w:pPr>
        <w:pStyle w:val="BodyText"/>
      </w:pPr>
    </w:p>
    <w:p w14:paraId="556A20E0" w14:textId="07BDBA0C" w:rsidR="008F78A7" w:rsidRDefault="008F78A7" w:rsidP="008F78A7">
      <w:pPr>
        <w:pStyle w:val="BodyText"/>
        <w:sectPr w:rsidR="008F78A7" w:rsidSect="008F78A7">
          <w:type w:val="continuous"/>
          <w:pgSz w:w="11906" w:h="16838" w:code="9"/>
          <w:pgMar w:top="851" w:right="851" w:bottom="851" w:left="851" w:header="794" w:footer="680" w:gutter="0"/>
          <w:cols w:num="3" w:space="708"/>
          <w:docGrid w:linePitch="360"/>
        </w:sectPr>
      </w:pPr>
    </w:p>
    <w:p w14:paraId="2B72559C" w14:textId="71F6AAFD" w:rsidR="00E75B27" w:rsidRDefault="00E75B27" w:rsidP="00E75B27">
      <w:pPr>
        <w:pStyle w:val="Heading1unnumbered"/>
      </w:pPr>
      <w:r>
        <w:lastRenderedPageBreak/>
        <w:t>Other relevant experience</w:t>
      </w:r>
    </w:p>
    <w:tbl>
      <w:tblPr>
        <w:tblStyle w:val="TableGrid"/>
        <w:tblW w:w="0" w:type="auto"/>
        <w:tblBorders>
          <w:top w:val="single" w:sz="8" w:space="0" w:color="003723"/>
          <w:left w:val="none" w:sz="0" w:space="0" w:color="auto"/>
          <w:bottom w:val="single" w:sz="8" w:space="0" w:color="003723"/>
          <w:right w:val="none" w:sz="0" w:space="0" w:color="auto"/>
          <w:insideH w:val="none" w:sz="0" w:space="0" w:color="auto"/>
          <w:insideV w:val="none" w:sz="0" w:space="0" w:color="auto"/>
        </w:tblBorders>
        <w:tblLook w:val="04A0" w:firstRow="1" w:lastRow="0" w:firstColumn="1" w:lastColumn="0" w:noHBand="0" w:noVBand="1"/>
      </w:tblPr>
      <w:tblGrid>
        <w:gridCol w:w="3156"/>
        <w:gridCol w:w="7048"/>
      </w:tblGrid>
      <w:tr w:rsidR="00E75B27" w14:paraId="56756F43" w14:textId="77777777" w:rsidTr="00E75B27">
        <w:trPr>
          <w:trHeight w:val="68"/>
        </w:trPr>
        <w:tc>
          <w:tcPr>
            <w:tcW w:w="3156" w:type="dxa"/>
          </w:tcPr>
          <w:p w14:paraId="5C4B0328" w14:textId="77777777" w:rsidR="00E75B27" w:rsidRPr="0094282C" w:rsidRDefault="00E75B27" w:rsidP="00541964"/>
        </w:tc>
        <w:tc>
          <w:tcPr>
            <w:tcW w:w="7048" w:type="dxa"/>
          </w:tcPr>
          <w:p w14:paraId="44C50C4B" w14:textId="77777777" w:rsidR="00E75B27" w:rsidRPr="00C92F98" w:rsidRDefault="00E75B27" w:rsidP="00541964"/>
        </w:tc>
      </w:tr>
      <w:tr w:rsidR="00E75B27" w14:paraId="50696D6E" w14:textId="77777777" w:rsidTr="00E75B27">
        <w:trPr>
          <w:trHeight w:val="2228"/>
        </w:trPr>
        <w:tc>
          <w:tcPr>
            <w:tcW w:w="3156" w:type="dxa"/>
            <w:tcBorders>
              <w:bottom w:val="single" w:sz="8" w:space="0" w:color="auto"/>
            </w:tcBorders>
          </w:tcPr>
          <w:p w14:paraId="41660EB9" w14:textId="78875BA5" w:rsidR="00E75B27" w:rsidRDefault="00E75B27" w:rsidP="00E75B27">
            <w:r w:rsidRPr="0094282C">
              <w:rPr>
                <w:noProof/>
              </w:rPr>
              <w:drawing>
                <wp:anchor distT="0" distB="0" distL="114300" distR="114300" simplePos="0" relativeHeight="251695104" behindDoc="1" locked="0" layoutInCell="1" allowOverlap="1" wp14:anchorId="79FDCC79" wp14:editId="13423722">
                  <wp:simplePos x="0" y="0"/>
                  <wp:positionH relativeFrom="margin">
                    <wp:posOffset>-60325</wp:posOffset>
                  </wp:positionH>
                  <wp:positionV relativeFrom="margin">
                    <wp:posOffset>0</wp:posOffset>
                  </wp:positionV>
                  <wp:extent cx="1861820" cy="1296035"/>
                  <wp:effectExtent l="0" t="0" r="5080" b="0"/>
                  <wp:wrapSquare wrapText="bothSides"/>
                  <wp:docPr id="751314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14510" name="Picture 5"/>
                          <pic:cNvPicPr/>
                        </pic:nvPicPr>
                        <pic:blipFill rotWithShape="1">
                          <a:blip r:embed="rId36"/>
                          <a:srcRect l="30110" r="4364"/>
                          <a:stretch>
                            <a:fillRect/>
                          </a:stretch>
                        </pic:blipFill>
                        <pic:spPr bwMode="auto">
                          <a:xfrm>
                            <a:off x="0" y="0"/>
                            <a:ext cx="1861820" cy="1296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48" w:type="dxa"/>
            <w:tcBorders>
              <w:bottom w:val="single" w:sz="8" w:space="0" w:color="auto"/>
            </w:tcBorders>
          </w:tcPr>
          <w:p w14:paraId="034FB0B1" w14:textId="2831A690" w:rsidR="00E75B27" w:rsidRPr="00C92F98" w:rsidRDefault="00E75B27" w:rsidP="00541964">
            <w:pPr>
              <w:pStyle w:val="Heading2unnumbered"/>
            </w:pPr>
            <w:r>
              <w:t>Project Title</w:t>
            </w:r>
          </w:p>
          <w:p w14:paraId="5818F485" w14:textId="426FB767" w:rsidR="00E75B27" w:rsidRDefault="00E75B27" w:rsidP="00541964">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tc>
      </w:tr>
      <w:tr w:rsidR="00E75B27" w14:paraId="01C4EBD5" w14:textId="77777777" w:rsidTr="00E75B27">
        <w:trPr>
          <w:trHeight w:val="57"/>
        </w:trPr>
        <w:tc>
          <w:tcPr>
            <w:tcW w:w="3156" w:type="dxa"/>
            <w:tcBorders>
              <w:top w:val="single" w:sz="8" w:space="0" w:color="auto"/>
              <w:bottom w:val="nil"/>
            </w:tcBorders>
          </w:tcPr>
          <w:p w14:paraId="7797EA00" w14:textId="77777777" w:rsidR="00E75B27" w:rsidRPr="0094282C" w:rsidRDefault="00E75B27" w:rsidP="00541964"/>
        </w:tc>
        <w:tc>
          <w:tcPr>
            <w:tcW w:w="7048" w:type="dxa"/>
            <w:tcBorders>
              <w:top w:val="single" w:sz="8" w:space="0" w:color="auto"/>
              <w:bottom w:val="nil"/>
            </w:tcBorders>
          </w:tcPr>
          <w:p w14:paraId="19F9086D" w14:textId="77777777" w:rsidR="00E75B27" w:rsidRPr="00C92F98" w:rsidRDefault="00E75B27" w:rsidP="00541964"/>
        </w:tc>
      </w:tr>
      <w:tr w:rsidR="00E75B27" w14:paraId="11EA14F7" w14:textId="77777777" w:rsidTr="00E75B27">
        <w:trPr>
          <w:trHeight w:val="2038"/>
        </w:trPr>
        <w:tc>
          <w:tcPr>
            <w:tcW w:w="3156" w:type="dxa"/>
            <w:tcBorders>
              <w:top w:val="nil"/>
              <w:bottom w:val="nil"/>
            </w:tcBorders>
          </w:tcPr>
          <w:p w14:paraId="421DC894" w14:textId="09F4BFC6" w:rsidR="00E75B27" w:rsidRPr="0094282C" w:rsidRDefault="00E75B27" w:rsidP="00541964">
            <w:r w:rsidRPr="0094282C">
              <w:rPr>
                <w:noProof/>
              </w:rPr>
              <w:drawing>
                <wp:anchor distT="0" distB="0" distL="114300" distR="114300" simplePos="0" relativeHeight="251700224" behindDoc="1" locked="0" layoutInCell="1" allowOverlap="1" wp14:anchorId="0D6DB8AB" wp14:editId="6E49BE5C">
                  <wp:simplePos x="0" y="0"/>
                  <wp:positionH relativeFrom="margin">
                    <wp:posOffset>-65405</wp:posOffset>
                  </wp:positionH>
                  <wp:positionV relativeFrom="margin">
                    <wp:posOffset>0</wp:posOffset>
                  </wp:positionV>
                  <wp:extent cx="1861820" cy="1296035"/>
                  <wp:effectExtent l="0" t="0" r="5080" b="0"/>
                  <wp:wrapSquare wrapText="bothSides"/>
                  <wp:docPr id="348769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14510" name="Picture 5"/>
                          <pic:cNvPicPr/>
                        </pic:nvPicPr>
                        <pic:blipFill rotWithShape="1">
                          <a:blip r:embed="rId36"/>
                          <a:srcRect l="30110" r="4364"/>
                          <a:stretch>
                            <a:fillRect/>
                          </a:stretch>
                        </pic:blipFill>
                        <pic:spPr bwMode="auto">
                          <a:xfrm>
                            <a:off x="0" y="0"/>
                            <a:ext cx="1861820" cy="1296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48" w:type="dxa"/>
            <w:tcBorders>
              <w:top w:val="nil"/>
              <w:bottom w:val="nil"/>
            </w:tcBorders>
          </w:tcPr>
          <w:p w14:paraId="7E9C4DFC" w14:textId="77777777" w:rsidR="00E75B27" w:rsidRPr="00C92F98" w:rsidRDefault="00E75B27" w:rsidP="00E75B27">
            <w:pPr>
              <w:pStyle w:val="Heading2unnumbered"/>
            </w:pPr>
            <w:r>
              <w:t>Project Title</w:t>
            </w:r>
          </w:p>
          <w:p w14:paraId="2E91294C" w14:textId="4D68CAAF" w:rsidR="00E75B27" w:rsidRPr="00C92F98" w:rsidRDefault="00E75B27" w:rsidP="00E75B2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tc>
      </w:tr>
      <w:tr w:rsidR="00E75B27" w14:paraId="26D5B9AD" w14:textId="77777777" w:rsidTr="00E75B27">
        <w:trPr>
          <w:trHeight w:val="57"/>
        </w:trPr>
        <w:tc>
          <w:tcPr>
            <w:tcW w:w="3156" w:type="dxa"/>
            <w:tcBorders>
              <w:top w:val="single" w:sz="8" w:space="0" w:color="003723"/>
              <w:bottom w:val="nil"/>
            </w:tcBorders>
          </w:tcPr>
          <w:p w14:paraId="1B1F452B" w14:textId="77777777" w:rsidR="00E75B27" w:rsidRDefault="00E75B27" w:rsidP="00541964"/>
        </w:tc>
        <w:tc>
          <w:tcPr>
            <w:tcW w:w="7048" w:type="dxa"/>
            <w:tcBorders>
              <w:top w:val="single" w:sz="8" w:space="0" w:color="003723"/>
              <w:bottom w:val="nil"/>
            </w:tcBorders>
          </w:tcPr>
          <w:p w14:paraId="19AD4250" w14:textId="77777777" w:rsidR="00E75B27" w:rsidRPr="00C92F98" w:rsidRDefault="00E75B27" w:rsidP="00541964"/>
        </w:tc>
      </w:tr>
      <w:tr w:rsidR="00E75B27" w14:paraId="19170A91" w14:textId="77777777" w:rsidTr="00E75B27">
        <w:trPr>
          <w:trHeight w:val="2098"/>
        </w:trPr>
        <w:tc>
          <w:tcPr>
            <w:tcW w:w="3156" w:type="dxa"/>
            <w:tcBorders>
              <w:top w:val="nil"/>
              <w:bottom w:val="nil"/>
            </w:tcBorders>
          </w:tcPr>
          <w:p w14:paraId="0504E325" w14:textId="46D796A1" w:rsidR="00E75B27" w:rsidRDefault="00E75B27" w:rsidP="00541964">
            <w:r w:rsidRPr="0094282C">
              <w:rPr>
                <w:noProof/>
              </w:rPr>
              <w:drawing>
                <wp:anchor distT="0" distB="0" distL="114300" distR="114300" simplePos="0" relativeHeight="251702272" behindDoc="1" locked="0" layoutInCell="1" allowOverlap="1" wp14:anchorId="57BA660B" wp14:editId="1E18B34E">
                  <wp:simplePos x="0" y="0"/>
                  <wp:positionH relativeFrom="margin">
                    <wp:posOffset>-65314</wp:posOffset>
                  </wp:positionH>
                  <wp:positionV relativeFrom="margin">
                    <wp:posOffset>0</wp:posOffset>
                  </wp:positionV>
                  <wp:extent cx="1861820" cy="1296035"/>
                  <wp:effectExtent l="0" t="0" r="5080" b="0"/>
                  <wp:wrapSquare wrapText="bothSides"/>
                  <wp:docPr id="1306574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14510" name="Picture 5"/>
                          <pic:cNvPicPr/>
                        </pic:nvPicPr>
                        <pic:blipFill rotWithShape="1">
                          <a:blip r:embed="rId36"/>
                          <a:srcRect l="30110" r="4364"/>
                          <a:stretch>
                            <a:fillRect/>
                          </a:stretch>
                        </pic:blipFill>
                        <pic:spPr bwMode="auto">
                          <a:xfrm>
                            <a:off x="0" y="0"/>
                            <a:ext cx="1861820" cy="1296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48" w:type="dxa"/>
            <w:tcBorders>
              <w:top w:val="nil"/>
              <w:bottom w:val="nil"/>
            </w:tcBorders>
          </w:tcPr>
          <w:p w14:paraId="6B52A2EC" w14:textId="77777777" w:rsidR="00E75B27" w:rsidRPr="00C92F98" w:rsidRDefault="00E75B27" w:rsidP="00E75B27">
            <w:pPr>
              <w:pStyle w:val="Heading2unnumbered"/>
            </w:pPr>
            <w:r>
              <w:t>Project Title</w:t>
            </w:r>
          </w:p>
          <w:p w14:paraId="449EBF20" w14:textId="6EF6BFD1" w:rsidR="00E75B27" w:rsidRPr="00C92F98" w:rsidRDefault="00E75B27" w:rsidP="00E75B2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tc>
      </w:tr>
      <w:tr w:rsidR="00E75B27" w14:paraId="060B9032" w14:textId="77777777" w:rsidTr="00E75B27">
        <w:trPr>
          <w:trHeight w:val="20"/>
        </w:trPr>
        <w:tc>
          <w:tcPr>
            <w:tcW w:w="3156" w:type="dxa"/>
            <w:tcBorders>
              <w:top w:val="single" w:sz="8" w:space="0" w:color="003723"/>
              <w:bottom w:val="nil"/>
            </w:tcBorders>
          </w:tcPr>
          <w:p w14:paraId="0C81A72F" w14:textId="77777777" w:rsidR="00E75B27" w:rsidRPr="0094282C" w:rsidRDefault="00E75B27" w:rsidP="00541964"/>
        </w:tc>
        <w:tc>
          <w:tcPr>
            <w:tcW w:w="7048" w:type="dxa"/>
            <w:tcBorders>
              <w:top w:val="single" w:sz="8" w:space="0" w:color="003723"/>
              <w:bottom w:val="nil"/>
            </w:tcBorders>
          </w:tcPr>
          <w:p w14:paraId="64F7808D" w14:textId="77777777" w:rsidR="00E75B27" w:rsidRPr="00C92F98" w:rsidRDefault="00E75B27" w:rsidP="00541964"/>
        </w:tc>
      </w:tr>
      <w:tr w:rsidR="00E75B27" w14:paraId="2B1FB209" w14:textId="77777777" w:rsidTr="00E75B27">
        <w:trPr>
          <w:trHeight w:val="2098"/>
        </w:trPr>
        <w:tc>
          <w:tcPr>
            <w:tcW w:w="3156" w:type="dxa"/>
            <w:tcBorders>
              <w:top w:val="nil"/>
              <w:bottom w:val="single" w:sz="8" w:space="0" w:color="auto"/>
            </w:tcBorders>
          </w:tcPr>
          <w:p w14:paraId="2933A19B" w14:textId="44D136D0" w:rsidR="00E75B27" w:rsidRPr="0094282C" w:rsidRDefault="00E75B27" w:rsidP="00541964">
            <w:r w:rsidRPr="0094282C">
              <w:rPr>
                <w:noProof/>
              </w:rPr>
              <w:drawing>
                <wp:anchor distT="0" distB="0" distL="114300" distR="114300" simplePos="0" relativeHeight="251704320" behindDoc="1" locked="0" layoutInCell="1" allowOverlap="1" wp14:anchorId="29309C0F" wp14:editId="34A36FC2">
                  <wp:simplePos x="0" y="0"/>
                  <wp:positionH relativeFrom="margin">
                    <wp:posOffset>-60290</wp:posOffset>
                  </wp:positionH>
                  <wp:positionV relativeFrom="margin">
                    <wp:posOffset>49</wp:posOffset>
                  </wp:positionV>
                  <wp:extent cx="1861820" cy="1296035"/>
                  <wp:effectExtent l="0" t="0" r="5080" b="0"/>
                  <wp:wrapSquare wrapText="bothSides"/>
                  <wp:docPr id="1056178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14510" name="Picture 5"/>
                          <pic:cNvPicPr/>
                        </pic:nvPicPr>
                        <pic:blipFill rotWithShape="1">
                          <a:blip r:embed="rId36"/>
                          <a:srcRect l="30110" r="4364"/>
                          <a:stretch>
                            <a:fillRect/>
                          </a:stretch>
                        </pic:blipFill>
                        <pic:spPr bwMode="auto">
                          <a:xfrm>
                            <a:off x="0" y="0"/>
                            <a:ext cx="1861820" cy="1296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48" w:type="dxa"/>
            <w:tcBorders>
              <w:top w:val="nil"/>
              <w:bottom w:val="single" w:sz="8" w:space="0" w:color="auto"/>
            </w:tcBorders>
          </w:tcPr>
          <w:p w14:paraId="5614B597" w14:textId="77777777" w:rsidR="00E75B27" w:rsidRPr="00C92F98" w:rsidRDefault="00E75B27" w:rsidP="00E75B27">
            <w:pPr>
              <w:pStyle w:val="Heading2unnumbered"/>
            </w:pPr>
            <w:r>
              <w:t>Project Title</w:t>
            </w:r>
          </w:p>
          <w:p w14:paraId="5B1AB85D" w14:textId="73874BBA" w:rsidR="00E75B27" w:rsidRPr="00C92F98" w:rsidRDefault="00E75B27" w:rsidP="00E75B2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w:t>
            </w:r>
            <w:proofErr w:type="spellStart"/>
            <w:r>
              <w:t>nobiscius</w:t>
            </w:r>
            <w:proofErr w:type="spellEnd"/>
            <w:r>
              <w:t>.</w:t>
            </w:r>
          </w:p>
        </w:tc>
      </w:tr>
      <w:tr w:rsidR="00E75B27" w14:paraId="2CEB71A4" w14:textId="77777777" w:rsidTr="00E75B27">
        <w:trPr>
          <w:trHeight w:val="20"/>
        </w:trPr>
        <w:tc>
          <w:tcPr>
            <w:tcW w:w="3156" w:type="dxa"/>
            <w:tcBorders>
              <w:top w:val="single" w:sz="8" w:space="0" w:color="auto"/>
              <w:bottom w:val="nil"/>
            </w:tcBorders>
          </w:tcPr>
          <w:p w14:paraId="5057BC8F" w14:textId="77777777" w:rsidR="00E75B27" w:rsidRPr="0094282C" w:rsidRDefault="00E75B27" w:rsidP="00E75B27"/>
        </w:tc>
        <w:tc>
          <w:tcPr>
            <w:tcW w:w="7048" w:type="dxa"/>
            <w:tcBorders>
              <w:top w:val="single" w:sz="8" w:space="0" w:color="auto"/>
              <w:bottom w:val="nil"/>
            </w:tcBorders>
          </w:tcPr>
          <w:p w14:paraId="50E99AFB" w14:textId="77777777" w:rsidR="00E75B27" w:rsidRDefault="00E75B27" w:rsidP="00E75B27"/>
        </w:tc>
      </w:tr>
      <w:tr w:rsidR="00E75B27" w14:paraId="502A69BF" w14:textId="77777777" w:rsidTr="00E75B27">
        <w:trPr>
          <w:trHeight w:val="2098"/>
        </w:trPr>
        <w:tc>
          <w:tcPr>
            <w:tcW w:w="3156" w:type="dxa"/>
            <w:tcBorders>
              <w:top w:val="nil"/>
              <w:bottom w:val="nil"/>
            </w:tcBorders>
          </w:tcPr>
          <w:p w14:paraId="39AAA853" w14:textId="4B53D277" w:rsidR="00E75B27" w:rsidRPr="0094282C" w:rsidRDefault="00E75B27" w:rsidP="00541964">
            <w:r w:rsidRPr="0094282C">
              <w:rPr>
                <w:noProof/>
              </w:rPr>
              <w:drawing>
                <wp:anchor distT="0" distB="0" distL="114300" distR="114300" simplePos="0" relativeHeight="251706368" behindDoc="1" locked="0" layoutInCell="1" allowOverlap="1" wp14:anchorId="69BDFB17" wp14:editId="7D0336B2">
                  <wp:simplePos x="0" y="0"/>
                  <wp:positionH relativeFrom="margin">
                    <wp:posOffset>-67377</wp:posOffset>
                  </wp:positionH>
                  <wp:positionV relativeFrom="margin">
                    <wp:posOffset>9558</wp:posOffset>
                  </wp:positionV>
                  <wp:extent cx="1861820" cy="1296035"/>
                  <wp:effectExtent l="0" t="0" r="5080" b="0"/>
                  <wp:wrapSquare wrapText="bothSides"/>
                  <wp:docPr id="2030374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14510" name="Picture 5"/>
                          <pic:cNvPicPr/>
                        </pic:nvPicPr>
                        <pic:blipFill rotWithShape="1">
                          <a:blip r:embed="rId36"/>
                          <a:srcRect l="30110" r="4364"/>
                          <a:stretch>
                            <a:fillRect/>
                          </a:stretch>
                        </pic:blipFill>
                        <pic:spPr bwMode="auto">
                          <a:xfrm>
                            <a:off x="0" y="0"/>
                            <a:ext cx="1861820" cy="1296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048" w:type="dxa"/>
            <w:tcBorders>
              <w:top w:val="nil"/>
              <w:bottom w:val="nil"/>
            </w:tcBorders>
          </w:tcPr>
          <w:p w14:paraId="30292E49" w14:textId="77777777" w:rsidR="00E75B27" w:rsidRPr="00C92F98" w:rsidRDefault="00E75B27" w:rsidP="00E75B27">
            <w:pPr>
              <w:pStyle w:val="Heading2unnumbered"/>
            </w:pPr>
            <w:r>
              <w:t>Project Title</w:t>
            </w:r>
          </w:p>
          <w:p w14:paraId="63084ACC" w14:textId="36E17605" w:rsidR="00E75B27" w:rsidRDefault="00E75B27" w:rsidP="00E75B27">
            <w:r>
              <w:t xml:space="preserve">Body text style </w:t>
            </w:r>
            <w:proofErr w:type="spellStart"/>
            <w:r>
              <w:t>Lesciis</w:t>
            </w:r>
            <w:proofErr w:type="spellEnd"/>
            <w:r>
              <w:t xml:space="preserve"> </w:t>
            </w:r>
            <w:proofErr w:type="spellStart"/>
            <w:r>
              <w:t>ut</w:t>
            </w:r>
            <w:proofErr w:type="spellEnd"/>
            <w:r>
              <w:t xml:space="preserve"> </w:t>
            </w:r>
            <w:proofErr w:type="spellStart"/>
            <w:r>
              <w:t>optatume</w:t>
            </w:r>
            <w:proofErr w:type="spellEnd"/>
            <w:r>
              <w:t xml:space="preserve"> corrupt </w:t>
            </w:r>
            <w:proofErr w:type="spellStart"/>
            <w:r>
              <w:t>atissed</w:t>
            </w:r>
            <w:proofErr w:type="spellEnd"/>
            <w:r>
              <w:t xml:space="preserve"> </w:t>
            </w:r>
            <w:proofErr w:type="spellStart"/>
            <w:r>
              <w:t>que</w:t>
            </w:r>
            <w:proofErr w:type="spellEnd"/>
            <w:r>
              <w:t xml:space="preserve"> es </w:t>
            </w:r>
            <w:proofErr w:type="spellStart"/>
            <w:r>
              <w:t>magnis</w:t>
            </w:r>
            <w:proofErr w:type="spellEnd"/>
            <w:r>
              <w:t xml:space="preserve"> </w:t>
            </w:r>
            <w:proofErr w:type="spellStart"/>
            <w:r>
              <w:t>aut</w:t>
            </w:r>
            <w:proofErr w:type="spellEnd"/>
            <w:r>
              <w:t xml:space="preserve"> </w:t>
            </w:r>
            <w:proofErr w:type="spellStart"/>
            <w:r>
              <w:t>plictatibus</w:t>
            </w:r>
            <w:proofErr w:type="spellEnd"/>
            <w:r>
              <w:t xml:space="preserve">. </w:t>
            </w:r>
            <w:proofErr w:type="spellStart"/>
            <w:r>
              <w:t>Pliqui</w:t>
            </w:r>
            <w:proofErr w:type="spellEnd"/>
            <w:r>
              <w:t xml:space="preserve"> </w:t>
            </w:r>
            <w:proofErr w:type="spellStart"/>
            <w:r>
              <w:t>blaci</w:t>
            </w:r>
            <w:proofErr w:type="spellEnd"/>
            <w:r>
              <w:t xml:space="preserve"> </w:t>
            </w:r>
            <w:proofErr w:type="spellStart"/>
            <w:r>
              <w:t>blabor</w:t>
            </w:r>
            <w:proofErr w:type="spellEnd"/>
            <w:r>
              <w:t xml:space="preserve"> </w:t>
            </w:r>
            <w:proofErr w:type="spellStart"/>
            <w:r>
              <w:t>sequia</w:t>
            </w:r>
            <w:proofErr w:type="spellEnd"/>
            <w:r>
              <w:t xml:space="preserve"> </w:t>
            </w:r>
            <w:proofErr w:type="spellStart"/>
            <w:r>
              <w:t>natibus</w:t>
            </w:r>
            <w:proofErr w:type="spellEnd"/>
            <w:r>
              <w:t xml:space="preserve"> </w:t>
            </w:r>
            <w:proofErr w:type="spellStart"/>
            <w:r>
              <w:t>alibustis</w:t>
            </w:r>
            <w:proofErr w:type="spellEnd"/>
            <w:r>
              <w:t xml:space="preserve"> </w:t>
            </w:r>
            <w:proofErr w:type="spellStart"/>
            <w:r>
              <w:t>atem</w:t>
            </w:r>
            <w:proofErr w:type="spellEnd"/>
            <w:r>
              <w:t xml:space="preserve"> </w:t>
            </w:r>
            <w:proofErr w:type="spellStart"/>
            <w:r>
              <w:t>fugitae</w:t>
            </w:r>
            <w:proofErr w:type="spellEnd"/>
            <w:r>
              <w:t xml:space="preserve"> </w:t>
            </w:r>
            <w:proofErr w:type="spellStart"/>
            <w:r>
              <w:t>stibus</w:t>
            </w:r>
            <w:proofErr w:type="spellEnd"/>
            <w:r>
              <w:t xml:space="preserve"> </w:t>
            </w:r>
            <w:proofErr w:type="spellStart"/>
            <w:r>
              <w:t>modis</w:t>
            </w:r>
            <w:proofErr w:type="spellEnd"/>
            <w:r>
              <w:t xml:space="preserve"> qui </w:t>
            </w:r>
            <w:proofErr w:type="spellStart"/>
            <w:r>
              <w:t>omnim</w:t>
            </w:r>
            <w:proofErr w:type="spellEnd"/>
            <w:r>
              <w:t xml:space="preserve"> </w:t>
            </w:r>
            <w:proofErr w:type="spellStart"/>
            <w:r>
              <w:t>quam</w:t>
            </w:r>
            <w:proofErr w:type="spellEnd"/>
            <w:r>
              <w:t xml:space="preserve"> </w:t>
            </w:r>
            <w:proofErr w:type="spellStart"/>
            <w:r>
              <w:t>ullaudam</w:t>
            </w:r>
            <w:proofErr w:type="spellEnd"/>
            <w:r>
              <w:t xml:space="preserve"> </w:t>
            </w:r>
            <w:proofErr w:type="spellStart"/>
            <w:r>
              <w:t>inullupta</w:t>
            </w:r>
            <w:proofErr w:type="spellEnd"/>
            <w:r>
              <w:t xml:space="preserve"> </w:t>
            </w:r>
            <w:proofErr w:type="spellStart"/>
            <w:r>
              <w:t>que</w:t>
            </w:r>
            <w:proofErr w:type="spellEnd"/>
            <w:r>
              <w:t xml:space="preserve"> </w:t>
            </w:r>
            <w:proofErr w:type="spellStart"/>
            <w:r>
              <w:t>velest</w:t>
            </w:r>
            <w:proofErr w:type="spellEnd"/>
            <w:r>
              <w:t xml:space="preserve"> </w:t>
            </w:r>
            <w:proofErr w:type="spellStart"/>
            <w:r>
              <w:t>faceatius</w:t>
            </w:r>
            <w:proofErr w:type="spellEnd"/>
            <w:r>
              <w:t xml:space="preserve"> </w:t>
            </w:r>
            <w:proofErr w:type="spellStart"/>
            <w:r>
              <w:t>eumquunt</w:t>
            </w:r>
            <w:proofErr w:type="spellEnd"/>
            <w:r>
              <w:t xml:space="preserve"> et re res </w:t>
            </w:r>
            <w:proofErr w:type="spellStart"/>
            <w:r>
              <w:t>arcia</w:t>
            </w:r>
            <w:proofErr w:type="spellEnd"/>
            <w:r>
              <w:t xml:space="preserve"> nobiscius.</w:t>
            </w:r>
          </w:p>
        </w:tc>
      </w:tr>
    </w:tbl>
    <w:p w14:paraId="6A906393" w14:textId="3ED11B6A" w:rsidR="00047D47" w:rsidRDefault="00047D47" w:rsidP="008F78A7"/>
    <w:p w14:paraId="0A8C67FC" w14:textId="49AB93C4" w:rsidR="00B32CEF" w:rsidRDefault="00B32CEF" w:rsidP="00ED4050">
      <w:pPr>
        <w:rPr>
          <w:rFonts w:ascii="PP Valve Plain" w:hAnsi="PP Valve Plain"/>
          <w:sz w:val="32"/>
          <w:szCs w:val="8"/>
        </w:rPr>
      </w:pPr>
    </w:p>
    <w:p w14:paraId="63B92846" w14:textId="77777777" w:rsidR="00B32CEF" w:rsidRDefault="00B32CEF" w:rsidP="00B32CEF">
      <w:pPr>
        <w:pStyle w:val="Dividertitle"/>
        <w:jc w:val="center"/>
        <w:rPr>
          <w:rFonts w:ascii="PP Valve Plain" w:hAnsi="PP Valve Plain"/>
          <w:sz w:val="32"/>
          <w:szCs w:val="8"/>
        </w:rPr>
      </w:pPr>
    </w:p>
    <w:p w14:paraId="0D0482D9" w14:textId="77777777" w:rsidR="00B32CEF" w:rsidRDefault="00B32CEF" w:rsidP="00B32CEF">
      <w:pPr>
        <w:pStyle w:val="Dividertitle"/>
        <w:jc w:val="center"/>
        <w:rPr>
          <w:rFonts w:ascii="PP Valve Plain" w:hAnsi="PP Valve Plain"/>
          <w:sz w:val="32"/>
          <w:szCs w:val="8"/>
        </w:rPr>
      </w:pPr>
    </w:p>
    <w:p w14:paraId="3F0F9B12" w14:textId="77777777" w:rsidR="00B32CEF" w:rsidRDefault="00B32CEF" w:rsidP="00B32CEF">
      <w:pPr>
        <w:pStyle w:val="Dividertitle"/>
        <w:jc w:val="center"/>
        <w:rPr>
          <w:rFonts w:ascii="PP Valve Plain" w:hAnsi="PP Valve Plain"/>
          <w:sz w:val="32"/>
          <w:szCs w:val="8"/>
        </w:rPr>
      </w:pPr>
    </w:p>
    <w:p w14:paraId="582A0C27" w14:textId="77777777" w:rsidR="00B32CEF" w:rsidRDefault="00B32CEF" w:rsidP="00B32CEF">
      <w:pPr>
        <w:pStyle w:val="Dividertitle"/>
        <w:jc w:val="center"/>
        <w:rPr>
          <w:rFonts w:ascii="PP Valve Plain" w:hAnsi="PP Valve Plain"/>
          <w:sz w:val="32"/>
          <w:szCs w:val="8"/>
        </w:rPr>
      </w:pPr>
    </w:p>
    <w:p w14:paraId="60F736C9" w14:textId="77777777" w:rsidR="00B32CEF" w:rsidRDefault="00B32CEF" w:rsidP="00B32CEF">
      <w:pPr>
        <w:pStyle w:val="Dividertitle"/>
        <w:jc w:val="center"/>
        <w:rPr>
          <w:rFonts w:ascii="PP Valve Plain" w:hAnsi="PP Valve Plain"/>
          <w:sz w:val="32"/>
          <w:szCs w:val="8"/>
        </w:rPr>
      </w:pPr>
    </w:p>
    <w:p w14:paraId="35C2B275" w14:textId="77777777" w:rsidR="00B32CEF" w:rsidRDefault="00B32CEF" w:rsidP="00B32CEF">
      <w:pPr>
        <w:pStyle w:val="Dividertitle"/>
        <w:jc w:val="center"/>
        <w:rPr>
          <w:rFonts w:ascii="PP Valve Plain" w:hAnsi="PP Valve Plain"/>
          <w:sz w:val="32"/>
          <w:szCs w:val="8"/>
        </w:rPr>
      </w:pPr>
    </w:p>
    <w:p w14:paraId="20DEF6AD" w14:textId="77777777" w:rsidR="00B32CEF" w:rsidRDefault="00B32CEF" w:rsidP="00B32CEF">
      <w:pPr>
        <w:pStyle w:val="Dividertitle"/>
        <w:jc w:val="center"/>
        <w:rPr>
          <w:rFonts w:ascii="PP Valve Plain" w:hAnsi="PP Valve Plain"/>
          <w:sz w:val="32"/>
          <w:szCs w:val="8"/>
        </w:rPr>
      </w:pPr>
    </w:p>
    <w:p w14:paraId="0FF95955" w14:textId="77777777" w:rsidR="00B32CEF" w:rsidRDefault="00B32CEF" w:rsidP="00B32CEF">
      <w:pPr>
        <w:pStyle w:val="Dividertitle"/>
        <w:jc w:val="center"/>
        <w:rPr>
          <w:rFonts w:ascii="PP Valve Plain" w:hAnsi="PP Valve Plain"/>
          <w:sz w:val="32"/>
          <w:szCs w:val="8"/>
        </w:rPr>
      </w:pPr>
    </w:p>
    <w:p w14:paraId="2E138BE8" w14:textId="77777777" w:rsidR="00B32CEF" w:rsidRDefault="00B32CEF" w:rsidP="00B32CEF">
      <w:pPr>
        <w:pStyle w:val="Dividertitle"/>
        <w:jc w:val="center"/>
        <w:rPr>
          <w:rFonts w:ascii="PP Valve Plain" w:hAnsi="PP Valve Plain"/>
          <w:sz w:val="32"/>
          <w:szCs w:val="8"/>
        </w:rPr>
      </w:pPr>
    </w:p>
    <w:p w14:paraId="654AC3AC" w14:textId="77777777" w:rsidR="00B32CEF" w:rsidRDefault="00B32CEF" w:rsidP="00B32CEF">
      <w:pPr>
        <w:pStyle w:val="Dividertitle"/>
        <w:jc w:val="center"/>
        <w:rPr>
          <w:rFonts w:ascii="PP Valve Plain" w:hAnsi="PP Valve Plain"/>
          <w:sz w:val="32"/>
          <w:szCs w:val="8"/>
        </w:rPr>
      </w:pPr>
    </w:p>
    <w:p w14:paraId="725C77A2" w14:textId="77777777" w:rsidR="00B32CEF" w:rsidRDefault="00B32CEF" w:rsidP="00B32CEF">
      <w:pPr>
        <w:pStyle w:val="Dividertitle"/>
        <w:jc w:val="center"/>
        <w:rPr>
          <w:rFonts w:ascii="PP Valve Plain" w:hAnsi="PP Valve Plain"/>
          <w:sz w:val="32"/>
          <w:szCs w:val="8"/>
        </w:rPr>
      </w:pPr>
    </w:p>
    <w:p w14:paraId="23C96916" w14:textId="77777777" w:rsidR="00B32CEF" w:rsidRDefault="00B32CEF" w:rsidP="00B32CEF">
      <w:pPr>
        <w:pStyle w:val="Dividertitle"/>
        <w:jc w:val="center"/>
        <w:rPr>
          <w:rFonts w:ascii="PP Valve Plain" w:hAnsi="PP Valve Plain"/>
          <w:sz w:val="32"/>
          <w:szCs w:val="8"/>
        </w:rPr>
      </w:pPr>
    </w:p>
    <w:p w14:paraId="37FCB495" w14:textId="77777777" w:rsidR="00B32CEF" w:rsidRDefault="00B32CEF" w:rsidP="00B32CEF">
      <w:pPr>
        <w:pStyle w:val="Dividertitle"/>
        <w:jc w:val="center"/>
        <w:rPr>
          <w:rFonts w:ascii="PP Valve Plain" w:hAnsi="PP Valve Plain"/>
          <w:sz w:val="32"/>
          <w:szCs w:val="8"/>
        </w:rPr>
      </w:pPr>
    </w:p>
    <w:p w14:paraId="1060411A" w14:textId="77777777" w:rsidR="00B32CEF" w:rsidRDefault="00B32CEF" w:rsidP="00B32CEF">
      <w:pPr>
        <w:pStyle w:val="Dividertitle"/>
        <w:jc w:val="center"/>
        <w:rPr>
          <w:rFonts w:ascii="PP Valve Plain" w:hAnsi="PP Valve Plain"/>
          <w:sz w:val="32"/>
          <w:szCs w:val="8"/>
        </w:rPr>
      </w:pPr>
    </w:p>
    <w:p w14:paraId="7CABC4BB" w14:textId="77777777" w:rsidR="00B32CEF" w:rsidRDefault="00B32CEF" w:rsidP="00B32CEF">
      <w:pPr>
        <w:pStyle w:val="Dividertitle"/>
        <w:jc w:val="center"/>
        <w:rPr>
          <w:rFonts w:ascii="PP Valve Plain" w:hAnsi="PP Valve Plain"/>
          <w:sz w:val="32"/>
          <w:szCs w:val="8"/>
        </w:rPr>
      </w:pPr>
    </w:p>
    <w:p w14:paraId="2AA198D4" w14:textId="77777777" w:rsidR="00B32CEF" w:rsidRDefault="00B32CEF" w:rsidP="00B32CEF">
      <w:pPr>
        <w:pStyle w:val="Dividertitle"/>
        <w:jc w:val="center"/>
        <w:rPr>
          <w:rFonts w:ascii="PP Valve Plain" w:hAnsi="PP Valve Plain"/>
          <w:sz w:val="32"/>
          <w:szCs w:val="8"/>
        </w:rPr>
      </w:pPr>
    </w:p>
    <w:p w14:paraId="1D95D9CC" w14:textId="77777777" w:rsidR="00B32CEF" w:rsidRDefault="00B32CEF" w:rsidP="00B32CEF">
      <w:pPr>
        <w:pStyle w:val="Dividertitle"/>
        <w:jc w:val="center"/>
        <w:rPr>
          <w:rFonts w:ascii="PP Valve Plain" w:hAnsi="PP Valve Plain"/>
          <w:sz w:val="32"/>
          <w:szCs w:val="8"/>
        </w:rPr>
      </w:pPr>
    </w:p>
    <w:p w14:paraId="1D60A556" w14:textId="77777777" w:rsidR="00B32CEF" w:rsidRDefault="00B32CEF" w:rsidP="00B32CEF">
      <w:pPr>
        <w:pStyle w:val="Dividertitle"/>
        <w:jc w:val="center"/>
        <w:rPr>
          <w:rFonts w:ascii="PP Valve Plain" w:hAnsi="PP Valve Plain"/>
          <w:sz w:val="32"/>
          <w:szCs w:val="8"/>
        </w:rPr>
      </w:pPr>
    </w:p>
    <w:p w14:paraId="7C117B7A" w14:textId="77777777" w:rsidR="00B32CEF" w:rsidRDefault="00B32CEF" w:rsidP="00B32CEF">
      <w:pPr>
        <w:pStyle w:val="Dividertitle"/>
        <w:jc w:val="center"/>
        <w:rPr>
          <w:rFonts w:ascii="PP Valve Plain" w:hAnsi="PP Valve Plain"/>
          <w:sz w:val="32"/>
          <w:szCs w:val="8"/>
        </w:rPr>
      </w:pPr>
    </w:p>
    <w:p w14:paraId="3775B07E" w14:textId="77777777" w:rsidR="00B32CEF" w:rsidRDefault="00B32CEF" w:rsidP="00B32CEF">
      <w:pPr>
        <w:pStyle w:val="Dividertitle"/>
        <w:jc w:val="center"/>
        <w:rPr>
          <w:rFonts w:ascii="PP Valve Plain" w:hAnsi="PP Valve Plain"/>
          <w:sz w:val="32"/>
          <w:szCs w:val="8"/>
        </w:rPr>
      </w:pPr>
    </w:p>
    <w:p w14:paraId="5FC11461" w14:textId="77777777" w:rsidR="00B32CEF" w:rsidRDefault="00B32CEF" w:rsidP="00B32CEF">
      <w:pPr>
        <w:pStyle w:val="Dividertitle"/>
        <w:jc w:val="center"/>
        <w:rPr>
          <w:rFonts w:ascii="PP Valve Plain" w:hAnsi="PP Valve Plain"/>
          <w:sz w:val="32"/>
          <w:szCs w:val="8"/>
        </w:rPr>
      </w:pPr>
    </w:p>
    <w:p w14:paraId="33AA9552" w14:textId="77777777" w:rsidR="00B32CEF" w:rsidRDefault="00B32CEF" w:rsidP="00B32CEF">
      <w:pPr>
        <w:pStyle w:val="Dividertitle"/>
        <w:jc w:val="center"/>
        <w:rPr>
          <w:rFonts w:ascii="PP Valve Plain" w:hAnsi="PP Valve Plain"/>
          <w:sz w:val="32"/>
          <w:szCs w:val="8"/>
        </w:rPr>
      </w:pPr>
    </w:p>
    <w:p w14:paraId="417AA617" w14:textId="77777777" w:rsidR="00B32CEF" w:rsidRDefault="00B32CEF" w:rsidP="00B32CEF">
      <w:pPr>
        <w:pStyle w:val="Dividertitle"/>
        <w:jc w:val="center"/>
        <w:rPr>
          <w:rFonts w:ascii="PP Valve Plain" w:hAnsi="PP Valve Plain"/>
          <w:sz w:val="32"/>
          <w:szCs w:val="8"/>
        </w:rPr>
      </w:pPr>
    </w:p>
    <w:p w14:paraId="5981FCB0" w14:textId="77777777" w:rsidR="00B32CEF" w:rsidRDefault="00B32CEF" w:rsidP="00B32CEF">
      <w:pPr>
        <w:pStyle w:val="Dividertitle"/>
        <w:jc w:val="center"/>
        <w:rPr>
          <w:rFonts w:ascii="PP Valve Plain" w:hAnsi="PP Valve Plain"/>
          <w:sz w:val="32"/>
          <w:szCs w:val="8"/>
        </w:rPr>
      </w:pPr>
    </w:p>
    <w:p w14:paraId="22CB939E" w14:textId="77777777" w:rsidR="00B32CEF" w:rsidRDefault="00B32CEF" w:rsidP="00B32CEF">
      <w:pPr>
        <w:pStyle w:val="Dividertitle"/>
        <w:jc w:val="center"/>
        <w:rPr>
          <w:rFonts w:ascii="PP Valve Plain" w:hAnsi="PP Valve Plain"/>
          <w:sz w:val="32"/>
          <w:szCs w:val="8"/>
        </w:rPr>
      </w:pPr>
    </w:p>
    <w:p w14:paraId="2CD8DF02" w14:textId="77777777" w:rsidR="00B32CEF" w:rsidRDefault="00B32CEF" w:rsidP="00B32CEF">
      <w:pPr>
        <w:pStyle w:val="Dividertitle"/>
        <w:jc w:val="center"/>
        <w:rPr>
          <w:rFonts w:ascii="PP Valve Plain" w:hAnsi="PP Valve Plain"/>
          <w:sz w:val="32"/>
          <w:szCs w:val="8"/>
        </w:rPr>
      </w:pPr>
    </w:p>
    <w:p w14:paraId="0271A552" w14:textId="77777777" w:rsidR="00B32CEF" w:rsidRDefault="00B32CEF" w:rsidP="00B32CEF">
      <w:pPr>
        <w:pStyle w:val="Dividertitle"/>
        <w:jc w:val="center"/>
        <w:rPr>
          <w:rFonts w:ascii="PP Valve Plain" w:hAnsi="PP Valve Plain"/>
          <w:sz w:val="32"/>
          <w:szCs w:val="8"/>
        </w:rPr>
      </w:pPr>
    </w:p>
    <w:p w14:paraId="4388DA8A" w14:textId="77777777" w:rsidR="00B32CEF" w:rsidRDefault="00B32CEF" w:rsidP="00B32CEF">
      <w:pPr>
        <w:pStyle w:val="Dividertitle"/>
        <w:jc w:val="center"/>
        <w:rPr>
          <w:rFonts w:ascii="PP Valve Plain" w:hAnsi="PP Valve Plain"/>
          <w:sz w:val="32"/>
          <w:szCs w:val="8"/>
        </w:rPr>
      </w:pPr>
    </w:p>
    <w:p w14:paraId="18194A60" w14:textId="77777777" w:rsidR="00ED4050" w:rsidRDefault="00ED4050" w:rsidP="00B32CEF">
      <w:pPr>
        <w:pStyle w:val="Dividertitle"/>
        <w:jc w:val="center"/>
        <w:rPr>
          <w:rFonts w:ascii="PP Valve Plain" w:hAnsi="PP Valve Plain"/>
          <w:sz w:val="32"/>
          <w:szCs w:val="8"/>
        </w:rPr>
      </w:pPr>
    </w:p>
    <w:p w14:paraId="21C2105E" w14:textId="77777777" w:rsidR="00ED4050" w:rsidRDefault="00ED4050" w:rsidP="00B32CEF">
      <w:pPr>
        <w:pStyle w:val="Dividertitle"/>
        <w:jc w:val="center"/>
        <w:rPr>
          <w:rFonts w:ascii="PP Valve Plain" w:hAnsi="PP Valve Plain"/>
          <w:sz w:val="32"/>
          <w:szCs w:val="8"/>
        </w:rPr>
      </w:pPr>
    </w:p>
    <w:p w14:paraId="5E017E01" w14:textId="4873E918" w:rsidR="005345A3" w:rsidRPr="00B32CEF" w:rsidRDefault="00E75B27" w:rsidP="00B32CEF">
      <w:pPr>
        <w:pStyle w:val="Dividertitle"/>
        <w:jc w:val="center"/>
        <w:rPr>
          <w:rFonts w:ascii="PP Valve Plain" w:hAnsi="PP Valve Plain"/>
          <w:sz w:val="40"/>
          <w:szCs w:val="11"/>
        </w:rPr>
      </w:pPr>
      <w:r w:rsidRPr="00B32CEF">
        <w:rPr>
          <w:rFonts w:ascii="PP Valve Plain" w:hAnsi="PP Valve Plain"/>
          <w:noProof/>
          <w:sz w:val="32"/>
          <w:szCs w:val="8"/>
        </w:rPr>
        <w:drawing>
          <wp:anchor distT="0" distB="0" distL="114300" distR="114300" simplePos="0" relativeHeight="251707392" behindDoc="1" locked="1" layoutInCell="1" allowOverlap="1" wp14:anchorId="6C0B4612" wp14:editId="7F5646F7">
            <wp:simplePos x="0" y="0"/>
            <wp:positionH relativeFrom="page">
              <wp:posOffset>9525</wp:posOffset>
            </wp:positionH>
            <wp:positionV relativeFrom="page">
              <wp:posOffset>9525</wp:posOffset>
            </wp:positionV>
            <wp:extent cx="7559675" cy="10684510"/>
            <wp:effectExtent l="0" t="0" r="0" b="0"/>
            <wp:wrapNone/>
            <wp:docPr id="1906966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66798" name="Picture 19069667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559675" cy="10684510"/>
                    </a:xfrm>
                    <a:prstGeom prst="rect">
                      <a:avLst/>
                    </a:prstGeom>
                  </pic:spPr>
                </pic:pic>
              </a:graphicData>
            </a:graphic>
            <wp14:sizeRelH relativeFrom="page">
              <wp14:pctWidth>0</wp14:pctWidth>
            </wp14:sizeRelH>
            <wp14:sizeRelV relativeFrom="page">
              <wp14:pctHeight>0</wp14:pctHeight>
            </wp14:sizeRelV>
          </wp:anchor>
        </w:drawing>
      </w:r>
      <w:r w:rsidR="00B32CEF" w:rsidRPr="00B32CEF">
        <w:rPr>
          <w:rFonts w:ascii="PP Valve Plain" w:hAnsi="PP Valve Plain"/>
          <w:sz w:val="32"/>
          <w:szCs w:val="8"/>
        </w:rPr>
        <w:t>Find out more at ridge.co.uk</w:t>
      </w:r>
    </w:p>
    <w:sectPr w:rsidR="005345A3" w:rsidRPr="00B32CEF" w:rsidSect="0017035E">
      <w:pgSz w:w="11906" w:h="16838" w:code="9"/>
      <w:pgMar w:top="851" w:right="851" w:bottom="851" w:left="851" w:header="113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77B7" w14:textId="77777777" w:rsidR="008165A3" w:rsidRDefault="008165A3" w:rsidP="002129CA">
      <w:r>
        <w:separator/>
      </w:r>
    </w:p>
  </w:endnote>
  <w:endnote w:type="continuationSeparator" w:id="0">
    <w:p w14:paraId="7F5EFFC2" w14:textId="77777777" w:rsidR="008165A3" w:rsidRDefault="008165A3" w:rsidP="0021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Univers LT Pro 45 Light">
    <w:panose1 w:val="020B0403020202020204"/>
    <w:charset w:val="4D"/>
    <w:family w:val="swiss"/>
    <w:pitch w:val="variable"/>
    <w:sig w:usb0="A00000AF" w:usb1="5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DM Sans">
    <w:panose1 w:val="00000000000000000000"/>
    <w:charset w:val="00"/>
    <w:family w:val="auto"/>
    <w:pitch w:val="variable"/>
    <w:sig w:usb0="8000002F" w:usb1="4000204B" w:usb2="00000000" w:usb3="00000000" w:csb0="00000093" w:csb1="00000000"/>
  </w:font>
  <w:font w:name="PMingLiU">
    <w:altName w:val="新細明體"/>
    <w:panose1 w:val="02020500000000000000"/>
    <w:charset w:val="88"/>
    <w:family w:val="roman"/>
    <w:pitch w:val="variable"/>
    <w:sig w:usb0="A00002FF" w:usb1="28CFFCFA" w:usb2="00000016" w:usb3="00000000" w:csb0="00100001" w:csb1="00000000"/>
  </w:font>
  <w:font w:name="PP Valve Plain">
    <w:panose1 w:val="00000000000000000000"/>
    <w:charset w:val="4D"/>
    <w:family w:val="auto"/>
    <w:notTrueType/>
    <w:pitch w:val="variable"/>
    <w:sig w:usb0="A10000FF" w:usb1="4000A47B" w:usb2="00000000" w:usb3="00000000" w:csb0="00000093" w:csb1="00000000"/>
  </w:font>
  <w:font w:name="MingLiU">
    <w:altName w:val="細明體"/>
    <w:panose1 w:val="02020509000000000000"/>
    <w:charset w:val="88"/>
    <w:family w:val="modern"/>
    <w:pitch w:val="fixed"/>
    <w:sig w:usb0="A00002FF" w:usb1="28CFFCFA" w:usb2="00000016" w:usb3="00000000" w:csb0="00100001" w:csb1="00000000"/>
  </w:font>
  <w:font w:name="PP Valve Plain Medium">
    <w:panose1 w:val="00000000000000000000"/>
    <w:charset w:val="4D"/>
    <w:family w:val="auto"/>
    <w:notTrueType/>
    <w:pitch w:val="variable"/>
    <w:sig w:usb0="A10000FF" w:usb1="4000A47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PP Valve Plain Light">
    <w:panose1 w:val="00000000000000000000"/>
    <w:charset w:val="4D"/>
    <w:family w:val="auto"/>
    <w:pitch w:val="variable"/>
    <w:sig w:usb0="A10000FF" w:usb1="4000A47B" w:usb2="00000000" w:usb3="00000000" w:csb0="00000093" w:csb1="00000000"/>
  </w:font>
  <w:font w:name="MinionPro-Regular">
    <w:altName w:val="Calibri"/>
    <w:panose1 w:val="020B0604020202020204"/>
    <w:charset w:val="00"/>
    <w:family w:val="auto"/>
    <w:pitch w:val="default"/>
    <w:sig w:usb0="00000003" w:usb1="00000000" w:usb2="00000000" w:usb3="00000000" w:csb0="00000001" w:csb1="00000000"/>
  </w:font>
  <w:font w:name="DM Sans 14pt Light">
    <w:panose1 w:val="00000000000000000000"/>
    <w:charset w:val="4D"/>
    <w:family w:val="auto"/>
    <w:pitch w:val="variable"/>
    <w:sig w:usb0="8000002F" w:usb1="4000204B" w:usb2="00000000" w:usb3="00000000" w:csb0="00000093"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301D" w14:textId="77777777" w:rsidR="00EC5536" w:rsidRDefault="00EC5536">
    <w:pPr>
      <w:pStyle w:val="Footer"/>
    </w:pPr>
  </w:p>
  <w:p w14:paraId="1EEAAC91" w14:textId="340730F5" w:rsidR="00BB066C" w:rsidRDefault="009858A6" w:rsidP="009858A6">
    <w:pPr>
      <w:pStyle w:val="FooterPageNumber"/>
    </w:pPr>
    <w:r>
      <w:fldChar w:fldCharType="begin"/>
    </w:r>
    <w:r>
      <w:instrText xml:space="preserve"> PAGE  \* Arabic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99C74" w14:textId="77777777" w:rsidR="008165A3" w:rsidRDefault="008165A3" w:rsidP="002129CA">
      <w:r>
        <w:separator/>
      </w:r>
    </w:p>
  </w:footnote>
  <w:footnote w:type="continuationSeparator" w:id="0">
    <w:p w14:paraId="4316656D" w14:textId="77777777" w:rsidR="008165A3" w:rsidRDefault="008165A3" w:rsidP="0021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313B" w14:textId="15F22A02" w:rsidR="007C3FBF" w:rsidRPr="007C3FBF" w:rsidRDefault="006B76EA" w:rsidP="007C3FBF">
    <w:pPr>
      <w:pStyle w:val="Header"/>
    </w:pPr>
    <w:r>
      <w:rPr>
        <w:noProof/>
      </w:rPr>
      <mc:AlternateContent>
        <mc:Choice Requires="wps">
          <w:drawing>
            <wp:anchor distT="0" distB="0" distL="114300" distR="114300" simplePos="0" relativeHeight="251665408" behindDoc="1" locked="1" layoutInCell="1" allowOverlap="1" wp14:anchorId="05D1A4CC" wp14:editId="03C7853E">
              <wp:simplePos x="5062538" y="571500"/>
              <wp:positionH relativeFrom="page">
                <wp:align>left</wp:align>
              </wp:positionH>
              <wp:positionV relativeFrom="page">
                <wp:align>top</wp:align>
              </wp:positionV>
              <wp:extent cx="7559675" cy="1614170"/>
              <wp:effectExtent l="0" t="0" r="3175" b="5080"/>
              <wp:wrapNone/>
              <wp:docPr id="100013102" name="Rectangle 7"/>
              <wp:cNvGraphicFramePr/>
              <a:graphic xmlns:a="http://schemas.openxmlformats.org/drawingml/2006/main">
                <a:graphicData uri="http://schemas.microsoft.com/office/word/2010/wordprocessingShape">
                  <wps:wsp>
                    <wps:cNvSpPr/>
                    <wps:spPr>
                      <a:xfrm>
                        <a:off x="0" y="0"/>
                        <a:ext cx="7559675" cy="161448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E05C1" id="Rectangle 7" o:spid="_x0000_s1026" style="position:absolute;margin-left:0;margin-top:0;width:595.25pt;height:127.1pt;z-index:-25165107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" fillcolor="#003723 [3204]" stroked="f" strokeweight="1pt">
              <w10:wrap anchorx="page" anchory="page"/>
              <w10:anchorlock/>
            </v:rect>
          </w:pict>
        </mc:Fallback>
      </mc:AlternateContent>
    </w:r>
    <w:r w:rsidR="00D572B9">
      <w:rPr>
        <w:noProof/>
      </w:rPr>
      <mc:AlternateContent>
        <mc:Choice Requires="wps">
          <w:drawing>
            <wp:anchor distT="0" distB="0" distL="0" distR="114300" simplePos="0" relativeHeight="251661312" behindDoc="0" locked="1" layoutInCell="1" allowOverlap="1" wp14:anchorId="566ACBBF" wp14:editId="6480AD99">
              <wp:simplePos x="0" y="0"/>
              <wp:positionH relativeFrom="margin">
                <wp:posOffset>2232025</wp:posOffset>
              </wp:positionH>
              <wp:positionV relativeFrom="page">
                <wp:posOffset>504190</wp:posOffset>
              </wp:positionV>
              <wp:extent cx="2088000" cy="900000"/>
              <wp:effectExtent l="0" t="0" r="7620" b="14605"/>
              <wp:wrapSquare wrapText="bothSides"/>
              <wp:docPr id="949590804"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3B9EFCE6" w14:textId="08FA44EF" w:rsidR="00D572B9" w:rsidRPr="006B76EA" w:rsidRDefault="00D572B9" w:rsidP="00D572B9">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subtitle"  \* MERGEFORMAT </w:instrText>
                          </w:r>
                          <w:r w:rsidRPr="006B76EA">
                            <w:rPr>
                              <w:color w:val="FFFFFF" w:themeColor="background1"/>
                            </w:rPr>
                            <w:fldChar w:fldCharType="separate"/>
                          </w:r>
                          <w:r w:rsidR="00ED4050">
                            <w:rPr>
                              <w:noProof/>
                              <w:color w:val="FFFFFF" w:themeColor="background1"/>
                            </w:rPr>
                            <w:t>Client Name</w:t>
                          </w:r>
                          <w:r w:rsidRPr="006B76EA">
                            <w:rPr>
                              <w:color w:val="FFFFFF" w:themeColor="background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ACBBF" id="_x0000_t202" coordsize="21600,21600" o:spt="202" path="m,l,21600r21600,l21600,xe">
              <v:stroke joinstyle="miter"/>
              <v:path gradientshapeok="t" o:connecttype="rect"/>
            </v:shapetype>
            <v:shape id="Text Box 1" o:spid="_x0000_s1036" type="#_x0000_t202" style="position:absolute;margin-left:175.75pt;margin-top:39.7pt;width:164.4pt;height:70.85pt;z-index:251661312;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" filled="f" stroked="f" strokeweight=".5pt">
              <v:textbox inset="0,0,0,0">
                <w:txbxContent>
                  <w:p w14:paraId="3B9EFCE6" w14:textId="08FA44EF" w:rsidR="00D572B9" w:rsidRPr="006B76EA" w:rsidRDefault="00D572B9" w:rsidP="00D572B9">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subtitle"  \* MERGEFORMAT </w:instrText>
                    </w:r>
                    <w:r w:rsidRPr="006B76EA">
                      <w:rPr>
                        <w:color w:val="FFFFFF" w:themeColor="background1"/>
                      </w:rPr>
                      <w:fldChar w:fldCharType="separate"/>
                    </w:r>
                    <w:r w:rsidR="00ED4050">
                      <w:rPr>
                        <w:noProof/>
                        <w:color w:val="FFFFFF" w:themeColor="background1"/>
                      </w:rPr>
                      <w:t>Client Name</w:t>
                    </w:r>
                    <w:r w:rsidRPr="006B76EA">
                      <w:rPr>
                        <w:color w:val="FFFFFF" w:themeColor="background1"/>
                      </w:rPr>
                      <w:fldChar w:fldCharType="end"/>
                    </w:r>
                  </w:p>
                </w:txbxContent>
              </v:textbox>
              <w10:wrap type="square" anchorx="margin" anchory="page"/>
              <w10:anchorlock/>
            </v:shape>
          </w:pict>
        </mc:Fallback>
      </mc:AlternateContent>
    </w:r>
    <w:r w:rsidR="00A34B3B">
      <w:rPr>
        <w:noProof/>
      </w:rPr>
      <mc:AlternateContent>
        <mc:Choice Requires="wps">
          <w:drawing>
            <wp:anchor distT="0" distB="0" distL="0" distR="114300" simplePos="0" relativeHeight="251659264" behindDoc="0" locked="1" layoutInCell="1" allowOverlap="1" wp14:anchorId="4524B18D" wp14:editId="3A2F5694">
              <wp:simplePos x="0" y="0"/>
              <wp:positionH relativeFrom="margin">
                <wp:align>left</wp:align>
              </wp:positionH>
              <wp:positionV relativeFrom="page">
                <wp:posOffset>504190</wp:posOffset>
              </wp:positionV>
              <wp:extent cx="2088000" cy="900000"/>
              <wp:effectExtent l="0" t="0" r="7620" b="14605"/>
              <wp:wrapSquare wrapText="bothSides"/>
              <wp:docPr id="737768831"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3443A819" w14:textId="3E4B3964" w:rsidR="00A34B3B" w:rsidRPr="006B76EA" w:rsidRDefault="003777F0" w:rsidP="003777F0">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title"  \* MERGEFORMAT </w:instrText>
                          </w:r>
                          <w:r w:rsidRPr="006B76EA">
                            <w:rPr>
                              <w:color w:val="FFFFFF" w:themeColor="background1"/>
                            </w:rPr>
                            <w:fldChar w:fldCharType="separate"/>
                          </w:r>
                          <w:r w:rsidR="00ED4050">
                            <w:rPr>
                              <w:noProof/>
                              <w:color w:val="FFFFFF" w:themeColor="background1"/>
                            </w:rPr>
                            <w:t>Submission Name</w:t>
                          </w:r>
                          <w:r w:rsidRPr="006B76EA">
                            <w:rPr>
                              <w:color w:val="FFFFFF" w:themeColor="background1"/>
                            </w:rPr>
                            <w:fldChar w:fldCharType="end"/>
                          </w:r>
                          <w:r w:rsidR="00D572B9" w:rsidRPr="006B76EA">
                            <w:rPr>
                              <w:color w:val="FFFFFF" w:themeColor="background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4B18D" id="_x0000_s1037" type="#_x0000_t202" style="position:absolute;margin-left:0;margin-top:39.7pt;width:164.4pt;height:70.85pt;z-index:251659264;visibility:visible;mso-wrap-style:square;mso-width-percent:0;mso-height-percent:0;mso-wrap-distance-left:0;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" filled="f" stroked="f" strokeweight=".5pt">
              <v:textbox inset="0,0,0,0">
                <w:txbxContent>
                  <w:p w14:paraId="3443A819" w14:textId="3E4B3964" w:rsidR="00A34B3B" w:rsidRPr="006B76EA" w:rsidRDefault="003777F0" w:rsidP="003777F0">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title"  \* MERGEFORMAT </w:instrText>
                    </w:r>
                    <w:r w:rsidRPr="006B76EA">
                      <w:rPr>
                        <w:color w:val="FFFFFF" w:themeColor="background1"/>
                      </w:rPr>
                      <w:fldChar w:fldCharType="separate"/>
                    </w:r>
                    <w:r w:rsidR="00ED4050">
                      <w:rPr>
                        <w:noProof/>
                        <w:color w:val="FFFFFF" w:themeColor="background1"/>
                      </w:rPr>
                      <w:t>Submission Name</w:t>
                    </w:r>
                    <w:r w:rsidRPr="006B76EA">
                      <w:rPr>
                        <w:color w:val="FFFFFF" w:themeColor="background1"/>
                      </w:rPr>
                      <w:fldChar w:fldCharType="end"/>
                    </w:r>
                    <w:r w:rsidR="00D572B9" w:rsidRPr="006B76EA">
                      <w:rPr>
                        <w:color w:val="FFFFFF" w:themeColor="background1"/>
                      </w:rPr>
                      <w:t xml:space="preserve"> </w:t>
                    </w:r>
                  </w:p>
                </w:txbxContent>
              </v:textbox>
              <w10:wrap type="square" anchorx="margin" anchory="page"/>
              <w10:anchorlock/>
            </v:shape>
          </w:pict>
        </mc:Fallback>
      </mc:AlternateContent>
    </w:r>
    <w:r w:rsidR="007C3FBF">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2B60" w14:textId="77777777" w:rsidR="0003067B" w:rsidRDefault="0003067B">
    <w:pPr>
      <w:pStyle w:val="Header"/>
    </w:pPr>
    <w:r>
      <w:ptab w:relativeTo="margin" w:alignment="right" w:leader="none"/>
    </w:r>
    <w:r w:rsidRPr="0003067B">
      <w:rPr>
        <w:color w:val="FFFFFF" w:themeColor="background1"/>
      </w:rPr>
      <w:fldChar w:fldCharType="begin"/>
    </w:r>
    <w:r w:rsidRPr="0003067B">
      <w:rPr>
        <w:color w:val="FFFFFF" w:themeColor="background1"/>
      </w:rPr>
      <w:instrText xml:space="preserve"> PAGE  \* Arabic  \* MERGEFORMAT </w:instrText>
    </w:r>
    <w:r w:rsidRPr="0003067B">
      <w:rPr>
        <w:color w:val="FFFFFF" w:themeColor="background1"/>
      </w:rPr>
      <w:fldChar w:fldCharType="separate"/>
    </w:r>
    <w:r w:rsidRPr="0003067B">
      <w:rPr>
        <w:noProof/>
        <w:color w:val="FFFFFF" w:themeColor="background1"/>
      </w:rPr>
      <w:t>3</w:t>
    </w:r>
    <w:r w:rsidRPr="0003067B">
      <w:rPr>
        <w:color w:val="FFFFFF" w:themeColor="background1"/>
      </w:rPr>
      <w:fldChar w:fldCharType="end"/>
    </w:r>
    <w:r>
      <w:rPr>
        <w:noProof/>
      </w:rPr>
      <mc:AlternateContent>
        <mc:Choice Requires="wps">
          <w:drawing>
            <wp:anchor distT="0" distB="0" distL="0" distR="114300" simplePos="0" relativeHeight="251669504" behindDoc="0" locked="1" layoutInCell="1" allowOverlap="1" wp14:anchorId="1EEA19C6" wp14:editId="3FD60DEC">
              <wp:simplePos x="0" y="0"/>
              <wp:positionH relativeFrom="margin">
                <wp:posOffset>0</wp:posOffset>
              </wp:positionH>
              <wp:positionV relativeFrom="page">
                <wp:posOffset>504190</wp:posOffset>
              </wp:positionV>
              <wp:extent cx="2088000" cy="900000"/>
              <wp:effectExtent l="0" t="0" r="7620" b="14605"/>
              <wp:wrapSquare wrapText="bothSides"/>
              <wp:docPr id="498005058"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3A6175BE" w14:textId="066FAD68" w:rsidR="0003067B" w:rsidRPr="006B76EA" w:rsidRDefault="0003067B" w:rsidP="0003067B">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title"  \* MERGEFORMAT </w:instrText>
                          </w:r>
                          <w:r w:rsidRPr="006B76EA">
                            <w:rPr>
                              <w:color w:val="FFFFFF" w:themeColor="background1"/>
                            </w:rPr>
                            <w:fldChar w:fldCharType="separate"/>
                          </w:r>
                          <w:r w:rsidR="00DA0537" w:rsidRPr="00DA0537">
                            <w:rPr>
                              <w:b/>
                              <w:bCs/>
                              <w:noProof/>
                              <w:color w:val="FFFFFF" w:themeColor="background1"/>
                            </w:rPr>
                            <w:t>Document title</w:t>
                          </w:r>
                          <w:r w:rsidRPr="006B76EA">
                            <w:rPr>
                              <w:color w:val="FFFFFF" w:themeColor="background1"/>
                            </w:rPr>
                            <w:fldChar w:fldCharType="end"/>
                          </w:r>
                          <w:r w:rsidRPr="006B76EA">
                            <w:rPr>
                              <w:color w:val="FFFFFF" w:themeColor="background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EA19C6" id="_x0000_t202" coordsize="21600,21600" o:spt="202" path="m,l,21600r21600,l21600,xe">
              <v:stroke joinstyle="miter"/>
              <v:path gradientshapeok="t" o:connecttype="rect"/>
            </v:shapetype>
            <v:shape id="_x0000_s1038" type="#_x0000_t202" style="position:absolute;margin-left:0;margin-top:39.7pt;width:164.4pt;height:70.85pt;z-index:251669504;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" filled="f" stroked="f" strokeweight=".5pt">
              <v:textbox inset="0,0,0,0">
                <w:txbxContent>
                  <w:p w14:paraId="3A6175BE" w14:textId="066FAD68" w:rsidR="0003067B" w:rsidRPr="006B76EA" w:rsidRDefault="0003067B" w:rsidP="0003067B">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title"  \* MERGEFORMAT </w:instrText>
                    </w:r>
                    <w:r w:rsidRPr="006B76EA">
                      <w:rPr>
                        <w:color w:val="FFFFFF" w:themeColor="background1"/>
                      </w:rPr>
                      <w:fldChar w:fldCharType="separate"/>
                    </w:r>
                    <w:r w:rsidR="00DA0537" w:rsidRPr="00DA0537">
                      <w:rPr>
                        <w:b/>
                        <w:bCs/>
                        <w:noProof/>
                        <w:color w:val="FFFFFF" w:themeColor="background1"/>
                      </w:rPr>
                      <w:t>Document title</w:t>
                    </w:r>
                    <w:r w:rsidRPr="006B76EA">
                      <w:rPr>
                        <w:color w:val="FFFFFF" w:themeColor="background1"/>
                      </w:rPr>
                      <w:fldChar w:fldCharType="end"/>
                    </w:r>
                    <w:r w:rsidRPr="006B76EA">
                      <w:rPr>
                        <w:color w:val="FFFFFF" w:themeColor="background1"/>
                      </w:rPr>
                      <w:t xml:space="preserve"> </w:t>
                    </w:r>
                  </w:p>
                </w:txbxContent>
              </v:textbox>
              <w10:wrap type="square" anchorx="margin" anchory="page"/>
              <w10:anchorlock/>
            </v:shape>
          </w:pict>
        </mc:Fallback>
      </mc:AlternateContent>
    </w:r>
    <w:r>
      <w:rPr>
        <w:noProof/>
      </w:rPr>
      <mc:AlternateContent>
        <mc:Choice Requires="wps">
          <w:drawing>
            <wp:anchor distT="0" distB="0" distL="0" distR="114300" simplePos="0" relativeHeight="251670528" behindDoc="0" locked="1" layoutInCell="1" allowOverlap="1" wp14:anchorId="055C05C4" wp14:editId="751C8BD2">
              <wp:simplePos x="0" y="0"/>
              <wp:positionH relativeFrom="margin">
                <wp:posOffset>2232025</wp:posOffset>
              </wp:positionH>
              <wp:positionV relativeFrom="page">
                <wp:posOffset>504190</wp:posOffset>
              </wp:positionV>
              <wp:extent cx="2088000" cy="900000"/>
              <wp:effectExtent l="0" t="0" r="7620" b="14605"/>
              <wp:wrapSquare wrapText="bothSides"/>
              <wp:docPr id="166782272"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31B56646" w14:textId="3B925007" w:rsidR="0003067B" w:rsidRPr="006B76EA" w:rsidRDefault="0003067B" w:rsidP="0003067B">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subtitle"  \* MERGEFORMAT </w:instrText>
                          </w:r>
                          <w:r w:rsidRPr="006B76EA">
                            <w:rPr>
                              <w:color w:val="FFFFFF" w:themeColor="background1"/>
                            </w:rPr>
                            <w:fldChar w:fldCharType="separate"/>
                          </w:r>
                          <w:r w:rsidR="00DA0537" w:rsidRPr="00DA0537">
                            <w:rPr>
                              <w:b/>
                              <w:bCs/>
                              <w:noProof/>
                              <w:color w:val="FFFFFF" w:themeColor="background1"/>
                            </w:rPr>
                            <w:t>Document subtitle</w:t>
                          </w:r>
                          <w:r w:rsidRPr="006B76EA">
                            <w:rPr>
                              <w:color w:val="FFFFFF" w:themeColor="background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C05C4" id="_x0000_s1039" type="#_x0000_t202" style="position:absolute;margin-left:175.75pt;margin-top:39.7pt;width:164.4pt;height:70.85pt;z-index:251670528;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" filled="f" stroked="f" strokeweight=".5pt">
              <v:textbox inset="0,0,0,0">
                <w:txbxContent>
                  <w:p w14:paraId="31B56646" w14:textId="3B925007" w:rsidR="0003067B" w:rsidRPr="006B76EA" w:rsidRDefault="0003067B" w:rsidP="0003067B">
                    <w:pPr>
                      <w:pStyle w:val="Header"/>
                      <w:tabs>
                        <w:tab w:val="clear" w:pos="3515"/>
                        <w:tab w:val="left" w:pos="5670"/>
                      </w:tabs>
                      <w:spacing w:after="0"/>
                      <w:rPr>
                        <w:color w:val="FFFFFF" w:themeColor="background1"/>
                      </w:rPr>
                    </w:pPr>
                    <w:r w:rsidRPr="006B76EA">
                      <w:rPr>
                        <w:color w:val="FFFFFF" w:themeColor="background1"/>
                      </w:rPr>
                      <w:fldChar w:fldCharType="begin"/>
                    </w:r>
                    <w:r w:rsidRPr="006B76EA">
                      <w:rPr>
                        <w:color w:val="FFFFFF" w:themeColor="background1"/>
                      </w:rPr>
                      <w:instrText xml:space="preserve"> STYLEREF  "Document subtitle"  \* MERGEFORMAT </w:instrText>
                    </w:r>
                    <w:r w:rsidRPr="006B76EA">
                      <w:rPr>
                        <w:color w:val="FFFFFF" w:themeColor="background1"/>
                      </w:rPr>
                      <w:fldChar w:fldCharType="separate"/>
                    </w:r>
                    <w:r w:rsidR="00DA0537" w:rsidRPr="00DA0537">
                      <w:rPr>
                        <w:b/>
                        <w:bCs/>
                        <w:noProof/>
                        <w:color w:val="FFFFFF" w:themeColor="background1"/>
                      </w:rPr>
                      <w:t>Document subtitle</w:t>
                    </w:r>
                    <w:r w:rsidRPr="006B76EA">
                      <w:rPr>
                        <w:color w:val="FFFFFF" w:themeColor="background1"/>
                      </w:rPr>
                      <w:fldChar w:fldCharType="end"/>
                    </w:r>
                  </w:p>
                </w:txbxContent>
              </v:textbox>
              <w10:wrap type="square" anchorx="margin" anchory="page"/>
              <w10:anchorlock/>
            </v:shape>
          </w:pict>
        </mc:Fallback>
      </mc:AlternateContent>
    </w:r>
    <w:r>
      <w:rPr>
        <w:noProof/>
      </w:rPr>
      <mc:AlternateContent>
        <mc:Choice Requires="wps">
          <w:drawing>
            <wp:anchor distT="0" distB="0" distL="114300" distR="114300" simplePos="0" relativeHeight="251667456" behindDoc="1" locked="1" layoutInCell="1" allowOverlap="1" wp14:anchorId="08FC41BC" wp14:editId="205FEF07">
              <wp:simplePos x="0" y="0"/>
              <wp:positionH relativeFrom="page">
                <wp:align>left</wp:align>
              </wp:positionH>
              <wp:positionV relativeFrom="page">
                <wp:align>top</wp:align>
              </wp:positionV>
              <wp:extent cx="7560000" cy="3744000"/>
              <wp:effectExtent l="0" t="0" r="3175" b="8890"/>
              <wp:wrapNone/>
              <wp:docPr id="322355855" name="Rectangle 7"/>
              <wp:cNvGraphicFramePr/>
              <a:graphic xmlns:a="http://schemas.openxmlformats.org/drawingml/2006/main">
                <a:graphicData uri="http://schemas.microsoft.com/office/word/2010/wordprocessingShape">
                  <wps:wsp>
                    <wps:cNvSpPr/>
                    <wps:spPr>
                      <a:xfrm>
                        <a:off x="0" y="0"/>
                        <a:ext cx="7560000" cy="37440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D368E" id="Rectangle 7" o:spid="_x0000_s1026" style="position:absolute;margin-left:0;margin-top:0;width:595.3pt;height:294.8pt;z-index:-25164902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" fillcolor="#003723 [3204]" stroked="f" strokeweight="1pt">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43F0" w14:textId="52EB2ED1" w:rsidR="00DA0537" w:rsidRPr="00DA0537" w:rsidRDefault="00DA0537" w:rsidP="009858A6">
    <w:pPr>
      <w:pStyle w:val="FooterPageNumber"/>
    </w:pPr>
    <w:r w:rsidRPr="00DA0537">
      <w:ptab w:relativeTo="margin" w:alignment="right" w:leader="none"/>
    </w:r>
    <w:r w:rsidRPr="00DA0537">
      <w:rPr>
        <w:noProof/>
      </w:rPr>
      <mc:AlternateContent>
        <mc:Choice Requires="wps">
          <w:drawing>
            <wp:anchor distT="0" distB="0" distL="0" distR="114300" simplePos="0" relativeHeight="251673600" behindDoc="0" locked="1" layoutInCell="1" allowOverlap="1" wp14:anchorId="3B5C130C" wp14:editId="51207E5D">
              <wp:simplePos x="0" y="0"/>
              <wp:positionH relativeFrom="margin">
                <wp:posOffset>-1905</wp:posOffset>
              </wp:positionH>
              <wp:positionV relativeFrom="page">
                <wp:posOffset>500380</wp:posOffset>
              </wp:positionV>
              <wp:extent cx="2087880" cy="211455"/>
              <wp:effectExtent l="0" t="0" r="7620" b="0"/>
              <wp:wrapSquare wrapText="bothSides"/>
              <wp:docPr id="1710752887" name="Text Box 1"/>
              <wp:cNvGraphicFramePr/>
              <a:graphic xmlns:a="http://schemas.openxmlformats.org/drawingml/2006/main">
                <a:graphicData uri="http://schemas.microsoft.com/office/word/2010/wordprocessingShape">
                  <wps:wsp>
                    <wps:cNvSpPr txBox="1"/>
                    <wps:spPr>
                      <a:xfrm>
                        <a:off x="0" y="0"/>
                        <a:ext cx="2087880" cy="211455"/>
                      </a:xfrm>
                      <a:prstGeom prst="rect">
                        <a:avLst/>
                      </a:prstGeom>
                      <a:noFill/>
                      <a:ln w="6350">
                        <a:noFill/>
                      </a:ln>
                    </wps:spPr>
                    <wps:txbx>
                      <w:txbxContent>
                        <w:p w14:paraId="39B1F240" w14:textId="2D803E12" w:rsidR="00DA0537" w:rsidRPr="00DA0537" w:rsidRDefault="00DA0537" w:rsidP="0003067B">
                          <w:pPr>
                            <w:pStyle w:val="Header"/>
                            <w:tabs>
                              <w:tab w:val="clear" w:pos="3515"/>
                              <w:tab w:val="left" w:pos="5670"/>
                            </w:tabs>
                            <w:spacing w:after="0"/>
                            <w:rPr>
                              <w:color w:val="000000" w:themeColor="text1"/>
                            </w:rPr>
                          </w:pPr>
                          <w:r w:rsidRPr="00DA0537">
                            <w:rPr>
                              <w:color w:val="000000" w:themeColor="text1"/>
                            </w:rPr>
                            <w:fldChar w:fldCharType="begin"/>
                          </w:r>
                          <w:r w:rsidRPr="00DA0537">
                            <w:rPr>
                              <w:color w:val="000000" w:themeColor="text1"/>
                            </w:rPr>
                            <w:instrText xml:space="preserve"> STYLEREF  "Document title"  \* MERGEFORMAT </w:instrText>
                          </w:r>
                          <w:r w:rsidRPr="00DA0537">
                            <w:rPr>
                              <w:color w:val="000000" w:themeColor="text1"/>
                            </w:rPr>
                            <w:fldChar w:fldCharType="separate"/>
                          </w:r>
                          <w:r w:rsidR="00ED4050" w:rsidRPr="00ED4050">
                            <w:rPr>
                              <w:b/>
                              <w:bCs/>
                              <w:noProof/>
                              <w:color w:val="000000" w:themeColor="text1"/>
                            </w:rPr>
                            <w:t>Submission Name</w:t>
                          </w:r>
                          <w:r w:rsidRPr="00DA0537">
                            <w:rPr>
                              <w:color w:val="000000" w:themeColor="text1"/>
                            </w:rPr>
                            <w:fldChar w:fldCharType="end"/>
                          </w:r>
                          <w:r w:rsidRPr="00DA0537">
                            <w:rPr>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C130C" id="_x0000_t202" coordsize="21600,21600" o:spt="202" path="m,l,21600r21600,l21600,xe">
              <v:stroke joinstyle="miter"/>
              <v:path gradientshapeok="t" o:connecttype="rect"/>
            </v:shapetype>
            <v:shape id="_x0000_s1040" type="#_x0000_t202" style="position:absolute;left:0;text-align:left;margin-left:-.15pt;margin-top:39.4pt;width:164.4pt;height:16.65pt;z-index:251673600;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" filled="f" stroked="f" strokeweight=".5pt">
              <v:textbox inset="0,0,0,0">
                <w:txbxContent>
                  <w:p w14:paraId="39B1F240" w14:textId="2D803E12" w:rsidR="00DA0537" w:rsidRPr="00DA0537" w:rsidRDefault="00DA0537" w:rsidP="0003067B">
                    <w:pPr>
                      <w:pStyle w:val="Header"/>
                      <w:tabs>
                        <w:tab w:val="clear" w:pos="3515"/>
                        <w:tab w:val="left" w:pos="5670"/>
                      </w:tabs>
                      <w:spacing w:after="0"/>
                      <w:rPr>
                        <w:color w:val="000000" w:themeColor="text1"/>
                      </w:rPr>
                    </w:pPr>
                    <w:r w:rsidRPr="00DA0537">
                      <w:rPr>
                        <w:color w:val="000000" w:themeColor="text1"/>
                      </w:rPr>
                      <w:fldChar w:fldCharType="begin"/>
                    </w:r>
                    <w:r w:rsidRPr="00DA0537">
                      <w:rPr>
                        <w:color w:val="000000" w:themeColor="text1"/>
                      </w:rPr>
                      <w:instrText xml:space="preserve"> STYLEREF  "Document title"  \* MERGEFORMAT </w:instrText>
                    </w:r>
                    <w:r w:rsidRPr="00DA0537">
                      <w:rPr>
                        <w:color w:val="000000" w:themeColor="text1"/>
                      </w:rPr>
                      <w:fldChar w:fldCharType="separate"/>
                    </w:r>
                    <w:r w:rsidR="00ED4050" w:rsidRPr="00ED4050">
                      <w:rPr>
                        <w:b/>
                        <w:bCs/>
                        <w:noProof/>
                        <w:color w:val="000000" w:themeColor="text1"/>
                      </w:rPr>
                      <w:t>Submission Name</w:t>
                    </w:r>
                    <w:r w:rsidRPr="00DA0537">
                      <w:rPr>
                        <w:color w:val="000000" w:themeColor="text1"/>
                      </w:rPr>
                      <w:fldChar w:fldCharType="end"/>
                    </w:r>
                    <w:r w:rsidRPr="00DA0537">
                      <w:rPr>
                        <w:color w:val="000000" w:themeColor="text1"/>
                      </w:rPr>
                      <w:t xml:space="preserve"> </w:t>
                    </w:r>
                  </w:p>
                </w:txbxContent>
              </v:textbox>
              <w10:wrap type="square" anchorx="margin" anchory="page"/>
              <w10:anchorlock/>
            </v:shape>
          </w:pict>
        </mc:Fallback>
      </mc:AlternateContent>
    </w:r>
    <w:r w:rsidRPr="00DA0537">
      <w:rPr>
        <w:noProof/>
      </w:rPr>
      <mc:AlternateContent>
        <mc:Choice Requires="wps">
          <w:drawing>
            <wp:anchor distT="0" distB="0" distL="0" distR="114300" simplePos="0" relativeHeight="251674624" behindDoc="0" locked="1" layoutInCell="1" allowOverlap="1" wp14:anchorId="5DF253FC" wp14:editId="7751366B">
              <wp:simplePos x="0" y="0"/>
              <wp:positionH relativeFrom="margin">
                <wp:posOffset>2231390</wp:posOffset>
              </wp:positionH>
              <wp:positionV relativeFrom="page">
                <wp:posOffset>500380</wp:posOffset>
              </wp:positionV>
              <wp:extent cx="2087880" cy="211455"/>
              <wp:effectExtent l="0" t="0" r="7620" b="4445"/>
              <wp:wrapSquare wrapText="bothSides"/>
              <wp:docPr id="249884584" name="Text Box 1"/>
              <wp:cNvGraphicFramePr/>
              <a:graphic xmlns:a="http://schemas.openxmlformats.org/drawingml/2006/main">
                <a:graphicData uri="http://schemas.microsoft.com/office/word/2010/wordprocessingShape">
                  <wps:wsp>
                    <wps:cNvSpPr txBox="1"/>
                    <wps:spPr>
                      <a:xfrm>
                        <a:off x="0" y="0"/>
                        <a:ext cx="2087880" cy="211455"/>
                      </a:xfrm>
                      <a:prstGeom prst="rect">
                        <a:avLst/>
                      </a:prstGeom>
                      <a:noFill/>
                      <a:ln w="6350">
                        <a:noFill/>
                      </a:ln>
                    </wps:spPr>
                    <wps:txbx>
                      <w:txbxContent>
                        <w:p w14:paraId="0016A1C6" w14:textId="64A18BB5" w:rsidR="00DA0537" w:rsidRPr="00DA0537" w:rsidRDefault="00DA0537" w:rsidP="0003067B">
                          <w:pPr>
                            <w:pStyle w:val="Header"/>
                            <w:tabs>
                              <w:tab w:val="clear" w:pos="3515"/>
                              <w:tab w:val="left" w:pos="5670"/>
                            </w:tabs>
                            <w:spacing w:after="0"/>
                            <w:rPr>
                              <w:color w:val="000000" w:themeColor="text1"/>
                            </w:rPr>
                          </w:pPr>
                          <w:r w:rsidRPr="00DA0537">
                            <w:rPr>
                              <w:color w:val="000000" w:themeColor="text1"/>
                            </w:rPr>
                            <w:fldChar w:fldCharType="begin"/>
                          </w:r>
                          <w:r w:rsidRPr="00DA0537">
                            <w:rPr>
                              <w:color w:val="000000" w:themeColor="text1"/>
                            </w:rPr>
                            <w:instrText xml:space="preserve"> STYLEREF  "</w:instrText>
                          </w:r>
                          <w:r w:rsidR="006D45C0">
                            <w:rPr>
                              <w:color w:val="000000" w:themeColor="text1"/>
                            </w:rPr>
                            <w:instrText>Document Subtitle</w:instrText>
                          </w:r>
                          <w:r w:rsidRPr="00DA0537">
                            <w:rPr>
                              <w:color w:val="000000" w:themeColor="text1"/>
                            </w:rPr>
                            <w:instrText xml:space="preserve">"  \* MERGEFORMAT </w:instrText>
                          </w:r>
                          <w:r w:rsidRPr="00DA0537">
                            <w:rPr>
                              <w:color w:val="000000" w:themeColor="text1"/>
                            </w:rPr>
                            <w:fldChar w:fldCharType="separate"/>
                          </w:r>
                          <w:r w:rsidR="00ED4050" w:rsidRPr="00ED4050">
                            <w:rPr>
                              <w:b/>
                              <w:bCs/>
                              <w:noProof/>
                              <w:color w:val="000000" w:themeColor="text1"/>
                            </w:rPr>
                            <w:t>Client Name</w:t>
                          </w:r>
                          <w:r w:rsidRPr="00DA0537">
                            <w:rPr>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53FC" id="_x0000_s1041" type="#_x0000_t202" style="position:absolute;left:0;text-align:left;margin-left:175.7pt;margin-top:39.4pt;width:164.4pt;height:16.65pt;z-index:251674624;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" filled="f" stroked="f" strokeweight=".5pt">
              <v:textbox inset="0,0,0,0">
                <w:txbxContent>
                  <w:p w14:paraId="0016A1C6" w14:textId="64A18BB5" w:rsidR="00DA0537" w:rsidRPr="00DA0537" w:rsidRDefault="00DA0537" w:rsidP="0003067B">
                    <w:pPr>
                      <w:pStyle w:val="Header"/>
                      <w:tabs>
                        <w:tab w:val="clear" w:pos="3515"/>
                        <w:tab w:val="left" w:pos="5670"/>
                      </w:tabs>
                      <w:spacing w:after="0"/>
                      <w:rPr>
                        <w:color w:val="000000" w:themeColor="text1"/>
                      </w:rPr>
                    </w:pPr>
                    <w:r w:rsidRPr="00DA0537">
                      <w:rPr>
                        <w:color w:val="000000" w:themeColor="text1"/>
                      </w:rPr>
                      <w:fldChar w:fldCharType="begin"/>
                    </w:r>
                    <w:r w:rsidRPr="00DA0537">
                      <w:rPr>
                        <w:color w:val="000000" w:themeColor="text1"/>
                      </w:rPr>
                      <w:instrText xml:space="preserve"> STYLEREF  "</w:instrText>
                    </w:r>
                    <w:r w:rsidR="006D45C0">
                      <w:rPr>
                        <w:color w:val="000000" w:themeColor="text1"/>
                      </w:rPr>
                      <w:instrText>Document Subtitle</w:instrText>
                    </w:r>
                    <w:r w:rsidRPr="00DA0537">
                      <w:rPr>
                        <w:color w:val="000000" w:themeColor="text1"/>
                      </w:rPr>
                      <w:instrText xml:space="preserve">"  \* MERGEFORMAT </w:instrText>
                    </w:r>
                    <w:r w:rsidRPr="00DA0537">
                      <w:rPr>
                        <w:color w:val="000000" w:themeColor="text1"/>
                      </w:rPr>
                      <w:fldChar w:fldCharType="separate"/>
                    </w:r>
                    <w:r w:rsidR="00ED4050" w:rsidRPr="00ED4050">
                      <w:rPr>
                        <w:b/>
                        <w:bCs/>
                        <w:noProof/>
                        <w:color w:val="000000" w:themeColor="text1"/>
                      </w:rPr>
                      <w:t>Client Name</w:t>
                    </w:r>
                    <w:r w:rsidRPr="00DA0537">
                      <w:rPr>
                        <w:color w:val="000000" w:themeColor="text1"/>
                      </w:rPr>
                      <w:fldChar w:fldCharType="end"/>
                    </w:r>
                  </w:p>
                </w:txbxContent>
              </v:textbox>
              <w10:wrap type="square" anchorx="margin"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238B" w14:textId="43BA8B61" w:rsidR="00DA0537" w:rsidRPr="00DA0537" w:rsidRDefault="00DA0537">
    <w:pPr>
      <w:pStyle w:val="Header"/>
      <w:rPr>
        <w:color w:val="FFFFFF" w:themeColor="background1"/>
      </w:rPr>
    </w:pPr>
    <w:r w:rsidRPr="00DA0537">
      <w:rPr>
        <w:noProof/>
        <w:color w:val="FFFFFF" w:themeColor="background1"/>
      </w:rPr>
      <mc:AlternateContent>
        <mc:Choice Requires="wps">
          <w:drawing>
            <wp:anchor distT="0" distB="0" distL="114300" distR="114300" simplePos="0" relativeHeight="251679744" behindDoc="1" locked="1" layoutInCell="1" allowOverlap="1" wp14:anchorId="532B1803" wp14:editId="68854B2C">
              <wp:simplePos x="0" y="0"/>
              <wp:positionH relativeFrom="page">
                <wp:posOffset>0</wp:posOffset>
              </wp:positionH>
              <wp:positionV relativeFrom="page">
                <wp:posOffset>0</wp:posOffset>
              </wp:positionV>
              <wp:extent cx="7559675" cy="3743960"/>
              <wp:effectExtent l="0" t="0" r="0" b="2540"/>
              <wp:wrapNone/>
              <wp:docPr id="496594959" name="Rectangle 7"/>
              <wp:cNvGraphicFramePr/>
              <a:graphic xmlns:a="http://schemas.openxmlformats.org/drawingml/2006/main">
                <a:graphicData uri="http://schemas.microsoft.com/office/word/2010/wordprocessingShape">
                  <wps:wsp>
                    <wps:cNvSpPr/>
                    <wps:spPr>
                      <a:xfrm>
                        <a:off x="0" y="0"/>
                        <a:ext cx="7559675" cy="37439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A6D17" id="Rectangle 7" o:spid="_x0000_s1026" style="position:absolute;margin-left:0;margin-top:0;width:595.25pt;height:294.8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" fillcolor="#003723 [3204]" stroked="f" strokeweight="1pt">
              <w10:wrap anchorx="page" anchory="page"/>
              <w10:anchorlock/>
            </v:rect>
          </w:pict>
        </mc:Fallback>
      </mc:AlternateContent>
    </w:r>
    <w:r w:rsidRPr="00DA0537">
      <w:rPr>
        <w:color w:val="FFFFFF" w:themeColor="background1"/>
      </w:rPr>
      <w:ptab w:relativeTo="margin" w:alignment="right" w:leader="none"/>
    </w:r>
    <w:r w:rsidRPr="00DA0537">
      <w:rPr>
        <w:noProof/>
        <w:color w:val="FFFFFF" w:themeColor="background1"/>
      </w:rPr>
      <mc:AlternateContent>
        <mc:Choice Requires="wps">
          <w:drawing>
            <wp:anchor distT="0" distB="0" distL="0" distR="114300" simplePos="0" relativeHeight="251676672" behindDoc="0" locked="1" layoutInCell="1" allowOverlap="1" wp14:anchorId="53DB8E78" wp14:editId="28F57EEA">
              <wp:simplePos x="0" y="0"/>
              <wp:positionH relativeFrom="margin">
                <wp:posOffset>0</wp:posOffset>
              </wp:positionH>
              <wp:positionV relativeFrom="page">
                <wp:posOffset>504190</wp:posOffset>
              </wp:positionV>
              <wp:extent cx="2088000" cy="900000"/>
              <wp:effectExtent l="0" t="0" r="7620" b="14605"/>
              <wp:wrapSquare wrapText="bothSides"/>
              <wp:docPr id="917260968"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2A3ED6BD" w14:textId="4650289E" w:rsidR="00DA0537" w:rsidRPr="00DA0537" w:rsidRDefault="00DA0537" w:rsidP="0003067B">
                          <w:pPr>
                            <w:pStyle w:val="Header"/>
                            <w:tabs>
                              <w:tab w:val="clear" w:pos="3515"/>
                              <w:tab w:val="left" w:pos="5670"/>
                            </w:tabs>
                            <w:spacing w:after="0"/>
                            <w:rPr>
                              <w:color w:val="FFFFFF" w:themeColor="background1"/>
                            </w:rPr>
                          </w:pPr>
                          <w:r w:rsidRPr="00DA0537">
                            <w:rPr>
                              <w:color w:val="FFFFFF" w:themeColor="background1"/>
                            </w:rPr>
                            <w:fldChar w:fldCharType="begin"/>
                          </w:r>
                          <w:r w:rsidRPr="00DA0537">
                            <w:rPr>
                              <w:color w:val="FFFFFF" w:themeColor="background1"/>
                            </w:rPr>
                            <w:instrText xml:space="preserve"> STYLEREF  "Document title"  \* MERGEFORMAT </w:instrText>
                          </w:r>
                          <w:r w:rsidRPr="00DA0537">
                            <w:rPr>
                              <w:color w:val="FFFFFF" w:themeColor="background1"/>
                            </w:rPr>
                            <w:fldChar w:fldCharType="separate"/>
                          </w:r>
                          <w:r w:rsidR="00ED4050" w:rsidRPr="00ED4050">
                            <w:rPr>
                              <w:b/>
                              <w:bCs/>
                              <w:noProof/>
                              <w:color w:val="FFFFFF" w:themeColor="background1"/>
                            </w:rPr>
                            <w:t>Submission Name</w:t>
                          </w:r>
                          <w:r w:rsidRPr="00DA0537">
                            <w:rPr>
                              <w:color w:val="FFFFFF" w:themeColor="background1"/>
                            </w:rPr>
                            <w:fldChar w:fldCharType="end"/>
                          </w:r>
                          <w:r w:rsidRPr="00DA0537">
                            <w:rPr>
                              <w:color w:val="FFFFFF" w:themeColor="background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B8E78" id="_x0000_t202" coordsize="21600,21600" o:spt="202" path="m,l,21600r21600,l21600,xe">
              <v:stroke joinstyle="miter"/>
              <v:path gradientshapeok="t" o:connecttype="rect"/>
            </v:shapetype>
            <v:shape id="_x0000_s1042" type="#_x0000_t202" style="position:absolute;margin-left:0;margin-top:39.7pt;width:164.4pt;height:70.85pt;z-index:251676672;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" filled="f" stroked="f" strokeweight=".5pt">
              <v:textbox inset="0,0,0,0">
                <w:txbxContent>
                  <w:p w14:paraId="2A3ED6BD" w14:textId="4650289E" w:rsidR="00DA0537" w:rsidRPr="00DA0537" w:rsidRDefault="00DA0537" w:rsidP="0003067B">
                    <w:pPr>
                      <w:pStyle w:val="Header"/>
                      <w:tabs>
                        <w:tab w:val="clear" w:pos="3515"/>
                        <w:tab w:val="left" w:pos="5670"/>
                      </w:tabs>
                      <w:spacing w:after="0"/>
                      <w:rPr>
                        <w:color w:val="FFFFFF" w:themeColor="background1"/>
                      </w:rPr>
                    </w:pPr>
                    <w:r w:rsidRPr="00DA0537">
                      <w:rPr>
                        <w:color w:val="FFFFFF" w:themeColor="background1"/>
                      </w:rPr>
                      <w:fldChar w:fldCharType="begin"/>
                    </w:r>
                    <w:r w:rsidRPr="00DA0537">
                      <w:rPr>
                        <w:color w:val="FFFFFF" w:themeColor="background1"/>
                      </w:rPr>
                      <w:instrText xml:space="preserve"> STYLEREF  "Document title"  \* MERGEFORMAT </w:instrText>
                    </w:r>
                    <w:r w:rsidRPr="00DA0537">
                      <w:rPr>
                        <w:color w:val="FFFFFF" w:themeColor="background1"/>
                      </w:rPr>
                      <w:fldChar w:fldCharType="separate"/>
                    </w:r>
                    <w:r w:rsidR="00ED4050" w:rsidRPr="00ED4050">
                      <w:rPr>
                        <w:b/>
                        <w:bCs/>
                        <w:noProof/>
                        <w:color w:val="FFFFFF" w:themeColor="background1"/>
                      </w:rPr>
                      <w:t>Submission Name</w:t>
                    </w:r>
                    <w:r w:rsidRPr="00DA0537">
                      <w:rPr>
                        <w:color w:val="FFFFFF" w:themeColor="background1"/>
                      </w:rPr>
                      <w:fldChar w:fldCharType="end"/>
                    </w:r>
                    <w:r w:rsidRPr="00DA0537">
                      <w:rPr>
                        <w:color w:val="FFFFFF" w:themeColor="background1"/>
                      </w:rPr>
                      <w:t xml:space="preserve"> </w:t>
                    </w:r>
                  </w:p>
                </w:txbxContent>
              </v:textbox>
              <w10:wrap type="square" anchorx="margin" anchory="page"/>
              <w10:anchorlock/>
            </v:shape>
          </w:pict>
        </mc:Fallback>
      </mc:AlternateContent>
    </w:r>
    <w:r w:rsidRPr="00DA0537">
      <w:rPr>
        <w:noProof/>
        <w:color w:val="FFFFFF" w:themeColor="background1"/>
      </w:rPr>
      <mc:AlternateContent>
        <mc:Choice Requires="wps">
          <w:drawing>
            <wp:anchor distT="0" distB="0" distL="0" distR="114300" simplePos="0" relativeHeight="251677696" behindDoc="0" locked="1" layoutInCell="1" allowOverlap="1" wp14:anchorId="6D12B15E" wp14:editId="012B659A">
              <wp:simplePos x="0" y="0"/>
              <wp:positionH relativeFrom="margin">
                <wp:posOffset>2232025</wp:posOffset>
              </wp:positionH>
              <wp:positionV relativeFrom="page">
                <wp:posOffset>504190</wp:posOffset>
              </wp:positionV>
              <wp:extent cx="2088000" cy="900000"/>
              <wp:effectExtent l="0" t="0" r="7620" b="14605"/>
              <wp:wrapSquare wrapText="bothSides"/>
              <wp:docPr id="122093682" name="Text Box 1"/>
              <wp:cNvGraphicFramePr/>
              <a:graphic xmlns:a="http://schemas.openxmlformats.org/drawingml/2006/main">
                <a:graphicData uri="http://schemas.microsoft.com/office/word/2010/wordprocessingShape">
                  <wps:wsp>
                    <wps:cNvSpPr txBox="1"/>
                    <wps:spPr>
                      <a:xfrm>
                        <a:off x="0" y="0"/>
                        <a:ext cx="2088000" cy="900000"/>
                      </a:xfrm>
                      <a:prstGeom prst="rect">
                        <a:avLst/>
                      </a:prstGeom>
                      <a:noFill/>
                      <a:ln w="6350">
                        <a:noFill/>
                      </a:ln>
                    </wps:spPr>
                    <wps:txbx>
                      <w:txbxContent>
                        <w:p w14:paraId="4F21DFF9" w14:textId="1FAB3403" w:rsidR="00DA0537" w:rsidRPr="00DA0537" w:rsidRDefault="00DA0537" w:rsidP="0003067B">
                          <w:pPr>
                            <w:pStyle w:val="Header"/>
                            <w:tabs>
                              <w:tab w:val="clear" w:pos="3515"/>
                              <w:tab w:val="left" w:pos="5670"/>
                            </w:tabs>
                            <w:spacing w:after="0"/>
                            <w:rPr>
                              <w:color w:val="FFFFFF" w:themeColor="background1"/>
                            </w:rPr>
                          </w:pPr>
                          <w:r w:rsidRPr="00DA0537">
                            <w:rPr>
                              <w:color w:val="FFFFFF" w:themeColor="background1"/>
                            </w:rPr>
                            <w:fldChar w:fldCharType="begin"/>
                          </w:r>
                          <w:r w:rsidRPr="00DA0537">
                            <w:rPr>
                              <w:color w:val="FFFFFF" w:themeColor="background1"/>
                            </w:rPr>
                            <w:instrText xml:space="preserve"> STYLEREF  "Document subtitle"  \* MERGEFORMAT </w:instrText>
                          </w:r>
                          <w:r w:rsidRPr="00DA0537">
                            <w:rPr>
                              <w:color w:val="FFFFFF" w:themeColor="background1"/>
                            </w:rPr>
                            <w:fldChar w:fldCharType="separate"/>
                          </w:r>
                          <w:r w:rsidR="00ED4050" w:rsidRPr="00ED4050">
                            <w:rPr>
                              <w:b/>
                              <w:bCs/>
                              <w:noProof/>
                              <w:color w:val="FFFFFF" w:themeColor="background1"/>
                            </w:rPr>
                            <w:t>Client Name</w:t>
                          </w:r>
                          <w:r w:rsidRPr="00DA0537">
                            <w:rPr>
                              <w:color w:val="FFFFFF" w:themeColor="background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B15E" id="_x0000_s1043" type="#_x0000_t202" style="position:absolute;margin-left:175.75pt;margin-top:39.7pt;width:164.4pt;height:70.85pt;z-index:251677696;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" filled="f" stroked="f" strokeweight=".5pt">
              <v:textbox inset="0,0,0,0">
                <w:txbxContent>
                  <w:p w14:paraId="4F21DFF9" w14:textId="1FAB3403" w:rsidR="00DA0537" w:rsidRPr="00DA0537" w:rsidRDefault="00DA0537" w:rsidP="0003067B">
                    <w:pPr>
                      <w:pStyle w:val="Header"/>
                      <w:tabs>
                        <w:tab w:val="clear" w:pos="3515"/>
                        <w:tab w:val="left" w:pos="5670"/>
                      </w:tabs>
                      <w:spacing w:after="0"/>
                      <w:rPr>
                        <w:color w:val="FFFFFF" w:themeColor="background1"/>
                      </w:rPr>
                    </w:pPr>
                    <w:r w:rsidRPr="00DA0537">
                      <w:rPr>
                        <w:color w:val="FFFFFF" w:themeColor="background1"/>
                      </w:rPr>
                      <w:fldChar w:fldCharType="begin"/>
                    </w:r>
                    <w:r w:rsidRPr="00DA0537">
                      <w:rPr>
                        <w:color w:val="FFFFFF" w:themeColor="background1"/>
                      </w:rPr>
                      <w:instrText xml:space="preserve"> STYLEREF  "Document subtitle"  \* MERGEFORMAT </w:instrText>
                    </w:r>
                    <w:r w:rsidRPr="00DA0537">
                      <w:rPr>
                        <w:color w:val="FFFFFF" w:themeColor="background1"/>
                      </w:rPr>
                      <w:fldChar w:fldCharType="separate"/>
                    </w:r>
                    <w:r w:rsidR="00ED4050" w:rsidRPr="00ED4050">
                      <w:rPr>
                        <w:b/>
                        <w:bCs/>
                        <w:noProof/>
                        <w:color w:val="FFFFFF" w:themeColor="background1"/>
                      </w:rPr>
                      <w:t>Client Name</w:t>
                    </w:r>
                    <w:r w:rsidRPr="00DA0537">
                      <w:rPr>
                        <w:color w:val="FFFFFF" w:themeColor="background1"/>
                      </w:rPr>
                      <w:fldChar w:fldCharType="end"/>
                    </w:r>
                  </w:p>
                </w:txbxContent>
              </v:textbox>
              <w10:wrap type="square" anchorx="margin"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E942" w14:textId="527CBC06" w:rsidR="006B76EA" w:rsidRPr="007C3FBF" w:rsidRDefault="006B76EA" w:rsidP="009858A6">
    <w:pPr>
      <w:pStyle w:val="FooterPageNumber"/>
      <w:jc w:val="left"/>
    </w:pPr>
    <w:r>
      <w:rPr>
        <w:noProof/>
      </w:rPr>
      <mc:AlternateContent>
        <mc:Choice Requires="wps">
          <w:drawing>
            <wp:anchor distT="0" distB="0" distL="0" distR="114300" simplePos="0" relativeHeight="251664384" behindDoc="0" locked="1" layoutInCell="1" allowOverlap="1" wp14:anchorId="607A2C35" wp14:editId="00A723F5">
              <wp:simplePos x="0" y="0"/>
              <wp:positionH relativeFrom="margin">
                <wp:posOffset>4361180</wp:posOffset>
              </wp:positionH>
              <wp:positionV relativeFrom="page">
                <wp:posOffset>503555</wp:posOffset>
              </wp:positionV>
              <wp:extent cx="2087880" cy="245745"/>
              <wp:effectExtent l="0" t="0" r="7620" b="8255"/>
              <wp:wrapSquare wrapText="bothSides"/>
              <wp:docPr id="132977787" name="Text Box 1"/>
              <wp:cNvGraphicFramePr/>
              <a:graphic xmlns:a="http://schemas.openxmlformats.org/drawingml/2006/main">
                <a:graphicData uri="http://schemas.microsoft.com/office/word/2010/wordprocessingShape">
                  <wps:wsp>
                    <wps:cNvSpPr txBox="1"/>
                    <wps:spPr>
                      <a:xfrm>
                        <a:off x="0" y="0"/>
                        <a:ext cx="2087880" cy="245745"/>
                      </a:xfrm>
                      <a:prstGeom prst="rect">
                        <a:avLst/>
                      </a:prstGeom>
                      <a:noFill/>
                      <a:ln w="6350">
                        <a:noFill/>
                      </a:ln>
                    </wps:spPr>
                    <wps:txbx>
                      <w:txbxContent>
                        <w:p w14:paraId="77F77112" w14:textId="55F8BD28" w:rsidR="006B76EA" w:rsidRPr="00E7207F" w:rsidRDefault="00864D00" w:rsidP="00047D47">
                          <w:pPr>
                            <w:pStyle w:val="Header"/>
                            <w:jc w:val="right"/>
                          </w:pPr>
                          <w:fldSimple w:instr=" STYLEREF  &quot;Document subtitle&quot;  \* MERGEFORMAT ">
                            <w:r w:rsidR="00ED4050" w:rsidRPr="00ED4050">
                              <w:rPr>
                                <w:b/>
                                <w:bCs/>
                                <w:noProof/>
                              </w:rPr>
                              <w:t>Client Name</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A2C35" id="_x0000_t202" coordsize="21600,21600" o:spt="202" path="m,l,21600r21600,l21600,xe">
              <v:stroke joinstyle="miter"/>
              <v:path gradientshapeok="t" o:connecttype="rect"/>
            </v:shapetype>
            <v:shape id="_x0000_s1044" type="#_x0000_t202" style="position:absolute;margin-left:343.4pt;margin-top:39.65pt;width:164.4pt;height:19.35pt;z-index:251664384;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" filled="f" stroked="f" strokeweight=".5pt">
              <v:textbox inset="0,0,0,0">
                <w:txbxContent>
                  <w:p w14:paraId="77F77112" w14:textId="55F8BD28" w:rsidR="006B76EA" w:rsidRPr="00E7207F" w:rsidRDefault="00864D00" w:rsidP="00047D47">
                    <w:pPr>
                      <w:pStyle w:val="Header"/>
                      <w:jc w:val="right"/>
                    </w:pPr>
                    <w:fldSimple w:instr=" STYLEREF  &quot;Document subtitle&quot;  \* MERGEFORMAT ">
                      <w:r w:rsidR="00ED4050" w:rsidRPr="00ED4050">
                        <w:rPr>
                          <w:b/>
                          <w:bCs/>
                          <w:noProof/>
                        </w:rPr>
                        <w:t>Client Name</w:t>
                      </w:r>
                    </w:fldSimple>
                  </w:p>
                </w:txbxContent>
              </v:textbox>
              <w10:wrap type="square" anchorx="margin" anchory="page"/>
              <w10:anchorlock/>
            </v:shape>
          </w:pict>
        </mc:Fallback>
      </mc:AlternateContent>
    </w:r>
    <w:r>
      <w:rPr>
        <w:noProof/>
      </w:rPr>
      <mc:AlternateContent>
        <mc:Choice Requires="wps">
          <w:drawing>
            <wp:anchor distT="0" distB="0" distL="0" distR="114300" simplePos="0" relativeHeight="251663360" behindDoc="0" locked="1" layoutInCell="1" allowOverlap="1" wp14:anchorId="4DB5BA90" wp14:editId="572F6562">
              <wp:simplePos x="0" y="0"/>
              <wp:positionH relativeFrom="margin">
                <wp:posOffset>15240</wp:posOffset>
              </wp:positionH>
              <wp:positionV relativeFrom="page">
                <wp:posOffset>504190</wp:posOffset>
              </wp:positionV>
              <wp:extent cx="2087880" cy="245745"/>
              <wp:effectExtent l="0" t="0" r="7620" b="8255"/>
              <wp:wrapSquare wrapText="bothSides"/>
              <wp:docPr id="1086436631" name="Text Box 1"/>
              <wp:cNvGraphicFramePr/>
              <a:graphic xmlns:a="http://schemas.openxmlformats.org/drawingml/2006/main">
                <a:graphicData uri="http://schemas.microsoft.com/office/word/2010/wordprocessingShape">
                  <wps:wsp>
                    <wps:cNvSpPr txBox="1"/>
                    <wps:spPr>
                      <a:xfrm>
                        <a:off x="0" y="0"/>
                        <a:ext cx="2087880" cy="245745"/>
                      </a:xfrm>
                      <a:prstGeom prst="rect">
                        <a:avLst/>
                      </a:prstGeom>
                      <a:noFill/>
                      <a:ln w="6350">
                        <a:noFill/>
                      </a:ln>
                    </wps:spPr>
                    <wps:txbx>
                      <w:txbxContent>
                        <w:p w14:paraId="71CA1B88" w14:textId="630FB43C" w:rsidR="006B76EA" w:rsidRDefault="00864D00" w:rsidP="003777F0">
                          <w:pPr>
                            <w:pStyle w:val="Header"/>
                            <w:tabs>
                              <w:tab w:val="clear" w:pos="3515"/>
                              <w:tab w:val="left" w:pos="5670"/>
                            </w:tabs>
                            <w:spacing w:after="0"/>
                          </w:pPr>
                          <w:fldSimple w:instr=" STYLEREF  &quot;Document title&quot;  \* MERGEFORMAT ">
                            <w:r w:rsidR="00ED4050" w:rsidRPr="00ED4050">
                              <w:rPr>
                                <w:b/>
                                <w:bCs/>
                                <w:noProof/>
                              </w:rPr>
                              <w:t>Submission Name</w:t>
                            </w:r>
                          </w:fldSimple>
                          <w:r w:rsidR="006B76EA">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5BA90" id="_x0000_s1045" type="#_x0000_t202" style="position:absolute;margin-left:1.2pt;margin-top:39.7pt;width:164.4pt;height:19.35pt;z-index:251663360;visibility:visible;mso-wrap-style:square;mso-width-percent:0;mso-height-percent:0;mso-wrap-distance-left:0;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" filled="f" stroked="f" strokeweight=".5pt">
              <v:textbox inset="0,0,0,0">
                <w:txbxContent>
                  <w:p w14:paraId="71CA1B88" w14:textId="630FB43C" w:rsidR="006B76EA" w:rsidRDefault="00864D00" w:rsidP="003777F0">
                    <w:pPr>
                      <w:pStyle w:val="Header"/>
                      <w:tabs>
                        <w:tab w:val="clear" w:pos="3515"/>
                        <w:tab w:val="left" w:pos="5670"/>
                      </w:tabs>
                      <w:spacing w:after="0"/>
                    </w:pPr>
                    <w:fldSimple w:instr=" STYLEREF  &quot;Document title&quot;  \* MERGEFORMAT ">
                      <w:r w:rsidR="00ED4050" w:rsidRPr="00ED4050">
                        <w:rPr>
                          <w:b/>
                          <w:bCs/>
                          <w:noProof/>
                        </w:rPr>
                        <w:t>Submission Name</w:t>
                      </w:r>
                    </w:fldSimple>
                    <w:r w:rsidR="006B76EA">
                      <w:t xml:space="preserve"> </w:t>
                    </w:r>
                  </w:p>
                </w:txbxContent>
              </v:textbox>
              <w10:wrap type="square"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54A530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55EEFD26"/>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49F83C26"/>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992A5F8C"/>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485C4988"/>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9354746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8FECF9D0"/>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F4D8A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38836F9"/>
    <w:multiLevelType w:val="multilevel"/>
    <w:tmpl w:val="309C3E4E"/>
    <w:numStyleLink w:val="HeadingNumList"/>
  </w:abstractNum>
  <w:abstractNum w:abstractNumId="9" w15:restartNumberingAfterBreak="0">
    <w:nsid w:val="10C92DE1"/>
    <w:multiLevelType w:val="multilevel"/>
    <w:tmpl w:val="FA820EA8"/>
    <w:numStyleLink w:val="NumList"/>
  </w:abstractNum>
  <w:abstractNum w:abstractNumId="10" w15:restartNumberingAfterBreak="0">
    <w:nsid w:val="13B0789C"/>
    <w:multiLevelType w:val="multilevel"/>
    <w:tmpl w:val="BAA84604"/>
    <w:styleLink w:val="BulletList"/>
    <w:lvl w:ilvl="0">
      <w:start w:val="1"/>
      <w:numFmt w:val="bullet"/>
      <w:pStyle w:val="ListBullet"/>
      <w:lvlText w:val=""/>
      <w:lvlJc w:val="left"/>
      <w:pPr>
        <w:ind w:left="340" w:hanging="340"/>
      </w:pPr>
      <w:rPr>
        <w:rFonts w:ascii="Symbol" w:hAnsi="Symbol" w:cs="Times New Roman" w:hint="default"/>
        <w:color w:val="003723" w:themeColor="accent1"/>
        <w:szCs w:val="28"/>
      </w:rPr>
    </w:lvl>
    <w:lvl w:ilvl="1">
      <w:start w:val="1"/>
      <w:numFmt w:val="bullet"/>
      <w:pStyle w:val="ListBullet2"/>
      <w:lvlText w:val=""/>
      <w:lvlJc w:val="left"/>
      <w:pPr>
        <w:ind w:left="680" w:hanging="340"/>
      </w:pPr>
      <w:rPr>
        <w:rFonts w:ascii="Symbol" w:hAnsi="Symbol" w:cs="Symbol" w:hint="default"/>
        <w:color w:val="003723" w:themeColor="accent1"/>
        <w:szCs w:val="28"/>
      </w:rPr>
    </w:lvl>
    <w:lvl w:ilvl="2">
      <w:start w:val="1"/>
      <w:numFmt w:val="bullet"/>
      <w:pStyle w:val="ListBullet3"/>
      <w:lvlText w:val=""/>
      <w:lvlJc w:val="left"/>
      <w:pPr>
        <w:ind w:left="1021" w:hanging="341"/>
      </w:pPr>
      <w:rPr>
        <w:rFonts w:ascii="Symbol" w:hAnsi="Symbol" w:cs="Symbol" w:hint="default"/>
        <w:color w:val="003723" w:themeColor="accent1"/>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95A0B71"/>
    <w:multiLevelType w:val="multilevel"/>
    <w:tmpl w:val="52C26148"/>
    <w:styleLink w:val="ArticleSection"/>
    <w:lvl w:ilvl="0">
      <w:start w:val="1"/>
      <w:numFmt w:val="upperRoman"/>
      <w:lvlText w:val="Article %1."/>
      <w:lvlJc w:val="left"/>
      <w:pPr>
        <w:ind w:left="0" w:firstLine="0"/>
      </w:pPr>
      <w:rPr>
        <w:rFonts w:hint="default"/>
        <w:color w:val="auto"/>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2" w15:restartNumberingAfterBreak="0">
    <w:nsid w:val="2D4140F1"/>
    <w:multiLevelType w:val="multilevel"/>
    <w:tmpl w:val="309C3E4E"/>
    <w:numStyleLink w:val="HeadingNumList"/>
  </w:abstractNum>
  <w:abstractNum w:abstractNumId="13" w15:restartNumberingAfterBreak="0">
    <w:nsid w:val="30C3655B"/>
    <w:multiLevelType w:val="multilevel"/>
    <w:tmpl w:val="309C3E4E"/>
    <w:numStyleLink w:val="HeadingNumList"/>
  </w:abstractNum>
  <w:abstractNum w:abstractNumId="14" w15:restartNumberingAfterBreak="0">
    <w:nsid w:val="3AA87344"/>
    <w:multiLevelType w:val="multilevel"/>
    <w:tmpl w:val="309C3E4E"/>
    <w:styleLink w:val="HeadingNumList"/>
    <w:lvl w:ilvl="0">
      <w:start w:val="1"/>
      <w:numFmt w:val="decimal"/>
      <w:pStyle w:val="Heading1"/>
      <w:lvlText w:val="%1."/>
      <w:lvlJc w:val="left"/>
      <w:pPr>
        <w:ind w:left="680" w:hanging="680"/>
      </w:pPr>
      <w:rPr>
        <w:rFonts w:hint="default"/>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680" w:hanging="680"/>
      </w:pPr>
      <w:rPr>
        <w:rFonts w:hint="default"/>
      </w:rPr>
    </w:lvl>
    <w:lvl w:ilvl="3">
      <w:start w:val="1"/>
      <w:numFmt w:val="decimal"/>
      <w:pStyle w:val="ListNumber"/>
      <w:lvlText w:val="%4."/>
      <w:lvlJc w:val="left"/>
      <w:pPr>
        <w:ind w:left="340" w:hanging="340"/>
      </w:pPr>
      <w:rPr>
        <w:rFonts w:hint="default"/>
      </w:rPr>
    </w:lvl>
    <w:lvl w:ilvl="4">
      <w:start w:val="1"/>
      <w:numFmt w:val="lowerLetter"/>
      <w:pStyle w:val="ListNumber2"/>
      <w:lvlText w:val="%5."/>
      <w:lvlJc w:val="left"/>
      <w:pPr>
        <w:ind w:left="680" w:hanging="340"/>
      </w:pPr>
      <w:rPr>
        <w:rFonts w:hint="default"/>
      </w:rPr>
    </w:lvl>
    <w:lvl w:ilvl="5">
      <w:start w:val="1"/>
      <w:numFmt w:val="lowerRoman"/>
      <w:pStyle w:val="ListNumber3"/>
      <w:lvlText w:val="%6."/>
      <w:lvlJc w:val="left"/>
      <w:pPr>
        <w:ind w:left="1021" w:hanging="341"/>
      </w:pPr>
      <w:rPr>
        <w:rFonts w:hint="default"/>
      </w:rPr>
    </w:lvl>
    <w:lvl w:ilvl="6">
      <w:start w:val="1"/>
      <w:numFmt w:val="decimal"/>
      <w:suff w:val="space"/>
      <w:lvlText w:val="%7."/>
      <w:lvlJc w:val="left"/>
      <w:pPr>
        <w:ind w:left="357" w:hanging="357"/>
      </w:pPr>
      <w:rPr>
        <w:rFonts w:hint="default"/>
      </w:rPr>
    </w:lvl>
    <w:lvl w:ilvl="7">
      <w:start w:val="1"/>
      <w:numFmt w:val="lowerLetter"/>
      <w:suff w:val="space"/>
      <w:lvlText w:val="%8."/>
      <w:lvlJc w:val="left"/>
      <w:pPr>
        <w:ind w:left="357" w:hanging="357"/>
      </w:pPr>
      <w:rPr>
        <w:rFonts w:hint="default"/>
      </w:rPr>
    </w:lvl>
    <w:lvl w:ilvl="8">
      <w:start w:val="1"/>
      <w:numFmt w:val="lowerRoman"/>
      <w:suff w:val="space"/>
      <w:lvlText w:val="%9."/>
      <w:lvlJc w:val="left"/>
      <w:pPr>
        <w:ind w:left="357" w:hanging="357"/>
      </w:pPr>
      <w:rPr>
        <w:rFonts w:hint="default"/>
      </w:rPr>
    </w:lvl>
  </w:abstractNum>
  <w:abstractNum w:abstractNumId="15" w15:restartNumberingAfterBreak="0">
    <w:nsid w:val="3D081147"/>
    <w:multiLevelType w:val="multilevel"/>
    <w:tmpl w:val="CC488F38"/>
    <w:lvl w:ilvl="0">
      <w:start w:val="1"/>
      <w:numFmt w:val="decimal"/>
      <w:isLgl/>
      <w:lvlText w:val="%1."/>
      <w:lvlJc w:val="left"/>
      <w:pPr>
        <w:tabs>
          <w:tab w:val="num" w:pos="851"/>
        </w:tabs>
        <w:ind w:left="851" w:hanging="851"/>
      </w:pPr>
      <w:rPr>
        <w:rFonts w:hint="default"/>
      </w:rPr>
    </w:lvl>
    <w:lvl w:ilvl="1">
      <w:start w:val="1"/>
      <w:numFmt w:val="lowerLetter"/>
      <w:isLgl/>
      <w:lvlText w:val="%1.%2."/>
      <w:lvlJc w:val="left"/>
      <w:pPr>
        <w:tabs>
          <w:tab w:val="num" w:pos="851"/>
        </w:tabs>
        <w:ind w:left="851" w:hanging="851"/>
      </w:pPr>
      <w:rPr>
        <w:rFonts w:ascii="Univers LT Pro 45 Light" w:hAnsi="Univers LT Pro 45 Light" w:hint="default"/>
        <w:b w:val="0"/>
        <w:i w:val="0"/>
        <w:color w:val="000000" w:themeColor="text1"/>
        <w:sz w:val="20"/>
      </w:rPr>
    </w:lvl>
    <w:lvl w:ilvl="2">
      <w:start w:val="1"/>
      <w:numFmt w:val="lowerLetter"/>
      <w:lvlText w:val="%3."/>
      <w:lvlJc w:val="left"/>
      <w:pPr>
        <w:tabs>
          <w:tab w:val="num" w:pos="1418"/>
        </w:tabs>
        <w:ind w:left="1418" w:hanging="567"/>
      </w:pPr>
      <w:rPr>
        <w:rFonts w:ascii="Univers LT Pro 45 Light" w:hAnsi="Univers LT Pro 45 Light" w:hint="default"/>
        <w:b w:val="0"/>
        <w:i w:val="0"/>
        <w:color w:val="000000" w:themeColor="text1"/>
        <w:sz w:val="20"/>
      </w:rPr>
    </w:lvl>
    <w:lvl w:ilvl="3">
      <w:start w:val="1"/>
      <w:numFmt w:val="lowerRoman"/>
      <w:lvlText w:val="%4."/>
      <w:lvlJc w:val="left"/>
      <w:pPr>
        <w:tabs>
          <w:tab w:val="num" w:pos="1985"/>
        </w:tabs>
        <w:ind w:left="1985" w:hanging="567"/>
      </w:pPr>
      <w:rPr>
        <w:rFonts w:ascii="Univers LT Pro 45 Light" w:hAnsi="Univers LT Pro 45 Light" w:hint="default"/>
        <w:b w:val="0"/>
        <w:i w:val="0"/>
        <w:color w:val="000000" w:themeColor="text1"/>
        <w:sz w:val="20"/>
      </w:rPr>
    </w:lvl>
    <w:lvl w:ilvl="4">
      <w:start w:val="1"/>
      <w:numFmt w:val="bullet"/>
      <w:lvlText w:val="–"/>
      <w:lvlJc w:val="left"/>
      <w:pPr>
        <w:tabs>
          <w:tab w:val="num" w:pos="1985"/>
        </w:tabs>
        <w:ind w:left="2552" w:hanging="567"/>
      </w:pPr>
      <w:rPr>
        <w:rFonts w:ascii="Univers LT Pro 45 Light" w:hAnsi="Univers LT Pro 45 Light" w:hint="default"/>
        <w:color w:val="000000" w:themeColor="text1"/>
      </w:rPr>
    </w:lvl>
    <w:lvl w:ilvl="5">
      <w:start w:val="1"/>
      <w:numFmt w:val="bullet"/>
      <w:lvlText w:val="­"/>
      <w:lvlJc w:val="left"/>
      <w:pPr>
        <w:tabs>
          <w:tab w:val="num" w:pos="1985"/>
        </w:tabs>
        <w:ind w:left="2552" w:hanging="567"/>
      </w:pPr>
      <w:rPr>
        <w:rFonts w:ascii="Courier New" w:hAnsi="Courier New" w:hint="default"/>
      </w:rPr>
    </w:lvl>
    <w:lvl w:ilvl="6">
      <w:start w:val="1"/>
      <w:numFmt w:val="bullet"/>
      <w:lvlText w:val="­"/>
      <w:lvlJc w:val="left"/>
      <w:pPr>
        <w:tabs>
          <w:tab w:val="num" w:pos="1985"/>
        </w:tabs>
        <w:ind w:left="2552" w:hanging="567"/>
      </w:pPr>
      <w:rPr>
        <w:rFonts w:ascii="Courier New" w:hAnsi="Courier New" w:hint="default"/>
        <w:color w:val="005032" w:themeColor="accent2"/>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277061C"/>
    <w:multiLevelType w:val="multilevel"/>
    <w:tmpl w:val="52C26148"/>
    <w:numStyleLink w:val="ArticleSection"/>
  </w:abstractNum>
  <w:abstractNum w:abstractNumId="17" w15:restartNumberingAfterBreak="0">
    <w:nsid w:val="46D22968"/>
    <w:multiLevelType w:val="multilevel"/>
    <w:tmpl w:val="FA820EA8"/>
    <w:styleLink w:val="NumList"/>
    <w:lvl w:ilvl="0">
      <w:start w:val="1"/>
      <w:numFmt w:val="decimal"/>
      <w:lvlText w:val="%1."/>
      <w:lvlJc w:val="left"/>
      <w:pPr>
        <w:ind w:left="340" w:hanging="340"/>
      </w:pPr>
      <w:rPr>
        <w:rFonts w:hint="default"/>
      </w:rPr>
    </w:lvl>
    <w:lvl w:ilvl="1">
      <w:start w:val="1"/>
      <w:numFmt w:val="lowerLetter"/>
      <w:lvlText w:val="%2."/>
      <w:lvlJc w:val="left"/>
      <w:pPr>
        <w:ind w:left="680" w:hanging="340"/>
      </w:pPr>
      <w:rPr>
        <w:rFonts w:hint="default"/>
      </w:rPr>
    </w:lvl>
    <w:lvl w:ilvl="2">
      <w:start w:val="1"/>
      <w:numFmt w:val="lowerRoman"/>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E33047"/>
    <w:multiLevelType w:val="multilevel"/>
    <w:tmpl w:val="309C3E4E"/>
    <w:numStyleLink w:val="HeadingNumList"/>
  </w:abstractNum>
  <w:abstractNum w:abstractNumId="19" w15:restartNumberingAfterBreak="0">
    <w:nsid w:val="48FC267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8B25A2"/>
    <w:multiLevelType w:val="multilevel"/>
    <w:tmpl w:val="BAA84604"/>
    <w:numStyleLink w:val="BulletList"/>
  </w:abstractNum>
  <w:abstractNum w:abstractNumId="21" w15:restartNumberingAfterBreak="0">
    <w:nsid w:val="629E0C88"/>
    <w:multiLevelType w:val="multilevel"/>
    <w:tmpl w:val="309C3E4E"/>
    <w:numStyleLink w:val="HeadingNumList"/>
  </w:abstractNum>
  <w:abstractNum w:abstractNumId="22" w15:restartNumberingAfterBreak="0">
    <w:nsid w:val="62E77DA4"/>
    <w:multiLevelType w:val="multilevel"/>
    <w:tmpl w:val="309C3E4E"/>
    <w:numStyleLink w:val="HeadingNumList"/>
  </w:abstractNum>
  <w:abstractNum w:abstractNumId="23" w15:restartNumberingAfterBreak="0">
    <w:nsid w:val="7B64708C"/>
    <w:multiLevelType w:val="multilevel"/>
    <w:tmpl w:val="309C3E4E"/>
    <w:numStyleLink w:val="HeadingNumList"/>
  </w:abstractNum>
  <w:num w:numId="1" w16cid:durableId="532614408">
    <w:abstractNumId w:val="7"/>
  </w:num>
  <w:num w:numId="2" w16cid:durableId="665211658">
    <w:abstractNumId w:val="5"/>
  </w:num>
  <w:num w:numId="3" w16cid:durableId="305595989">
    <w:abstractNumId w:val="4"/>
  </w:num>
  <w:num w:numId="4" w16cid:durableId="49697943">
    <w:abstractNumId w:val="6"/>
  </w:num>
  <w:num w:numId="5" w16cid:durableId="1342859237">
    <w:abstractNumId w:val="1"/>
  </w:num>
  <w:num w:numId="6" w16cid:durableId="278223291">
    <w:abstractNumId w:val="0"/>
  </w:num>
  <w:num w:numId="7" w16cid:durableId="1574899723">
    <w:abstractNumId w:val="17"/>
  </w:num>
  <w:num w:numId="8" w16cid:durableId="554775974">
    <w:abstractNumId w:val="14"/>
  </w:num>
  <w:num w:numId="9" w16cid:durableId="574555077">
    <w:abstractNumId w:val="8"/>
  </w:num>
  <w:num w:numId="10" w16cid:durableId="713700014">
    <w:abstractNumId w:val="9"/>
  </w:num>
  <w:num w:numId="11" w16cid:durableId="655383151">
    <w:abstractNumId w:val="7"/>
  </w:num>
  <w:num w:numId="12" w16cid:durableId="559054489">
    <w:abstractNumId w:val="9"/>
  </w:num>
  <w:num w:numId="13" w16cid:durableId="2056078209">
    <w:abstractNumId w:val="5"/>
  </w:num>
  <w:num w:numId="14" w16cid:durableId="181285137">
    <w:abstractNumId w:val="4"/>
  </w:num>
  <w:num w:numId="15" w16cid:durableId="1581449739">
    <w:abstractNumId w:val="9"/>
  </w:num>
  <w:num w:numId="16" w16cid:durableId="1072657298">
    <w:abstractNumId w:val="9"/>
  </w:num>
  <w:num w:numId="17" w16cid:durableId="726606638">
    <w:abstractNumId w:val="17"/>
  </w:num>
  <w:num w:numId="18" w16cid:durableId="1119833186">
    <w:abstractNumId w:val="14"/>
  </w:num>
  <w:num w:numId="19" w16cid:durableId="157768813">
    <w:abstractNumId w:val="10"/>
  </w:num>
  <w:num w:numId="20" w16cid:durableId="813371553">
    <w:abstractNumId w:val="19"/>
  </w:num>
  <w:num w:numId="21" w16cid:durableId="717705115">
    <w:abstractNumId w:val="11"/>
  </w:num>
  <w:num w:numId="22" w16cid:durableId="1031691104">
    <w:abstractNumId w:val="3"/>
  </w:num>
  <w:num w:numId="23" w16cid:durableId="501629753">
    <w:abstractNumId w:val="2"/>
  </w:num>
  <w:num w:numId="24" w16cid:durableId="596445716">
    <w:abstractNumId w:val="16"/>
  </w:num>
  <w:num w:numId="25" w16cid:durableId="1986544199">
    <w:abstractNumId w:val="22"/>
  </w:num>
  <w:num w:numId="26" w16cid:durableId="1375882966">
    <w:abstractNumId w:val="12"/>
  </w:num>
  <w:num w:numId="27" w16cid:durableId="5250321">
    <w:abstractNumId w:val="18"/>
  </w:num>
  <w:num w:numId="28" w16cid:durableId="805859306">
    <w:abstractNumId w:val="13"/>
  </w:num>
  <w:num w:numId="29" w16cid:durableId="395476148">
    <w:abstractNumId w:val="20"/>
  </w:num>
  <w:num w:numId="30" w16cid:durableId="547689672">
    <w:abstractNumId w:val="21"/>
  </w:num>
  <w:num w:numId="31" w16cid:durableId="2054232598">
    <w:abstractNumId w:val="23"/>
  </w:num>
  <w:num w:numId="32" w16cid:durableId="578258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3A"/>
    <w:rsid w:val="0000528F"/>
    <w:rsid w:val="00020420"/>
    <w:rsid w:val="0003067B"/>
    <w:rsid w:val="00034DF7"/>
    <w:rsid w:val="00037B26"/>
    <w:rsid w:val="00042CC8"/>
    <w:rsid w:val="00047D47"/>
    <w:rsid w:val="0005524F"/>
    <w:rsid w:val="00060179"/>
    <w:rsid w:val="00063561"/>
    <w:rsid w:val="000A3D76"/>
    <w:rsid w:val="000A6C3F"/>
    <w:rsid w:val="000C0CFB"/>
    <w:rsid w:val="000C1CB2"/>
    <w:rsid w:val="000C4D52"/>
    <w:rsid w:val="000E4DB6"/>
    <w:rsid w:val="000F09DC"/>
    <w:rsid w:val="000F0BB6"/>
    <w:rsid w:val="00115B06"/>
    <w:rsid w:val="00116DA7"/>
    <w:rsid w:val="001210B1"/>
    <w:rsid w:val="0014148D"/>
    <w:rsid w:val="001449A5"/>
    <w:rsid w:val="00157692"/>
    <w:rsid w:val="0017035E"/>
    <w:rsid w:val="0017592E"/>
    <w:rsid w:val="001A4ADA"/>
    <w:rsid w:val="001D0EE5"/>
    <w:rsid w:val="001D46CC"/>
    <w:rsid w:val="002120A6"/>
    <w:rsid w:val="002129CA"/>
    <w:rsid w:val="00213625"/>
    <w:rsid w:val="00224F47"/>
    <w:rsid w:val="00225F50"/>
    <w:rsid w:val="00234A73"/>
    <w:rsid w:val="00267B8D"/>
    <w:rsid w:val="002932E2"/>
    <w:rsid w:val="002A17DD"/>
    <w:rsid w:val="002B0D44"/>
    <w:rsid w:val="002D4B25"/>
    <w:rsid w:val="002E6387"/>
    <w:rsid w:val="002F1458"/>
    <w:rsid w:val="0031577D"/>
    <w:rsid w:val="003537BF"/>
    <w:rsid w:val="003548F6"/>
    <w:rsid w:val="00371218"/>
    <w:rsid w:val="00371700"/>
    <w:rsid w:val="00374B22"/>
    <w:rsid w:val="00375009"/>
    <w:rsid w:val="003777F0"/>
    <w:rsid w:val="00383441"/>
    <w:rsid w:val="003872F3"/>
    <w:rsid w:val="00393174"/>
    <w:rsid w:val="003A2016"/>
    <w:rsid w:val="003A7295"/>
    <w:rsid w:val="003C0952"/>
    <w:rsid w:val="003C30EA"/>
    <w:rsid w:val="003C7724"/>
    <w:rsid w:val="003D209C"/>
    <w:rsid w:val="003E5CDF"/>
    <w:rsid w:val="00404510"/>
    <w:rsid w:val="00410344"/>
    <w:rsid w:val="00413C61"/>
    <w:rsid w:val="00420193"/>
    <w:rsid w:val="00425162"/>
    <w:rsid w:val="004322B9"/>
    <w:rsid w:val="004408FA"/>
    <w:rsid w:val="0044561F"/>
    <w:rsid w:val="00482D52"/>
    <w:rsid w:val="004B0F7D"/>
    <w:rsid w:val="004B78E4"/>
    <w:rsid w:val="004C05CE"/>
    <w:rsid w:val="004D00B6"/>
    <w:rsid w:val="004E1076"/>
    <w:rsid w:val="004F270D"/>
    <w:rsid w:val="00500383"/>
    <w:rsid w:val="00517444"/>
    <w:rsid w:val="00524C34"/>
    <w:rsid w:val="005345A3"/>
    <w:rsid w:val="00535BE8"/>
    <w:rsid w:val="00542501"/>
    <w:rsid w:val="005477B0"/>
    <w:rsid w:val="005478CD"/>
    <w:rsid w:val="00550376"/>
    <w:rsid w:val="00582786"/>
    <w:rsid w:val="0058472B"/>
    <w:rsid w:val="0058579D"/>
    <w:rsid w:val="00594D78"/>
    <w:rsid w:val="005B39AF"/>
    <w:rsid w:val="005C1F1E"/>
    <w:rsid w:val="005C527B"/>
    <w:rsid w:val="005E496F"/>
    <w:rsid w:val="00607AD7"/>
    <w:rsid w:val="006101A1"/>
    <w:rsid w:val="0061336D"/>
    <w:rsid w:val="00620AF7"/>
    <w:rsid w:val="0063219C"/>
    <w:rsid w:val="006404B8"/>
    <w:rsid w:val="006404D3"/>
    <w:rsid w:val="00644E71"/>
    <w:rsid w:val="006515D1"/>
    <w:rsid w:val="0066465E"/>
    <w:rsid w:val="00672E8E"/>
    <w:rsid w:val="00686E60"/>
    <w:rsid w:val="006A6166"/>
    <w:rsid w:val="006B76EA"/>
    <w:rsid w:val="006C534A"/>
    <w:rsid w:val="006D45C0"/>
    <w:rsid w:val="006E5FA2"/>
    <w:rsid w:val="006F5EC4"/>
    <w:rsid w:val="0070212E"/>
    <w:rsid w:val="00704072"/>
    <w:rsid w:val="007129BD"/>
    <w:rsid w:val="00715202"/>
    <w:rsid w:val="00734EE6"/>
    <w:rsid w:val="00737F05"/>
    <w:rsid w:val="007467FB"/>
    <w:rsid w:val="007554FB"/>
    <w:rsid w:val="00791B75"/>
    <w:rsid w:val="0079226F"/>
    <w:rsid w:val="00795F9E"/>
    <w:rsid w:val="007A51CE"/>
    <w:rsid w:val="007A767E"/>
    <w:rsid w:val="007B6F8A"/>
    <w:rsid w:val="007C0490"/>
    <w:rsid w:val="007C11DC"/>
    <w:rsid w:val="007C3FBF"/>
    <w:rsid w:val="007C4A42"/>
    <w:rsid w:val="007F14BE"/>
    <w:rsid w:val="008165A3"/>
    <w:rsid w:val="00816BF1"/>
    <w:rsid w:val="00820409"/>
    <w:rsid w:val="0082610C"/>
    <w:rsid w:val="00834A84"/>
    <w:rsid w:val="008374D6"/>
    <w:rsid w:val="00845A02"/>
    <w:rsid w:val="00864D00"/>
    <w:rsid w:val="008738E2"/>
    <w:rsid w:val="00892900"/>
    <w:rsid w:val="008A36EE"/>
    <w:rsid w:val="008A757C"/>
    <w:rsid w:val="008B0AC3"/>
    <w:rsid w:val="008C4718"/>
    <w:rsid w:val="008D1EB6"/>
    <w:rsid w:val="008D6DCC"/>
    <w:rsid w:val="008E31D0"/>
    <w:rsid w:val="008E6C91"/>
    <w:rsid w:val="008F78A7"/>
    <w:rsid w:val="009077D6"/>
    <w:rsid w:val="009117F0"/>
    <w:rsid w:val="009306B3"/>
    <w:rsid w:val="00931964"/>
    <w:rsid w:val="009413FA"/>
    <w:rsid w:val="0094282C"/>
    <w:rsid w:val="009458EE"/>
    <w:rsid w:val="00945AB6"/>
    <w:rsid w:val="00951D16"/>
    <w:rsid w:val="009854DD"/>
    <w:rsid w:val="009858A6"/>
    <w:rsid w:val="009A0951"/>
    <w:rsid w:val="009A3E97"/>
    <w:rsid w:val="009A7640"/>
    <w:rsid w:val="009A76B4"/>
    <w:rsid w:val="009B0055"/>
    <w:rsid w:val="009E2636"/>
    <w:rsid w:val="009F522A"/>
    <w:rsid w:val="00A00306"/>
    <w:rsid w:val="00A13066"/>
    <w:rsid w:val="00A1421D"/>
    <w:rsid w:val="00A24561"/>
    <w:rsid w:val="00A34B3B"/>
    <w:rsid w:val="00A41B44"/>
    <w:rsid w:val="00A5485E"/>
    <w:rsid w:val="00A56CB2"/>
    <w:rsid w:val="00A64601"/>
    <w:rsid w:val="00A76ABA"/>
    <w:rsid w:val="00AB4211"/>
    <w:rsid w:val="00AC1B72"/>
    <w:rsid w:val="00AC5BDB"/>
    <w:rsid w:val="00AC7F54"/>
    <w:rsid w:val="00AF71C6"/>
    <w:rsid w:val="00B022E2"/>
    <w:rsid w:val="00B02999"/>
    <w:rsid w:val="00B26E58"/>
    <w:rsid w:val="00B32650"/>
    <w:rsid w:val="00B32CEF"/>
    <w:rsid w:val="00B37247"/>
    <w:rsid w:val="00B463AA"/>
    <w:rsid w:val="00B615ED"/>
    <w:rsid w:val="00B62394"/>
    <w:rsid w:val="00B6296C"/>
    <w:rsid w:val="00B67B1E"/>
    <w:rsid w:val="00B73019"/>
    <w:rsid w:val="00B76674"/>
    <w:rsid w:val="00BB066C"/>
    <w:rsid w:val="00BB2E41"/>
    <w:rsid w:val="00BB578F"/>
    <w:rsid w:val="00BD5BE3"/>
    <w:rsid w:val="00BE1973"/>
    <w:rsid w:val="00BE4B92"/>
    <w:rsid w:val="00C10623"/>
    <w:rsid w:val="00C112E1"/>
    <w:rsid w:val="00C24461"/>
    <w:rsid w:val="00C314A6"/>
    <w:rsid w:val="00C37DC6"/>
    <w:rsid w:val="00C53693"/>
    <w:rsid w:val="00C6171C"/>
    <w:rsid w:val="00C675C7"/>
    <w:rsid w:val="00C73EF2"/>
    <w:rsid w:val="00C86DA5"/>
    <w:rsid w:val="00CA07F2"/>
    <w:rsid w:val="00CC20E3"/>
    <w:rsid w:val="00CC7476"/>
    <w:rsid w:val="00CD20C3"/>
    <w:rsid w:val="00CE50EC"/>
    <w:rsid w:val="00CF0A60"/>
    <w:rsid w:val="00CF0AF9"/>
    <w:rsid w:val="00CF108B"/>
    <w:rsid w:val="00CF693A"/>
    <w:rsid w:val="00D01BCD"/>
    <w:rsid w:val="00D03F73"/>
    <w:rsid w:val="00D152FA"/>
    <w:rsid w:val="00D22090"/>
    <w:rsid w:val="00D23164"/>
    <w:rsid w:val="00D45004"/>
    <w:rsid w:val="00D500E3"/>
    <w:rsid w:val="00D50F91"/>
    <w:rsid w:val="00D572B9"/>
    <w:rsid w:val="00D9414E"/>
    <w:rsid w:val="00DA0537"/>
    <w:rsid w:val="00DB2BF8"/>
    <w:rsid w:val="00DB39FC"/>
    <w:rsid w:val="00DB432B"/>
    <w:rsid w:val="00DC2152"/>
    <w:rsid w:val="00DC41AE"/>
    <w:rsid w:val="00DC4906"/>
    <w:rsid w:val="00DD3537"/>
    <w:rsid w:val="00DF19EB"/>
    <w:rsid w:val="00DF2AEE"/>
    <w:rsid w:val="00DF43E5"/>
    <w:rsid w:val="00E01CA0"/>
    <w:rsid w:val="00E060BB"/>
    <w:rsid w:val="00E30DE6"/>
    <w:rsid w:val="00E474B5"/>
    <w:rsid w:val="00E47EA7"/>
    <w:rsid w:val="00E70D1C"/>
    <w:rsid w:val="00E7207F"/>
    <w:rsid w:val="00E75B27"/>
    <w:rsid w:val="00E76832"/>
    <w:rsid w:val="00EA1CF8"/>
    <w:rsid w:val="00EA3DD4"/>
    <w:rsid w:val="00EC5536"/>
    <w:rsid w:val="00EC5A03"/>
    <w:rsid w:val="00ED4050"/>
    <w:rsid w:val="00EE4AA1"/>
    <w:rsid w:val="00EE63A3"/>
    <w:rsid w:val="00EE75A0"/>
    <w:rsid w:val="00F40842"/>
    <w:rsid w:val="00F85CC2"/>
    <w:rsid w:val="00F90331"/>
    <w:rsid w:val="00F913B1"/>
    <w:rsid w:val="00F92161"/>
    <w:rsid w:val="00FB5447"/>
    <w:rsid w:val="00FD65F2"/>
    <w:rsid w:val="00FF77E3"/>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AE8C8"/>
  <w15:chartTrackingRefBased/>
  <w15:docId w15:val="{B6160CA3-9C6B-E043-9773-D88D39BE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header" w:semiHidden="1"/>
    <w:lsdException w:name="footer" w:semiHidden="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9" w:qFormat="1"/>
    <w:lsdException w:name="List Number" w:uiPriority="29" w:qFormat="1"/>
    <w:lsdException w:name="List 2" w:semiHidden="1"/>
    <w:lsdException w:name="List 3" w:semiHidden="1"/>
    <w:lsdException w:name="List 4" w:semiHidden="1"/>
    <w:lsdException w:name="List 5" w:semiHidden="1"/>
    <w:lsdException w:name="List Bullet 2" w:uiPriority="19" w:qFormat="1"/>
    <w:lsdException w:name="List Bullet 3" w:uiPriority="19" w:qFormat="1"/>
    <w:lsdException w:name="List Bullet 4" w:semiHidden="1"/>
    <w:lsdException w:name="List Bullet 5" w:semiHidden="1"/>
    <w:lsdException w:name="List Number 2" w:uiPriority="29" w:qFormat="1"/>
    <w:lsdException w:name="List Number 3" w:uiPriority="29" w:qFormat="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58472B"/>
  </w:style>
  <w:style w:type="paragraph" w:styleId="Heading1">
    <w:name w:val="heading 1"/>
    <w:basedOn w:val="Normal"/>
    <w:next w:val="Normal"/>
    <w:link w:val="Heading1Char"/>
    <w:uiPriority w:val="9"/>
    <w:qFormat/>
    <w:rsid w:val="00672E8E"/>
    <w:pPr>
      <w:keepNext/>
      <w:keepLines/>
      <w:numPr>
        <w:numId w:val="31"/>
      </w:numPr>
      <w:spacing w:before="240" w:after="240"/>
      <w:outlineLvl w:val="0"/>
    </w:pPr>
    <w:rPr>
      <w:rFonts w:asciiTheme="majorHAnsi" w:eastAsiaTheme="majorEastAsia" w:hAnsiTheme="majorHAnsi" w:cstheme="majorBidi"/>
      <w:b/>
      <w:color w:val="003723" w:themeColor="accent1"/>
      <w:sz w:val="28"/>
      <w:szCs w:val="32"/>
    </w:rPr>
  </w:style>
  <w:style w:type="paragraph" w:styleId="Heading2">
    <w:name w:val="heading 2"/>
    <w:basedOn w:val="Normal"/>
    <w:next w:val="Normal"/>
    <w:link w:val="Heading2Char"/>
    <w:uiPriority w:val="9"/>
    <w:qFormat/>
    <w:rsid w:val="006E5FA2"/>
    <w:pPr>
      <w:keepNext/>
      <w:keepLines/>
      <w:numPr>
        <w:ilvl w:val="1"/>
        <w:numId w:val="31"/>
      </w:numPr>
      <w:spacing w:before="240" w:after="60"/>
      <w:outlineLvl w:val="1"/>
    </w:pPr>
    <w:rPr>
      <w:rFonts w:asciiTheme="majorHAnsi" w:eastAsiaTheme="majorEastAsia" w:hAnsiTheme="majorHAnsi" w:cstheme="majorBidi"/>
      <w:color w:val="005032" w:themeColor="accent2"/>
      <w:sz w:val="24"/>
      <w:szCs w:val="26"/>
    </w:rPr>
  </w:style>
  <w:style w:type="paragraph" w:styleId="Heading3">
    <w:name w:val="heading 3"/>
    <w:basedOn w:val="Normal"/>
    <w:next w:val="Normal"/>
    <w:link w:val="Heading3Char"/>
    <w:uiPriority w:val="9"/>
    <w:qFormat/>
    <w:rsid w:val="006E5FA2"/>
    <w:pPr>
      <w:keepNext/>
      <w:keepLines/>
      <w:numPr>
        <w:ilvl w:val="2"/>
        <w:numId w:val="31"/>
      </w:numPr>
      <w:spacing w:before="240" w:after="60"/>
      <w:outlineLvl w:val="2"/>
    </w:pPr>
    <w:rPr>
      <w:rFonts w:asciiTheme="majorHAnsi" w:eastAsiaTheme="majorEastAsia" w:hAnsiTheme="majorHAnsi" w:cstheme="majorBidi"/>
      <w:color w:val="005032" w:themeColor="accent2"/>
      <w:szCs w:val="24"/>
    </w:rPr>
  </w:style>
  <w:style w:type="paragraph" w:styleId="Heading4">
    <w:name w:val="heading 4"/>
    <w:basedOn w:val="Normal"/>
    <w:next w:val="Normal"/>
    <w:link w:val="Heading4Char"/>
    <w:uiPriority w:val="9"/>
    <w:semiHidden/>
    <w:qFormat/>
    <w:rsid w:val="00404510"/>
    <w:pPr>
      <w:keepNext/>
      <w:keepLines/>
      <w:spacing w:before="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qFormat/>
    <w:rsid w:val="00404510"/>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404510"/>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qFormat/>
    <w:rsid w:val="00404510"/>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qFormat/>
    <w:rsid w:val="00404510"/>
    <w:pPr>
      <w:keepNext/>
      <w:keepLines/>
      <w:spacing w:before="4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qFormat/>
    <w:rsid w:val="00404510"/>
    <w:pPr>
      <w:keepNext/>
      <w:keepLines/>
      <w:spacing w:before="4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49"/>
    <w:rsid w:val="008E6C91"/>
    <w:pPr>
      <w:spacing w:after="40"/>
    </w:pPr>
    <w:rPr>
      <w:sz w:val="16"/>
    </w:rPr>
  </w:style>
  <w:style w:type="character" w:customStyle="1" w:styleId="FootnoteTextChar">
    <w:name w:val="Footnote Text Char"/>
    <w:basedOn w:val="DefaultParagraphFont"/>
    <w:link w:val="FootnoteText"/>
    <w:uiPriority w:val="49"/>
    <w:rsid w:val="008E6C91"/>
    <w:rPr>
      <w:sz w:val="16"/>
    </w:rPr>
  </w:style>
  <w:style w:type="character" w:customStyle="1" w:styleId="Heading1Char">
    <w:name w:val="Heading 1 Char"/>
    <w:basedOn w:val="DefaultParagraphFont"/>
    <w:link w:val="Heading1"/>
    <w:uiPriority w:val="9"/>
    <w:rsid w:val="0066465E"/>
    <w:rPr>
      <w:rFonts w:asciiTheme="majorHAnsi" w:eastAsiaTheme="majorEastAsia" w:hAnsiTheme="majorHAnsi" w:cstheme="majorBidi"/>
      <w:b/>
      <w:color w:val="003723" w:themeColor="accent1"/>
      <w:sz w:val="28"/>
      <w:szCs w:val="32"/>
    </w:rPr>
  </w:style>
  <w:style w:type="character" w:customStyle="1" w:styleId="Heading2Char">
    <w:name w:val="Heading 2 Char"/>
    <w:basedOn w:val="DefaultParagraphFont"/>
    <w:link w:val="Heading2"/>
    <w:uiPriority w:val="9"/>
    <w:rsid w:val="006E5FA2"/>
    <w:rPr>
      <w:rFonts w:asciiTheme="majorHAnsi" w:eastAsiaTheme="majorEastAsia" w:hAnsiTheme="majorHAnsi" w:cstheme="majorBidi"/>
      <w:color w:val="005032" w:themeColor="accent2"/>
      <w:sz w:val="24"/>
      <w:szCs w:val="26"/>
    </w:rPr>
  </w:style>
  <w:style w:type="paragraph" w:styleId="Caption">
    <w:name w:val="caption"/>
    <w:basedOn w:val="Normal"/>
    <w:next w:val="Normal"/>
    <w:uiPriority w:val="49"/>
    <w:qFormat/>
    <w:rsid w:val="008E6C91"/>
    <w:pPr>
      <w:spacing w:after="200"/>
    </w:pPr>
    <w:rPr>
      <w:b/>
      <w:iCs/>
      <w:sz w:val="18"/>
      <w:szCs w:val="18"/>
    </w:rPr>
  </w:style>
  <w:style w:type="paragraph" w:styleId="TOCHeading">
    <w:name w:val="TOC Heading"/>
    <w:basedOn w:val="Normal"/>
    <w:next w:val="Normal"/>
    <w:uiPriority w:val="39"/>
    <w:qFormat/>
    <w:rsid w:val="006B76EA"/>
    <w:pPr>
      <w:spacing w:before="2000" w:after="720"/>
    </w:pPr>
    <w:rPr>
      <w:rFonts w:ascii="PP Valve Plain Medium" w:hAnsi="PP Valve Plain Medium"/>
      <w:color w:val="FFFFFF" w:themeColor="background1"/>
      <w:sz w:val="28"/>
    </w:rPr>
  </w:style>
  <w:style w:type="numbering" w:customStyle="1" w:styleId="NumList">
    <w:name w:val="NumList"/>
    <w:uiPriority w:val="99"/>
    <w:rsid w:val="008E6C91"/>
    <w:pPr>
      <w:numPr>
        <w:numId w:val="7"/>
      </w:numPr>
    </w:pPr>
  </w:style>
  <w:style w:type="paragraph" w:styleId="ListNumber">
    <w:name w:val="List Number"/>
    <w:basedOn w:val="Normal"/>
    <w:uiPriority w:val="29"/>
    <w:qFormat/>
    <w:rsid w:val="00EA3DD4"/>
    <w:pPr>
      <w:numPr>
        <w:ilvl w:val="3"/>
        <w:numId w:val="31"/>
      </w:numPr>
      <w:spacing w:after="120"/>
      <w:contextualSpacing/>
    </w:pPr>
  </w:style>
  <w:style w:type="paragraph" w:styleId="ListNumber2">
    <w:name w:val="List Number 2"/>
    <w:basedOn w:val="Normal"/>
    <w:uiPriority w:val="29"/>
    <w:qFormat/>
    <w:rsid w:val="00EA3DD4"/>
    <w:pPr>
      <w:numPr>
        <w:ilvl w:val="4"/>
        <w:numId w:val="31"/>
      </w:numPr>
      <w:spacing w:after="120"/>
      <w:contextualSpacing/>
    </w:pPr>
  </w:style>
  <w:style w:type="paragraph" w:styleId="ListNumber3">
    <w:name w:val="List Number 3"/>
    <w:basedOn w:val="Normal"/>
    <w:uiPriority w:val="29"/>
    <w:qFormat/>
    <w:rsid w:val="00EA3DD4"/>
    <w:pPr>
      <w:numPr>
        <w:ilvl w:val="5"/>
        <w:numId w:val="31"/>
      </w:numPr>
      <w:spacing w:after="120"/>
      <w:ind w:left="1020" w:hanging="340"/>
      <w:contextualSpacing/>
    </w:pPr>
  </w:style>
  <w:style w:type="character" w:customStyle="1" w:styleId="Heading3Char">
    <w:name w:val="Heading 3 Char"/>
    <w:basedOn w:val="DefaultParagraphFont"/>
    <w:link w:val="Heading3"/>
    <w:uiPriority w:val="9"/>
    <w:rsid w:val="006E5FA2"/>
    <w:rPr>
      <w:rFonts w:asciiTheme="majorHAnsi" w:eastAsiaTheme="majorEastAsia" w:hAnsiTheme="majorHAnsi" w:cstheme="majorBidi"/>
      <w:color w:val="005032" w:themeColor="accent2"/>
      <w:szCs w:val="24"/>
    </w:rPr>
  </w:style>
  <w:style w:type="numbering" w:customStyle="1" w:styleId="HeadingNumList">
    <w:name w:val="HeadingNumList"/>
    <w:uiPriority w:val="99"/>
    <w:rsid w:val="00672E8E"/>
    <w:pPr>
      <w:numPr>
        <w:numId w:val="8"/>
      </w:numPr>
    </w:pPr>
  </w:style>
  <w:style w:type="paragraph" w:styleId="ListBullet">
    <w:name w:val="List Bullet"/>
    <w:basedOn w:val="Normal"/>
    <w:uiPriority w:val="19"/>
    <w:qFormat/>
    <w:rsid w:val="00EA3DD4"/>
    <w:pPr>
      <w:numPr>
        <w:numId w:val="29"/>
      </w:numPr>
      <w:spacing w:after="120"/>
      <w:contextualSpacing/>
    </w:pPr>
  </w:style>
  <w:style w:type="paragraph" w:styleId="ListBullet2">
    <w:name w:val="List Bullet 2"/>
    <w:basedOn w:val="Normal"/>
    <w:uiPriority w:val="19"/>
    <w:qFormat/>
    <w:rsid w:val="00EA3DD4"/>
    <w:pPr>
      <w:numPr>
        <w:ilvl w:val="1"/>
        <w:numId w:val="29"/>
      </w:numPr>
      <w:spacing w:after="120"/>
      <w:contextualSpacing/>
    </w:pPr>
  </w:style>
  <w:style w:type="paragraph" w:styleId="ListBullet3">
    <w:name w:val="List Bullet 3"/>
    <w:basedOn w:val="Normal"/>
    <w:uiPriority w:val="19"/>
    <w:qFormat/>
    <w:rsid w:val="00EA3DD4"/>
    <w:pPr>
      <w:numPr>
        <w:ilvl w:val="2"/>
        <w:numId w:val="29"/>
      </w:numPr>
      <w:spacing w:after="120"/>
      <w:ind w:left="1020" w:hanging="340"/>
      <w:contextualSpacing/>
    </w:pPr>
  </w:style>
  <w:style w:type="paragraph" w:styleId="TOC1">
    <w:name w:val="toc 1"/>
    <w:basedOn w:val="Normal"/>
    <w:next w:val="Normal"/>
    <w:uiPriority w:val="39"/>
    <w:rsid w:val="00CE50EC"/>
    <w:pPr>
      <w:pBdr>
        <w:bottom w:val="single" w:sz="4" w:space="3" w:color="003723" w:themeColor="accent1"/>
      </w:pBdr>
      <w:tabs>
        <w:tab w:val="right" w:pos="10206"/>
      </w:tabs>
      <w:spacing w:before="360" w:after="100"/>
      <w:ind w:left="680" w:hanging="680"/>
    </w:pPr>
    <w:rPr>
      <w:rFonts w:ascii="PP Valve Plain Medium" w:hAnsi="PP Valve Plain Medium"/>
      <w:color w:val="003723" w:themeColor="accent1"/>
      <w:sz w:val="24"/>
    </w:rPr>
  </w:style>
  <w:style w:type="paragraph" w:styleId="TOC2">
    <w:name w:val="toc 2"/>
    <w:basedOn w:val="Normal"/>
    <w:next w:val="Normal"/>
    <w:uiPriority w:val="39"/>
    <w:rsid w:val="00CE50EC"/>
    <w:pPr>
      <w:pBdr>
        <w:bottom w:val="single" w:sz="2" w:space="1" w:color="003723" w:themeColor="accent1"/>
        <w:between w:val="single" w:sz="2" w:space="1" w:color="003723" w:themeColor="accent1"/>
      </w:pBdr>
      <w:tabs>
        <w:tab w:val="right" w:pos="10206"/>
      </w:tabs>
      <w:spacing w:after="40"/>
      <w:ind w:left="680" w:hanging="680"/>
    </w:pPr>
  </w:style>
  <w:style w:type="paragraph" w:styleId="TOC3">
    <w:name w:val="toc 3"/>
    <w:basedOn w:val="Normal"/>
    <w:next w:val="Normal"/>
    <w:uiPriority w:val="39"/>
    <w:rsid w:val="00A56CB2"/>
    <w:pPr>
      <w:pBdr>
        <w:bottom w:val="single" w:sz="2" w:space="1" w:color="003723" w:themeColor="accent1"/>
        <w:between w:val="single" w:sz="2" w:space="1" w:color="003723" w:themeColor="accent1"/>
      </w:pBdr>
      <w:tabs>
        <w:tab w:val="right" w:pos="10194"/>
      </w:tabs>
      <w:spacing w:after="40"/>
      <w:ind w:left="1360" w:hanging="680"/>
    </w:pPr>
    <w:rPr>
      <w:noProof/>
    </w:rPr>
  </w:style>
  <w:style w:type="paragraph" w:styleId="TOC4">
    <w:name w:val="toc 4"/>
    <w:basedOn w:val="Normal"/>
    <w:next w:val="Normal"/>
    <w:uiPriority w:val="39"/>
    <w:semiHidden/>
    <w:rsid w:val="00FD65F2"/>
    <w:pPr>
      <w:spacing w:after="100"/>
      <w:ind w:left="660"/>
    </w:pPr>
  </w:style>
  <w:style w:type="paragraph" w:styleId="TOC5">
    <w:name w:val="toc 5"/>
    <w:basedOn w:val="Normal"/>
    <w:next w:val="Normal"/>
    <w:uiPriority w:val="39"/>
    <w:semiHidden/>
    <w:rsid w:val="00FD65F2"/>
    <w:pPr>
      <w:spacing w:after="100"/>
      <w:ind w:left="880"/>
    </w:pPr>
  </w:style>
  <w:style w:type="paragraph" w:styleId="TOC6">
    <w:name w:val="toc 6"/>
    <w:basedOn w:val="Normal"/>
    <w:next w:val="Normal"/>
    <w:uiPriority w:val="39"/>
    <w:semiHidden/>
    <w:rsid w:val="00FD65F2"/>
    <w:pPr>
      <w:spacing w:after="100"/>
      <w:ind w:left="1100"/>
    </w:pPr>
  </w:style>
  <w:style w:type="paragraph" w:styleId="TOC7">
    <w:name w:val="toc 7"/>
    <w:basedOn w:val="Normal"/>
    <w:next w:val="Normal"/>
    <w:uiPriority w:val="39"/>
    <w:semiHidden/>
    <w:rsid w:val="00FD65F2"/>
    <w:pPr>
      <w:spacing w:after="100"/>
      <w:ind w:left="1320"/>
    </w:pPr>
  </w:style>
  <w:style w:type="paragraph" w:styleId="TOC8">
    <w:name w:val="toc 8"/>
    <w:basedOn w:val="Normal"/>
    <w:next w:val="Normal"/>
    <w:uiPriority w:val="39"/>
    <w:semiHidden/>
    <w:rsid w:val="00FD65F2"/>
    <w:pPr>
      <w:spacing w:after="100"/>
      <w:ind w:left="1540"/>
    </w:pPr>
  </w:style>
  <w:style w:type="paragraph" w:styleId="TOC9">
    <w:name w:val="toc 9"/>
    <w:basedOn w:val="Normal"/>
    <w:next w:val="Normal"/>
    <w:uiPriority w:val="39"/>
    <w:semiHidden/>
    <w:rsid w:val="00FD65F2"/>
    <w:pPr>
      <w:spacing w:after="100"/>
      <w:ind w:left="1760"/>
    </w:pPr>
  </w:style>
  <w:style w:type="numbering" w:customStyle="1" w:styleId="BulletList">
    <w:name w:val="BulletList"/>
    <w:uiPriority w:val="99"/>
    <w:rsid w:val="00A76ABA"/>
    <w:pPr>
      <w:numPr>
        <w:numId w:val="19"/>
      </w:numPr>
    </w:pPr>
  </w:style>
  <w:style w:type="paragraph" w:styleId="BodyText">
    <w:name w:val="Body Text"/>
    <w:basedOn w:val="Normal"/>
    <w:link w:val="BodyTextChar"/>
    <w:semiHidden/>
    <w:qFormat/>
    <w:rsid w:val="00AC5BDB"/>
    <w:pPr>
      <w:spacing w:after="240"/>
    </w:pPr>
  </w:style>
  <w:style w:type="character" w:customStyle="1" w:styleId="BodyTextChar">
    <w:name w:val="Body Text Char"/>
    <w:basedOn w:val="DefaultParagraphFont"/>
    <w:link w:val="BodyText"/>
    <w:semiHidden/>
    <w:rsid w:val="003548F6"/>
  </w:style>
  <w:style w:type="character" w:customStyle="1" w:styleId="Heading4Char">
    <w:name w:val="Heading 4 Char"/>
    <w:basedOn w:val="DefaultParagraphFont"/>
    <w:link w:val="Heading4"/>
    <w:uiPriority w:val="9"/>
    <w:semiHidden/>
    <w:rsid w:val="004B0F7D"/>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4B0F7D"/>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4B0F7D"/>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4B0F7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4B0F7D"/>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4B0F7D"/>
    <w:rPr>
      <w:rFonts w:asciiTheme="majorHAnsi" w:eastAsiaTheme="majorEastAsia" w:hAnsiTheme="majorHAnsi" w:cstheme="majorBidi"/>
      <w:i/>
      <w:iCs/>
      <w:sz w:val="21"/>
      <w:szCs w:val="21"/>
    </w:rPr>
  </w:style>
  <w:style w:type="paragraph" w:styleId="Title">
    <w:name w:val="Title"/>
    <w:basedOn w:val="Normal"/>
    <w:next w:val="Normal"/>
    <w:link w:val="TitleChar"/>
    <w:uiPriority w:val="10"/>
    <w:semiHidden/>
    <w:qFormat/>
    <w:rsid w:val="004B0F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4B0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4B0F7D"/>
    <w:pPr>
      <w:numPr>
        <w:ilvl w:val="1"/>
      </w:numPr>
      <w:spacing w:after="160"/>
    </w:pPr>
    <w:rPr>
      <w:spacing w:val="15"/>
      <w:sz w:val="22"/>
      <w:szCs w:val="22"/>
    </w:rPr>
  </w:style>
  <w:style w:type="character" w:customStyle="1" w:styleId="SubtitleChar">
    <w:name w:val="Subtitle Char"/>
    <w:basedOn w:val="DefaultParagraphFont"/>
    <w:link w:val="Subtitle"/>
    <w:uiPriority w:val="11"/>
    <w:semiHidden/>
    <w:rsid w:val="004B0F7D"/>
    <w:rPr>
      <w:spacing w:val="15"/>
      <w:sz w:val="22"/>
      <w:szCs w:val="22"/>
    </w:rPr>
  </w:style>
  <w:style w:type="character" w:styleId="SubtleEmphasis">
    <w:name w:val="Subtle Emphasis"/>
    <w:basedOn w:val="DefaultParagraphFont"/>
    <w:uiPriority w:val="19"/>
    <w:semiHidden/>
    <w:qFormat/>
    <w:rsid w:val="004B0F7D"/>
    <w:rPr>
      <w:i/>
      <w:iCs/>
      <w:color w:val="auto"/>
    </w:rPr>
  </w:style>
  <w:style w:type="character" w:styleId="Emphasis">
    <w:name w:val="Emphasis"/>
    <w:basedOn w:val="DefaultParagraphFont"/>
    <w:uiPriority w:val="20"/>
    <w:semiHidden/>
    <w:qFormat/>
    <w:rsid w:val="004B0F7D"/>
    <w:rPr>
      <w:i/>
      <w:iCs/>
    </w:rPr>
  </w:style>
  <w:style w:type="character" w:styleId="IntenseEmphasis">
    <w:name w:val="Intense Emphasis"/>
    <w:basedOn w:val="DefaultParagraphFont"/>
    <w:uiPriority w:val="21"/>
    <w:semiHidden/>
    <w:qFormat/>
    <w:rsid w:val="004B0F7D"/>
    <w:rPr>
      <w:i/>
      <w:iCs/>
      <w:color w:val="auto"/>
    </w:rPr>
  </w:style>
  <w:style w:type="character" w:styleId="Strong">
    <w:name w:val="Strong"/>
    <w:basedOn w:val="DefaultParagraphFont"/>
    <w:uiPriority w:val="22"/>
    <w:semiHidden/>
    <w:qFormat/>
    <w:rsid w:val="004B0F7D"/>
    <w:rPr>
      <w:b/>
      <w:bCs/>
    </w:rPr>
  </w:style>
  <w:style w:type="paragraph" w:styleId="Quote">
    <w:name w:val="Quote"/>
    <w:basedOn w:val="Normal"/>
    <w:next w:val="Normal"/>
    <w:link w:val="QuoteChar"/>
    <w:uiPriority w:val="29"/>
    <w:semiHidden/>
    <w:qFormat/>
    <w:rsid w:val="004B0F7D"/>
    <w:pPr>
      <w:spacing w:before="200" w:after="160"/>
      <w:ind w:left="864" w:right="864"/>
      <w:jc w:val="center"/>
    </w:pPr>
    <w:rPr>
      <w:i/>
      <w:iCs/>
    </w:rPr>
  </w:style>
  <w:style w:type="character" w:customStyle="1" w:styleId="QuoteChar">
    <w:name w:val="Quote Char"/>
    <w:basedOn w:val="DefaultParagraphFont"/>
    <w:link w:val="Quote"/>
    <w:uiPriority w:val="29"/>
    <w:semiHidden/>
    <w:rsid w:val="004B0F7D"/>
    <w:rPr>
      <w:i/>
      <w:iCs/>
    </w:rPr>
  </w:style>
  <w:style w:type="paragraph" w:styleId="IntenseQuote">
    <w:name w:val="Intense Quote"/>
    <w:basedOn w:val="Normal"/>
    <w:next w:val="Normal"/>
    <w:link w:val="IntenseQuoteChar"/>
    <w:uiPriority w:val="30"/>
    <w:semiHidden/>
    <w:qFormat/>
    <w:rsid w:val="004B0F7D"/>
    <w:pPr>
      <w:pBdr>
        <w:top w:val="single" w:sz="4" w:space="10" w:color="003723" w:themeColor="accent1"/>
        <w:bottom w:val="single" w:sz="4" w:space="10" w:color="003723"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semiHidden/>
    <w:rsid w:val="004B0F7D"/>
    <w:rPr>
      <w:i/>
      <w:iCs/>
    </w:rPr>
  </w:style>
  <w:style w:type="character" w:styleId="SubtleReference">
    <w:name w:val="Subtle Reference"/>
    <w:basedOn w:val="DefaultParagraphFont"/>
    <w:uiPriority w:val="31"/>
    <w:semiHidden/>
    <w:qFormat/>
    <w:rsid w:val="004B0F7D"/>
    <w:rPr>
      <w:smallCaps/>
      <w:color w:val="auto"/>
    </w:rPr>
  </w:style>
  <w:style w:type="character" w:styleId="IntenseReference">
    <w:name w:val="Intense Reference"/>
    <w:basedOn w:val="DefaultParagraphFont"/>
    <w:uiPriority w:val="32"/>
    <w:semiHidden/>
    <w:qFormat/>
    <w:rsid w:val="004B0F7D"/>
    <w:rPr>
      <w:b/>
      <w:bCs/>
      <w:smallCaps/>
      <w:color w:val="auto"/>
      <w:spacing w:val="5"/>
    </w:rPr>
  </w:style>
  <w:style w:type="character" w:styleId="BookTitle">
    <w:name w:val="Book Title"/>
    <w:basedOn w:val="DefaultParagraphFont"/>
    <w:uiPriority w:val="33"/>
    <w:semiHidden/>
    <w:qFormat/>
    <w:rsid w:val="004B0F7D"/>
    <w:rPr>
      <w:b/>
      <w:bCs/>
      <w:i/>
      <w:iCs/>
      <w:spacing w:val="5"/>
    </w:rPr>
  </w:style>
  <w:style w:type="paragraph" w:styleId="ListParagraph">
    <w:name w:val="List Paragraph"/>
    <w:basedOn w:val="Normal"/>
    <w:uiPriority w:val="34"/>
    <w:semiHidden/>
    <w:qFormat/>
    <w:rsid w:val="004B0F7D"/>
    <w:pPr>
      <w:ind w:left="720"/>
      <w:contextualSpacing/>
    </w:pPr>
  </w:style>
  <w:style w:type="paragraph" w:styleId="Bibliography">
    <w:name w:val="Bibliography"/>
    <w:basedOn w:val="Normal"/>
    <w:next w:val="Normal"/>
    <w:uiPriority w:val="37"/>
    <w:semiHidden/>
    <w:rsid w:val="004B0F7D"/>
  </w:style>
  <w:style w:type="numbering" w:styleId="ArticleSection">
    <w:name w:val="Outline List 3"/>
    <w:basedOn w:val="NoList"/>
    <w:uiPriority w:val="99"/>
    <w:semiHidden/>
    <w:unhideWhenUsed/>
    <w:rsid w:val="00404510"/>
    <w:pPr>
      <w:numPr>
        <w:numId w:val="21"/>
      </w:numPr>
    </w:pPr>
  </w:style>
  <w:style w:type="paragraph" w:styleId="BalloonText">
    <w:name w:val="Balloon Text"/>
    <w:basedOn w:val="Normal"/>
    <w:link w:val="BalloonTextChar"/>
    <w:uiPriority w:val="99"/>
    <w:semiHidden/>
    <w:rsid w:val="004B0F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F7D"/>
    <w:rPr>
      <w:rFonts w:ascii="Segoe UI" w:hAnsi="Segoe UI" w:cs="Segoe UI"/>
      <w:sz w:val="18"/>
      <w:szCs w:val="18"/>
    </w:rPr>
  </w:style>
  <w:style w:type="paragraph" w:styleId="BlockText">
    <w:name w:val="Block Text"/>
    <w:basedOn w:val="Normal"/>
    <w:uiPriority w:val="99"/>
    <w:semiHidden/>
    <w:rsid w:val="004B0F7D"/>
    <w:pPr>
      <w:pBdr>
        <w:top w:val="single" w:sz="2" w:space="10" w:color="003723" w:themeColor="accent1"/>
        <w:left w:val="single" w:sz="2" w:space="10" w:color="003723" w:themeColor="accent1"/>
        <w:bottom w:val="single" w:sz="2" w:space="10" w:color="003723" w:themeColor="accent1"/>
        <w:right w:val="single" w:sz="2" w:space="10" w:color="003723" w:themeColor="accent1"/>
      </w:pBdr>
      <w:ind w:left="1152" w:right="1152"/>
    </w:pPr>
    <w:rPr>
      <w:i/>
      <w:iCs/>
    </w:rPr>
  </w:style>
  <w:style w:type="paragraph" w:styleId="BodyText2">
    <w:name w:val="Body Text 2"/>
    <w:basedOn w:val="Normal"/>
    <w:link w:val="BodyText2Char"/>
    <w:uiPriority w:val="99"/>
    <w:semiHidden/>
    <w:rsid w:val="004B0F7D"/>
    <w:pPr>
      <w:spacing w:after="120" w:line="480" w:lineRule="auto"/>
    </w:pPr>
  </w:style>
  <w:style w:type="character" w:customStyle="1" w:styleId="BodyText2Char">
    <w:name w:val="Body Text 2 Char"/>
    <w:basedOn w:val="DefaultParagraphFont"/>
    <w:link w:val="BodyText2"/>
    <w:uiPriority w:val="99"/>
    <w:semiHidden/>
    <w:rsid w:val="004B0F7D"/>
  </w:style>
  <w:style w:type="paragraph" w:styleId="BodyText3">
    <w:name w:val="Body Text 3"/>
    <w:basedOn w:val="Normal"/>
    <w:link w:val="BodyText3Char"/>
    <w:uiPriority w:val="99"/>
    <w:semiHidden/>
    <w:rsid w:val="004B0F7D"/>
    <w:pPr>
      <w:spacing w:after="120"/>
    </w:pPr>
    <w:rPr>
      <w:sz w:val="16"/>
      <w:szCs w:val="16"/>
    </w:rPr>
  </w:style>
  <w:style w:type="character" w:customStyle="1" w:styleId="BodyText3Char">
    <w:name w:val="Body Text 3 Char"/>
    <w:basedOn w:val="DefaultParagraphFont"/>
    <w:link w:val="BodyText3"/>
    <w:uiPriority w:val="99"/>
    <w:semiHidden/>
    <w:rsid w:val="004B0F7D"/>
    <w:rPr>
      <w:sz w:val="16"/>
      <w:szCs w:val="16"/>
    </w:rPr>
  </w:style>
  <w:style w:type="paragraph" w:styleId="BodyTextFirstIndent">
    <w:name w:val="Body Text First Indent"/>
    <w:basedOn w:val="BodyText"/>
    <w:link w:val="BodyTextFirstIndentChar"/>
    <w:uiPriority w:val="99"/>
    <w:semiHidden/>
    <w:rsid w:val="004B0F7D"/>
    <w:pPr>
      <w:spacing w:after="0"/>
      <w:ind w:firstLine="360"/>
    </w:pPr>
  </w:style>
  <w:style w:type="character" w:customStyle="1" w:styleId="BodyTextFirstIndentChar">
    <w:name w:val="Body Text First Indent Char"/>
    <w:basedOn w:val="BodyTextChar"/>
    <w:link w:val="BodyTextFirstIndent"/>
    <w:uiPriority w:val="99"/>
    <w:semiHidden/>
    <w:rsid w:val="004B0F7D"/>
  </w:style>
  <w:style w:type="paragraph" w:styleId="BodyTextIndent">
    <w:name w:val="Body Text Indent"/>
    <w:basedOn w:val="Normal"/>
    <w:link w:val="BodyTextIndentChar"/>
    <w:uiPriority w:val="99"/>
    <w:semiHidden/>
    <w:rsid w:val="004B0F7D"/>
    <w:pPr>
      <w:spacing w:after="120"/>
      <w:ind w:left="283"/>
    </w:pPr>
  </w:style>
  <w:style w:type="character" w:customStyle="1" w:styleId="BodyTextIndentChar">
    <w:name w:val="Body Text Indent Char"/>
    <w:basedOn w:val="DefaultParagraphFont"/>
    <w:link w:val="BodyTextIndent"/>
    <w:uiPriority w:val="99"/>
    <w:semiHidden/>
    <w:rsid w:val="004B0F7D"/>
  </w:style>
  <w:style w:type="paragraph" w:styleId="BodyTextFirstIndent2">
    <w:name w:val="Body Text First Indent 2"/>
    <w:basedOn w:val="BodyTextIndent"/>
    <w:link w:val="BodyTextFirstIndent2Char"/>
    <w:uiPriority w:val="99"/>
    <w:semiHidden/>
    <w:rsid w:val="004B0F7D"/>
    <w:pPr>
      <w:spacing w:after="0"/>
      <w:ind w:left="360" w:firstLine="360"/>
    </w:pPr>
  </w:style>
  <w:style w:type="character" w:customStyle="1" w:styleId="BodyTextFirstIndent2Char">
    <w:name w:val="Body Text First Indent 2 Char"/>
    <w:basedOn w:val="BodyTextIndentChar"/>
    <w:link w:val="BodyTextFirstIndent2"/>
    <w:uiPriority w:val="99"/>
    <w:semiHidden/>
    <w:rsid w:val="004B0F7D"/>
  </w:style>
  <w:style w:type="paragraph" w:styleId="BodyTextIndent2">
    <w:name w:val="Body Text Indent 2"/>
    <w:basedOn w:val="Normal"/>
    <w:link w:val="BodyTextIndent2Char"/>
    <w:uiPriority w:val="99"/>
    <w:semiHidden/>
    <w:rsid w:val="004B0F7D"/>
    <w:pPr>
      <w:spacing w:after="120" w:line="480" w:lineRule="auto"/>
      <w:ind w:left="283"/>
    </w:pPr>
  </w:style>
  <w:style w:type="character" w:customStyle="1" w:styleId="BodyTextIndent2Char">
    <w:name w:val="Body Text Indent 2 Char"/>
    <w:basedOn w:val="DefaultParagraphFont"/>
    <w:link w:val="BodyTextIndent2"/>
    <w:uiPriority w:val="99"/>
    <w:semiHidden/>
    <w:rsid w:val="004B0F7D"/>
  </w:style>
  <w:style w:type="paragraph" w:styleId="BodyTextIndent3">
    <w:name w:val="Body Text Indent 3"/>
    <w:basedOn w:val="Normal"/>
    <w:link w:val="BodyTextIndent3Char"/>
    <w:uiPriority w:val="99"/>
    <w:semiHidden/>
    <w:rsid w:val="004B0F7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B0F7D"/>
    <w:rPr>
      <w:sz w:val="16"/>
      <w:szCs w:val="16"/>
    </w:rPr>
  </w:style>
  <w:style w:type="paragraph" w:styleId="Closing">
    <w:name w:val="Closing"/>
    <w:basedOn w:val="Normal"/>
    <w:link w:val="ClosingChar"/>
    <w:uiPriority w:val="99"/>
    <w:semiHidden/>
    <w:rsid w:val="004B0F7D"/>
    <w:pPr>
      <w:ind w:left="4252"/>
    </w:pPr>
  </w:style>
  <w:style w:type="character" w:customStyle="1" w:styleId="ClosingChar">
    <w:name w:val="Closing Char"/>
    <w:basedOn w:val="DefaultParagraphFont"/>
    <w:link w:val="Closing"/>
    <w:uiPriority w:val="99"/>
    <w:semiHidden/>
    <w:rsid w:val="004B0F7D"/>
  </w:style>
  <w:style w:type="character" w:styleId="CommentReference">
    <w:name w:val="annotation reference"/>
    <w:basedOn w:val="DefaultParagraphFont"/>
    <w:uiPriority w:val="99"/>
    <w:semiHidden/>
    <w:rsid w:val="004B0F7D"/>
    <w:rPr>
      <w:sz w:val="16"/>
      <w:szCs w:val="16"/>
    </w:rPr>
  </w:style>
  <w:style w:type="paragraph" w:styleId="CommentText">
    <w:name w:val="annotation text"/>
    <w:basedOn w:val="Normal"/>
    <w:link w:val="CommentTextChar"/>
    <w:uiPriority w:val="99"/>
    <w:semiHidden/>
    <w:rsid w:val="004B0F7D"/>
  </w:style>
  <w:style w:type="character" w:customStyle="1" w:styleId="CommentTextChar">
    <w:name w:val="Comment Text Char"/>
    <w:basedOn w:val="DefaultParagraphFont"/>
    <w:link w:val="CommentText"/>
    <w:uiPriority w:val="99"/>
    <w:semiHidden/>
    <w:rsid w:val="004B0F7D"/>
  </w:style>
  <w:style w:type="paragraph" w:styleId="CommentSubject">
    <w:name w:val="annotation subject"/>
    <w:basedOn w:val="CommentText"/>
    <w:next w:val="CommentText"/>
    <w:link w:val="CommentSubjectChar"/>
    <w:uiPriority w:val="99"/>
    <w:semiHidden/>
    <w:rsid w:val="004B0F7D"/>
    <w:rPr>
      <w:b/>
      <w:bCs/>
    </w:rPr>
  </w:style>
  <w:style w:type="character" w:customStyle="1" w:styleId="CommentSubjectChar">
    <w:name w:val="Comment Subject Char"/>
    <w:basedOn w:val="CommentTextChar"/>
    <w:link w:val="CommentSubject"/>
    <w:uiPriority w:val="99"/>
    <w:semiHidden/>
    <w:rsid w:val="004B0F7D"/>
    <w:rPr>
      <w:b/>
      <w:bCs/>
    </w:rPr>
  </w:style>
  <w:style w:type="paragraph" w:styleId="Date">
    <w:name w:val="Date"/>
    <w:basedOn w:val="Normal"/>
    <w:next w:val="Normal"/>
    <w:link w:val="DateChar"/>
    <w:uiPriority w:val="99"/>
    <w:semiHidden/>
    <w:rsid w:val="004B0F7D"/>
  </w:style>
  <w:style w:type="character" w:customStyle="1" w:styleId="DateChar">
    <w:name w:val="Date Char"/>
    <w:basedOn w:val="DefaultParagraphFont"/>
    <w:link w:val="Date"/>
    <w:uiPriority w:val="99"/>
    <w:semiHidden/>
    <w:rsid w:val="004B0F7D"/>
  </w:style>
  <w:style w:type="paragraph" w:styleId="DocumentMap">
    <w:name w:val="Document Map"/>
    <w:basedOn w:val="Normal"/>
    <w:link w:val="DocumentMapChar"/>
    <w:uiPriority w:val="99"/>
    <w:semiHidden/>
    <w:rsid w:val="004B0F7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B0F7D"/>
    <w:rPr>
      <w:rFonts w:ascii="Segoe UI" w:hAnsi="Segoe UI" w:cs="Segoe UI"/>
      <w:sz w:val="16"/>
      <w:szCs w:val="16"/>
    </w:rPr>
  </w:style>
  <w:style w:type="paragraph" w:styleId="EmailSignature">
    <w:name w:val="E-mail Signature"/>
    <w:basedOn w:val="Normal"/>
    <w:link w:val="EmailSignatureChar"/>
    <w:uiPriority w:val="99"/>
    <w:semiHidden/>
    <w:rsid w:val="004B0F7D"/>
  </w:style>
  <w:style w:type="character" w:customStyle="1" w:styleId="EmailSignatureChar">
    <w:name w:val="Email Signature Char"/>
    <w:basedOn w:val="DefaultParagraphFont"/>
    <w:link w:val="EmailSignature"/>
    <w:uiPriority w:val="99"/>
    <w:semiHidden/>
    <w:rsid w:val="004B0F7D"/>
  </w:style>
  <w:style w:type="paragraph" w:styleId="EndnoteText">
    <w:name w:val="endnote text"/>
    <w:basedOn w:val="Normal"/>
    <w:link w:val="EndnoteTextChar"/>
    <w:uiPriority w:val="99"/>
    <w:semiHidden/>
    <w:rsid w:val="004B0F7D"/>
  </w:style>
  <w:style w:type="character" w:customStyle="1" w:styleId="EndnoteTextChar">
    <w:name w:val="Endnote Text Char"/>
    <w:basedOn w:val="DefaultParagraphFont"/>
    <w:link w:val="EndnoteText"/>
    <w:uiPriority w:val="99"/>
    <w:semiHidden/>
    <w:rsid w:val="004B0F7D"/>
  </w:style>
  <w:style w:type="character" w:styleId="EndnoteReference">
    <w:name w:val="endnote reference"/>
    <w:basedOn w:val="DefaultParagraphFont"/>
    <w:uiPriority w:val="99"/>
    <w:semiHidden/>
    <w:rsid w:val="004B0F7D"/>
    <w:rPr>
      <w:vertAlign w:val="superscript"/>
    </w:rPr>
  </w:style>
  <w:style w:type="paragraph" w:styleId="EnvelopeAddress">
    <w:name w:val="envelope address"/>
    <w:basedOn w:val="Normal"/>
    <w:uiPriority w:val="99"/>
    <w:semiHidden/>
    <w:rsid w:val="004B0F7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B0F7D"/>
    <w:rPr>
      <w:rFonts w:asciiTheme="majorHAnsi" w:eastAsiaTheme="majorEastAsia" w:hAnsiTheme="majorHAnsi" w:cstheme="majorBidi"/>
    </w:rPr>
  </w:style>
  <w:style w:type="paragraph" w:styleId="Footer">
    <w:name w:val="footer"/>
    <w:basedOn w:val="Normal"/>
    <w:link w:val="FooterChar"/>
    <w:uiPriority w:val="99"/>
    <w:semiHidden/>
    <w:rsid w:val="00EC5536"/>
    <w:pPr>
      <w:tabs>
        <w:tab w:val="center" w:pos="4513"/>
        <w:tab w:val="right" w:pos="9026"/>
      </w:tabs>
    </w:pPr>
  </w:style>
  <w:style w:type="character" w:customStyle="1" w:styleId="FooterChar">
    <w:name w:val="Footer Char"/>
    <w:basedOn w:val="DefaultParagraphFont"/>
    <w:link w:val="Footer"/>
    <w:uiPriority w:val="99"/>
    <w:semiHidden/>
    <w:rsid w:val="004B0F7D"/>
  </w:style>
  <w:style w:type="character" w:styleId="FootnoteReference">
    <w:name w:val="footnote reference"/>
    <w:basedOn w:val="DefaultParagraphFont"/>
    <w:uiPriority w:val="99"/>
    <w:semiHidden/>
    <w:rsid w:val="004B0F7D"/>
    <w:rPr>
      <w:vertAlign w:val="superscript"/>
    </w:rPr>
  </w:style>
  <w:style w:type="paragraph" w:styleId="Header">
    <w:name w:val="header"/>
    <w:basedOn w:val="Normal"/>
    <w:link w:val="HeaderChar"/>
    <w:uiPriority w:val="99"/>
    <w:rsid w:val="00FF77E3"/>
    <w:pPr>
      <w:tabs>
        <w:tab w:val="left" w:pos="3515"/>
      </w:tabs>
      <w:spacing w:after="1928"/>
    </w:pPr>
    <w:rPr>
      <w:sz w:val="16"/>
    </w:rPr>
  </w:style>
  <w:style w:type="character" w:customStyle="1" w:styleId="HeaderChar">
    <w:name w:val="Header Char"/>
    <w:basedOn w:val="DefaultParagraphFont"/>
    <w:link w:val="Header"/>
    <w:uiPriority w:val="99"/>
    <w:rsid w:val="00FF77E3"/>
    <w:rPr>
      <w:sz w:val="16"/>
    </w:rPr>
  </w:style>
  <w:style w:type="paragraph" w:styleId="Index1">
    <w:name w:val="index 1"/>
    <w:basedOn w:val="Normal"/>
    <w:next w:val="Normal"/>
    <w:autoRedefine/>
    <w:uiPriority w:val="99"/>
    <w:semiHidden/>
    <w:rsid w:val="004B0F7D"/>
    <w:pPr>
      <w:ind w:left="200" w:hanging="200"/>
    </w:pPr>
  </w:style>
  <w:style w:type="paragraph" w:styleId="IndexHeading">
    <w:name w:val="index heading"/>
    <w:basedOn w:val="Normal"/>
    <w:next w:val="Index1"/>
    <w:uiPriority w:val="99"/>
    <w:semiHidden/>
    <w:rsid w:val="004B0F7D"/>
    <w:rPr>
      <w:rFonts w:asciiTheme="majorHAnsi" w:eastAsiaTheme="majorEastAsia" w:hAnsiTheme="majorHAnsi" w:cstheme="majorBidi"/>
      <w:b/>
      <w:bCs/>
    </w:rPr>
  </w:style>
  <w:style w:type="character" w:styleId="LineNumber">
    <w:name w:val="line number"/>
    <w:basedOn w:val="DefaultParagraphFont"/>
    <w:uiPriority w:val="99"/>
    <w:semiHidden/>
    <w:rsid w:val="004B0F7D"/>
  </w:style>
  <w:style w:type="paragraph" w:styleId="List">
    <w:name w:val="List"/>
    <w:basedOn w:val="Normal"/>
    <w:uiPriority w:val="99"/>
    <w:semiHidden/>
    <w:rsid w:val="004B0F7D"/>
    <w:pPr>
      <w:ind w:left="283" w:hanging="283"/>
      <w:contextualSpacing/>
    </w:pPr>
  </w:style>
  <w:style w:type="paragraph" w:styleId="ListBullet4">
    <w:name w:val="List Bullet 4"/>
    <w:basedOn w:val="Normal"/>
    <w:uiPriority w:val="99"/>
    <w:semiHidden/>
    <w:rsid w:val="004B0F7D"/>
    <w:pPr>
      <w:numPr>
        <w:numId w:val="22"/>
      </w:numPr>
      <w:contextualSpacing/>
    </w:pPr>
  </w:style>
  <w:style w:type="paragraph" w:styleId="ListBullet5">
    <w:name w:val="List Bullet 5"/>
    <w:basedOn w:val="Normal"/>
    <w:uiPriority w:val="99"/>
    <w:semiHidden/>
    <w:rsid w:val="004B0F7D"/>
    <w:pPr>
      <w:numPr>
        <w:numId w:val="23"/>
      </w:numPr>
      <w:contextualSpacing/>
    </w:pPr>
  </w:style>
  <w:style w:type="paragraph" w:styleId="MacroText">
    <w:name w:val="macro"/>
    <w:link w:val="MacroTextChar"/>
    <w:uiPriority w:val="99"/>
    <w:semiHidden/>
    <w:rsid w:val="004B0F7D"/>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4B0F7D"/>
    <w:rPr>
      <w:rFonts w:ascii="Consolas" w:hAnsi="Consolas"/>
    </w:rPr>
  </w:style>
  <w:style w:type="character" w:styleId="Mention">
    <w:name w:val="Mention"/>
    <w:basedOn w:val="DefaultParagraphFont"/>
    <w:uiPriority w:val="99"/>
    <w:semiHidden/>
    <w:rsid w:val="004B0F7D"/>
    <w:rPr>
      <w:color w:val="auto"/>
      <w:shd w:val="clear" w:color="auto" w:fill="E1DFDD"/>
    </w:rPr>
  </w:style>
  <w:style w:type="paragraph" w:styleId="MessageHeader">
    <w:name w:val="Message Header"/>
    <w:basedOn w:val="Normal"/>
    <w:link w:val="MessageHeaderChar"/>
    <w:uiPriority w:val="99"/>
    <w:semiHidden/>
    <w:rsid w:val="004B0F7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B0F7D"/>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rsid w:val="004B0F7D"/>
    <w:pPr>
      <w:ind w:left="720"/>
    </w:pPr>
  </w:style>
  <w:style w:type="paragraph" w:styleId="NoteHeading">
    <w:name w:val="Note Heading"/>
    <w:basedOn w:val="Normal"/>
    <w:next w:val="Normal"/>
    <w:link w:val="NoteHeadingChar"/>
    <w:uiPriority w:val="99"/>
    <w:semiHidden/>
    <w:rsid w:val="004B0F7D"/>
  </w:style>
  <w:style w:type="character" w:customStyle="1" w:styleId="NoteHeadingChar">
    <w:name w:val="Note Heading Char"/>
    <w:basedOn w:val="DefaultParagraphFont"/>
    <w:link w:val="NoteHeading"/>
    <w:uiPriority w:val="99"/>
    <w:semiHidden/>
    <w:rsid w:val="004B0F7D"/>
  </w:style>
  <w:style w:type="character" w:styleId="PageNumber">
    <w:name w:val="page number"/>
    <w:basedOn w:val="DefaultParagraphFont"/>
    <w:uiPriority w:val="99"/>
    <w:semiHidden/>
    <w:rsid w:val="004B0F7D"/>
  </w:style>
  <w:style w:type="character" w:styleId="PlaceholderText">
    <w:name w:val="Placeholder Text"/>
    <w:basedOn w:val="DefaultParagraphFont"/>
    <w:uiPriority w:val="99"/>
    <w:semiHidden/>
    <w:rsid w:val="004B0F7D"/>
    <w:rPr>
      <w:color w:val="7F7F7F" w:themeColor="text1" w:themeTint="80"/>
    </w:rPr>
  </w:style>
  <w:style w:type="paragraph" w:styleId="PlainText">
    <w:name w:val="Plain Text"/>
    <w:basedOn w:val="Normal"/>
    <w:link w:val="PlainTextChar"/>
    <w:uiPriority w:val="99"/>
    <w:semiHidden/>
    <w:rsid w:val="004B0F7D"/>
    <w:rPr>
      <w:rFonts w:ascii="Consolas" w:hAnsi="Consolas"/>
      <w:sz w:val="21"/>
      <w:szCs w:val="21"/>
    </w:rPr>
  </w:style>
  <w:style w:type="character" w:customStyle="1" w:styleId="PlainTextChar">
    <w:name w:val="Plain Text Char"/>
    <w:basedOn w:val="DefaultParagraphFont"/>
    <w:link w:val="PlainText"/>
    <w:uiPriority w:val="99"/>
    <w:semiHidden/>
    <w:rsid w:val="004B0F7D"/>
    <w:rPr>
      <w:rFonts w:ascii="Consolas" w:hAnsi="Consolas"/>
      <w:sz w:val="21"/>
      <w:szCs w:val="21"/>
    </w:rPr>
  </w:style>
  <w:style w:type="paragraph" w:styleId="Salutation">
    <w:name w:val="Salutation"/>
    <w:basedOn w:val="Normal"/>
    <w:next w:val="Normal"/>
    <w:link w:val="SalutationChar"/>
    <w:uiPriority w:val="99"/>
    <w:semiHidden/>
    <w:rsid w:val="004B0F7D"/>
  </w:style>
  <w:style w:type="character" w:customStyle="1" w:styleId="SalutationChar">
    <w:name w:val="Salutation Char"/>
    <w:basedOn w:val="DefaultParagraphFont"/>
    <w:link w:val="Salutation"/>
    <w:uiPriority w:val="99"/>
    <w:semiHidden/>
    <w:rsid w:val="004B0F7D"/>
  </w:style>
  <w:style w:type="paragraph" w:styleId="Signature">
    <w:name w:val="Signature"/>
    <w:basedOn w:val="Normal"/>
    <w:link w:val="SignatureChar"/>
    <w:uiPriority w:val="99"/>
    <w:semiHidden/>
    <w:rsid w:val="004B0F7D"/>
    <w:pPr>
      <w:ind w:left="4252"/>
    </w:pPr>
  </w:style>
  <w:style w:type="character" w:customStyle="1" w:styleId="SignatureChar">
    <w:name w:val="Signature Char"/>
    <w:basedOn w:val="DefaultParagraphFont"/>
    <w:link w:val="Signature"/>
    <w:uiPriority w:val="99"/>
    <w:semiHidden/>
    <w:rsid w:val="004B0F7D"/>
  </w:style>
  <w:style w:type="character" w:styleId="SmartHyperlink">
    <w:name w:val="Smart Hyperlink"/>
    <w:basedOn w:val="DefaultParagraphFont"/>
    <w:uiPriority w:val="99"/>
    <w:semiHidden/>
    <w:rsid w:val="004B0F7D"/>
    <w:rPr>
      <w:u w:val="dotted"/>
    </w:rPr>
  </w:style>
  <w:style w:type="paragraph" w:styleId="TOAHeading">
    <w:name w:val="toa heading"/>
    <w:basedOn w:val="Normal"/>
    <w:next w:val="Normal"/>
    <w:uiPriority w:val="99"/>
    <w:semiHidden/>
    <w:rsid w:val="004B0F7D"/>
    <w:pPr>
      <w:spacing w:before="120"/>
    </w:pPr>
    <w:rPr>
      <w:rFonts w:asciiTheme="majorHAnsi" w:eastAsiaTheme="majorEastAsia" w:hAnsiTheme="majorHAnsi" w:cstheme="majorBidi"/>
      <w:b/>
      <w:bCs/>
      <w:sz w:val="24"/>
      <w:szCs w:val="24"/>
    </w:rPr>
  </w:style>
  <w:style w:type="paragraph" w:styleId="NoSpacing">
    <w:name w:val="No Spacing"/>
    <w:link w:val="NoSpacingChar"/>
    <w:uiPriority w:val="1"/>
    <w:semiHidden/>
    <w:qFormat/>
    <w:rsid w:val="00B76674"/>
    <w:rPr>
      <w:sz w:val="22"/>
      <w:szCs w:val="22"/>
    </w:rPr>
  </w:style>
  <w:style w:type="character" w:customStyle="1" w:styleId="NoSpacingChar">
    <w:name w:val="No Spacing Char"/>
    <w:basedOn w:val="DefaultParagraphFont"/>
    <w:link w:val="NoSpacing"/>
    <w:uiPriority w:val="1"/>
    <w:semiHidden/>
    <w:rsid w:val="00C86DA5"/>
    <w:rPr>
      <w:sz w:val="22"/>
      <w:szCs w:val="22"/>
    </w:rPr>
  </w:style>
  <w:style w:type="table" w:styleId="TableGrid">
    <w:name w:val="Table Grid"/>
    <w:basedOn w:val="TableNormal"/>
    <w:uiPriority w:val="39"/>
    <w:rsid w:val="002129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Normal"/>
    <w:next w:val="Normal"/>
    <w:uiPriority w:val="34"/>
    <w:qFormat/>
    <w:rsid w:val="008C4718"/>
    <w:pPr>
      <w:spacing w:line="216" w:lineRule="auto"/>
    </w:pPr>
    <w:rPr>
      <w:rFonts w:ascii="PP Valve Plain Medium" w:hAnsi="PP Valve Plain Medium"/>
      <w:color w:val="FFFFFF" w:themeColor="background1"/>
      <w:sz w:val="72"/>
    </w:rPr>
  </w:style>
  <w:style w:type="paragraph" w:customStyle="1" w:styleId="Documentsubtitle">
    <w:name w:val="Document subtitle"/>
    <w:basedOn w:val="Normal"/>
    <w:next w:val="Normal"/>
    <w:uiPriority w:val="34"/>
    <w:qFormat/>
    <w:rsid w:val="00594D78"/>
    <w:rPr>
      <w:color w:val="FFFFFF" w:themeColor="background1"/>
      <w:sz w:val="40"/>
    </w:rPr>
  </w:style>
  <w:style w:type="paragraph" w:customStyle="1" w:styleId="Documentdate">
    <w:name w:val="Document date"/>
    <w:basedOn w:val="Normal"/>
    <w:next w:val="Normal"/>
    <w:uiPriority w:val="34"/>
    <w:qFormat/>
    <w:rsid w:val="00E47EA7"/>
    <w:rPr>
      <w:color w:val="FFFFFF" w:themeColor="background1"/>
      <w:sz w:val="24"/>
    </w:rPr>
  </w:style>
  <w:style w:type="table" w:styleId="GridTable5Dark-Accent1">
    <w:name w:val="Grid Table 5 Dark Accent 1"/>
    <w:basedOn w:val="TableNormal"/>
    <w:uiPriority w:val="50"/>
    <w:rsid w:val="00644E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4FFD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72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72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72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723" w:themeFill="accent1"/>
      </w:tcPr>
    </w:tblStylePr>
    <w:tblStylePr w:type="band1Vert">
      <w:tblPr/>
      <w:tcPr>
        <w:shd w:val="clear" w:color="auto" w:fill="49FFBC" w:themeFill="accent1" w:themeFillTint="66"/>
      </w:tcPr>
    </w:tblStylePr>
    <w:tblStylePr w:type="band1Horz">
      <w:tblPr/>
      <w:tcPr>
        <w:shd w:val="clear" w:color="auto" w:fill="49FFBC" w:themeFill="accent1" w:themeFillTint="66"/>
      </w:tcPr>
    </w:tblStylePr>
  </w:style>
  <w:style w:type="table" w:customStyle="1" w:styleId="RIDGETable">
    <w:name w:val="RIDGE Table"/>
    <w:basedOn w:val="TableNormal"/>
    <w:uiPriority w:val="99"/>
    <w:rsid w:val="00E474B5"/>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V w:val="single" w:sz="4" w:space="0" w:color="FFFFFF" w:themeColor="background1"/>
      </w:tblBorders>
      <w:tblCellMar>
        <w:top w:w="57" w:type="dxa"/>
        <w:left w:w="113" w:type="dxa"/>
        <w:bottom w:w="85" w:type="dxa"/>
        <w:right w:w="113" w:type="dxa"/>
      </w:tblCellMar>
    </w:tblPr>
    <w:tblStylePr w:type="firstRow">
      <w:rPr>
        <w:rFonts w:ascii="PP Valve Plain Medium" w:hAnsi="PP Valve Plain Medium"/>
        <w:b w:val="0"/>
      </w:rPr>
      <w:tblPr>
        <w:tblCellMar>
          <w:top w:w="57" w:type="dxa"/>
          <w:left w:w="113" w:type="dxa"/>
          <w:bottom w:w="284" w:type="dxa"/>
          <w:right w:w="113" w:type="dxa"/>
        </w:tblCellMar>
      </w:tblPr>
      <w:tcPr>
        <w:tcBorders>
          <w:top w:val="nil"/>
          <w:left w:val="nil"/>
          <w:bottom w:val="nil"/>
          <w:right w:val="nil"/>
          <w:insideH w:val="nil"/>
          <w:insideV w:val="single" w:sz="4" w:space="0" w:color="FFFFFF" w:themeColor="background1"/>
          <w:tl2br w:val="nil"/>
          <w:tr2bl w:val="nil"/>
        </w:tcBorders>
        <w:shd w:val="clear" w:color="auto" w:fill="003723" w:themeFill="accent1"/>
      </w:tcPr>
    </w:tblStylePr>
    <w:tblStylePr w:type="band1Horz">
      <w:tblPr/>
      <w:tcPr>
        <w:shd w:val="clear" w:color="auto" w:fill="BAE8CD"/>
      </w:tcPr>
    </w:tblStylePr>
  </w:style>
  <w:style w:type="character" w:styleId="Hyperlink">
    <w:name w:val="Hyperlink"/>
    <w:basedOn w:val="DefaultParagraphFont"/>
    <w:uiPriority w:val="99"/>
    <w:unhideWhenUsed/>
    <w:rsid w:val="0061336D"/>
    <w:rPr>
      <w:color w:val="467886" w:themeColor="hyperlink"/>
      <w:u w:val="single"/>
    </w:rPr>
  </w:style>
  <w:style w:type="paragraph" w:customStyle="1" w:styleId="Heading1unnumbered">
    <w:name w:val="Heading 1 unnumbered"/>
    <w:basedOn w:val="Normal"/>
    <w:next w:val="Normal"/>
    <w:uiPriority w:val="11"/>
    <w:qFormat/>
    <w:rsid w:val="00EE4AA1"/>
    <w:pPr>
      <w:spacing w:before="240" w:after="240"/>
    </w:pPr>
    <w:rPr>
      <w:rFonts w:asciiTheme="majorHAnsi" w:hAnsiTheme="majorHAnsi"/>
      <w:b/>
      <w:color w:val="003723" w:themeColor="accent1"/>
      <w:sz w:val="28"/>
    </w:rPr>
  </w:style>
  <w:style w:type="paragraph" w:customStyle="1" w:styleId="PenPortraitName">
    <w:name w:val="Pen Portrait Name"/>
    <w:basedOn w:val="CVJobTitle"/>
    <w:qFormat/>
    <w:rsid w:val="0094282C"/>
    <w:pPr>
      <w:spacing w:before="40" w:after="40"/>
    </w:pPr>
    <w:rPr>
      <w:color w:val="003723" w:themeColor="accent1"/>
      <w:sz w:val="24"/>
    </w:rPr>
  </w:style>
  <w:style w:type="paragraph" w:customStyle="1" w:styleId="CaseStudyQuote">
    <w:name w:val="Case Study Quote"/>
    <w:basedOn w:val="Normal"/>
    <w:qFormat/>
    <w:rsid w:val="00820409"/>
    <w:pPr>
      <w:pBdr>
        <w:top w:val="single" w:sz="8" w:space="20" w:color="000000" w:themeColor="text1"/>
        <w:bottom w:val="single" w:sz="8" w:space="20" w:color="000000" w:themeColor="text1"/>
      </w:pBdr>
      <w:spacing w:before="120" w:after="120"/>
    </w:pPr>
    <w:rPr>
      <w:rFonts w:asciiTheme="majorHAnsi" w:hAnsiTheme="majorHAnsi"/>
      <w:color w:val="C6128F" w:themeColor="accent3"/>
      <w:sz w:val="24"/>
    </w:rPr>
  </w:style>
  <w:style w:type="paragraph" w:customStyle="1" w:styleId="Dividertitle">
    <w:name w:val="Divider title"/>
    <w:basedOn w:val="Normal"/>
    <w:next w:val="Normal"/>
    <w:uiPriority w:val="33"/>
    <w:qFormat/>
    <w:rsid w:val="009306B3"/>
    <w:rPr>
      <w:rFonts w:ascii="PP Valve Plain Medium" w:hAnsi="PP Valve Plain Medium"/>
      <w:color w:val="FFFFFF" w:themeColor="background1"/>
      <w:sz w:val="72"/>
    </w:rPr>
  </w:style>
  <w:style w:type="paragraph" w:customStyle="1" w:styleId="Dividernumber">
    <w:name w:val="Divider number"/>
    <w:basedOn w:val="Normal"/>
    <w:next w:val="Normal"/>
    <w:qFormat/>
    <w:rsid w:val="00CF108B"/>
    <w:pPr>
      <w:spacing w:line="192" w:lineRule="auto"/>
      <w:jc w:val="right"/>
    </w:pPr>
    <w:rPr>
      <w:rFonts w:ascii="PP Valve Plain Light" w:hAnsi="PP Valve Plain Light"/>
      <w:color w:val="005032" w:themeColor="accent2"/>
      <w:sz w:val="800"/>
      <w:szCs w:val="800"/>
    </w:rPr>
  </w:style>
  <w:style w:type="paragraph" w:customStyle="1" w:styleId="FooterPageNumber">
    <w:name w:val="Footer Page Number"/>
    <w:basedOn w:val="Header"/>
    <w:qFormat/>
    <w:rsid w:val="009858A6"/>
    <w:pPr>
      <w:spacing w:after="240"/>
      <w:jc w:val="right"/>
    </w:pPr>
  </w:style>
  <w:style w:type="paragraph" w:customStyle="1" w:styleId="Heading2unnumbered">
    <w:name w:val="Heading 2 unnumbered"/>
    <w:basedOn w:val="Normal"/>
    <w:next w:val="Normal"/>
    <w:uiPriority w:val="11"/>
    <w:qFormat/>
    <w:rsid w:val="00EE4AA1"/>
    <w:pPr>
      <w:spacing w:before="240" w:after="60"/>
    </w:pPr>
    <w:rPr>
      <w:rFonts w:asciiTheme="majorHAnsi" w:hAnsiTheme="majorHAnsi"/>
      <w:color w:val="005032" w:themeColor="accent2"/>
      <w:sz w:val="24"/>
    </w:rPr>
  </w:style>
  <w:style w:type="paragraph" w:customStyle="1" w:styleId="Heading3unnumbered">
    <w:name w:val="Heading 3 unnumbered"/>
    <w:basedOn w:val="Normal"/>
    <w:next w:val="Normal"/>
    <w:uiPriority w:val="11"/>
    <w:qFormat/>
    <w:rsid w:val="00EE4AA1"/>
    <w:pPr>
      <w:spacing w:before="240" w:after="60"/>
    </w:pPr>
    <w:rPr>
      <w:rFonts w:asciiTheme="majorHAnsi" w:hAnsiTheme="majorHAnsi"/>
      <w:color w:val="005032" w:themeColor="accent2"/>
    </w:rPr>
  </w:style>
  <w:style w:type="paragraph" w:customStyle="1" w:styleId="CVName">
    <w:name w:val="CV Name"/>
    <w:basedOn w:val="Heading1unnumbered"/>
    <w:qFormat/>
    <w:rsid w:val="008D1EB6"/>
    <w:pPr>
      <w:spacing w:after="80"/>
    </w:pPr>
    <w:rPr>
      <w:sz w:val="40"/>
    </w:rPr>
  </w:style>
  <w:style w:type="paragraph" w:customStyle="1" w:styleId="CVJobTitle">
    <w:name w:val="CV Job Title"/>
    <w:basedOn w:val="CVName"/>
    <w:qFormat/>
    <w:rsid w:val="008D1EB6"/>
    <w:rPr>
      <w:color w:val="000000" w:themeColor="text1"/>
      <w:sz w:val="28"/>
    </w:rPr>
  </w:style>
  <w:style w:type="character" w:styleId="UnresolvedMention">
    <w:name w:val="Unresolved Mention"/>
    <w:basedOn w:val="DefaultParagraphFont"/>
    <w:uiPriority w:val="99"/>
    <w:semiHidden/>
    <w:rsid w:val="006D45C0"/>
    <w:rPr>
      <w:color w:val="605E5C"/>
      <w:shd w:val="clear" w:color="auto" w:fill="E1DFDD"/>
    </w:rPr>
  </w:style>
  <w:style w:type="paragraph" w:customStyle="1" w:styleId="CVProjectHeading">
    <w:name w:val="CV Project Heading"/>
    <w:basedOn w:val="Heading3unnumbered"/>
    <w:qFormat/>
    <w:rsid w:val="003C0952"/>
    <w:pPr>
      <w:spacing w:before="180" w:after="40"/>
    </w:pPr>
    <w:rPr>
      <w:rFonts w:ascii="PP Valve Plain Medium" w:hAnsi="PP Valve Plain Medium"/>
      <w:color w:val="000000" w:themeColor="text1"/>
    </w:rPr>
  </w:style>
  <w:style w:type="paragraph" w:customStyle="1" w:styleId="SubHeading1">
    <w:name w:val="Sub Heading 1"/>
    <w:basedOn w:val="Heading3unnumbered"/>
    <w:qFormat/>
    <w:rsid w:val="007A51CE"/>
    <w:pPr>
      <w:spacing w:before="80" w:after="40"/>
    </w:pPr>
    <w:rPr>
      <w:rFonts w:asciiTheme="minorHAnsi" w:hAnsiTheme="minorHAnsi"/>
      <w:b/>
      <w:color w:val="000000" w:themeColor="text1"/>
    </w:rPr>
  </w:style>
  <w:style w:type="paragraph" w:customStyle="1" w:styleId="BasicParagraph">
    <w:name w:val="[Basic Paragraph]"/>
    <w:basedOn w:val="Normal"/>
    <w:uiPriority w:val="99"/>
    <w:rsid w:val="00AC1B72"/>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Stat">
    <w:name w:val="Stat"/>
    <w:basedOn w:val="CaseStudyQuote"/>
    <w:qFormat/>
    <w:rsid w:val="008F78A7"/>
    <w:pPr>
      <w:pBdr>
        <w:top w:val="single" w:sz="8" w:space="14" w:color="000000" w:themeColor="text1"/>
        <w:bottom w:val="none" w:sz="0" w:space="0" w:color="auto"/>
      </w:pBdr>
    </w:pPr>
    <w:rPr>
      <w:sz w:val="40"/>
    </w:rPr>
  </w:style>
  <w:style w:type="paragraph" w:customStyle="1" w:styleId="StatSubText">
    <w:name w:val="Stat Sub Text"/>
    <w:basedOn w:val="CaseStudyQuote"/>
    <w:qFormat/>
    <w:rsid w:val="008F78A7"/>
    <w:pPr>
      <w:pBdr>
        <w:top w:val="none" w:sz="0" w:space="0" w:color="auto"/>
        <w:bottom w:val="none" w:sz="0" w:space="0" w:color="auto"/>
      </w:pBdr>
      <w:spacing w:before="0"/>
    </w:pPr>
    <w:rPr>
      <w:color w:val="000000" w:themeColor="text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5.png"/><Relationship Id="rId39" Type="http://schemas.openxmlformats.org/officeDocument/2006/relationships/theme" Target="theme/theme1.xml"/><Relationship Id="rId21" Type="http://schemas.openxmlformats.org/officeDocument/2006/relationships/diagramData" Target="diagrams/data1.xml"/><Relationship Id="rId34"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5" Type="http://schemas.microsoft.com/office/2007/relationships/diagramDrawing" Target="diagrams/drawing1.xm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5.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diagramColors" Target="diagrams/colors1.xml"/><Relationship Id="rId32" Type="http://schemas.openxmlformats.org/officeDocument/2006/relationships/image" Target="media/image9.png"/><Relationship Id="rId37"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diagramQuickStyle" Target="diagrams/quickStyle1.xml"/><Relationship Id="rId28" Type="http://schemas.openxmlformats.org/officeDocument/2006/relationships/hyperlink" Target="https://ridge.openasset.com/page/home" TargetMode="External"/><Relationship Id="rId36" Type="http://schemas.openxmlformats.org/officeDocument/2006/relationships/image" Target="media/image12.emf"/><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yperlink" Target="https://ridge.openasset.com/page/ho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diagramLayout" Target="diagrams/layout1.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bright/Library/CloudStorage/OneDrive-RidgeandPartnersLLP/Marketing/MajorProjects/Rebrand/Implementation/Templates/Templates%20Recieved%20from%20Operandi/RIDGE%20Report%20template.dotx"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A9807F-BA7A-4E1B-A6C1-7EF582ED4F39}"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817CA608-5AFC-4C7D-8A40-B595C8569993}" type="asst">
      <dgm:prSet phldrT="[Tex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EFA5D7E0-5B8C-4AA9-A2ED-9B74ED6FD723}" type="parTrans" cxnId="{8C76B81B-FF8A-44E8-BFEE-0DEEA7943E93}">
      <dgm:prSet/>
      <dgm:spPr/>
      <dgm:t>
        <a:bodyPr/>
        <a:lstStyle/>
        <a:p>
          <a:pPr algn="ctr"/>
          <a:endParaRPr lang="en-GB" b="0" i="0">
            <a:latin typeface="DM Sans 14pt" pitchFamily="2" charset="77"/>
          </a:endParaRPr>
        </a:p>
      </dgm:t>
    </dgm:pt>
    <dgm:pt modelId="{3BC79AED-D4D4-4EAE-8105-30126864A180}" type="sibTrans" cxnId="{8C76B81B-FF8A-44E8-BFEE-0DEEA7943E93}">
      <dgm:prSet/>
      <dgm:spPr/>
      <dgm:t>
        <a:bodyPr/>
        <a:lstStyle/>
        <a:p>
          <a:pPr algn="ctr"/>
          <a:endParaRPr lang="en-GB" b="0" i="0">
            <a:latin typeface="DM Sans 14pt" pitchFamily="2" charset="77"/>
          </a:endParaRPr>
        </a:p>
      </dgm:t>
    </dgm:pt>
    <dgm:pt modelId="{5F82C365-1B21-499A-A1E4-4055518244D1}">
      <dgm:prSet phldrT="[Tex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97AB0590-D069-4F85-BA71-B539A5248B0F}" type="parTrans" cxnId="{4B4A2A92-A721-4DEF-8302-CB534ECA1050}">
      <dgm:prSet/>
      <dgm:spPr/>
      <dgm:t>
        <a:bodyPr/>
        <a:lstStyle/>
        <a:p>
          <a:pPr algn="ctr"/>
          <a:endParaRPr lang="en-GB" b="0" i="0">
            <a:latin typeface="DM Sans 14pt" pitchFamily="2" charset="77"/>
          </a:endParaRPr>
        </a:p>
      </dgm:t>
    </dgm:pt>
    <dgm:pt modelId="{085F4E19-62FA-4960-A85D-E5EA75AD4356}" type="sibTrans" cxnId="{4B4A2A92-A721-4DEF-8302-CB534ECA1050}">
      <dgm:prSet/>
      <dgm:spPr/>
      <dgm:t>
        <a:bodyPr/>
        <a:lstStyle/>
        <a:p>
          <a:pPr algn="ctr"/>
          <a:endParaRPr lang="en-GB" b="0" i="0">
            <a:latin typeface="DM Sans 14pt" pitchFamily="2" charset="77"/>
          </a:endParaRPr>
        </a:p>
      </dgm:t>
    </dgm:pt>
    <dgm:pt modelId="{8CDB7019-FA4E-470B-96F9-7885D7ACF6F9}">
      <dgm:prSet phldrT="[Tex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2A81B2CF-3904-4F30-A32E-45EA94562028}" type="parTrans" cxnId="{7A3FA12D-16F9-42EB-B76D-8B75C86AE5EA}">
      <dgm:prSet/>
      <dgm:spPr/>
      <dgm:t>
        <a:bodyPr/>
        <a:lstStyle/>
        <a:p>
          <a:pPr algn="ctr"/>
          <a:endParaRPr lang="en-GB" b="0" i="0">
            <a:latin typeface="DM Sans 14pt" pitchFamily="2" charset="77"/>
          </a:endParaRPr>
        </a:p>
      </dgm:t>
    </dgm:pt>
    <dgm:pt modelId="{D62AE0C4-470A-42A2-8E26-20A779995465}" type="sibTrans" cxnId="{7A3FA12D-16F9-42EB-B76D-8B75C86AE5EA}">
      <dgm:prSet/>
      <dgm:spPr/>
      <dgm:t>
        <a:bodyPr/>
        <a:lstStyle/>
        <a:p>
          <a:pPr algn="ctr"/>
          <a:endParaRPr lang="en-GB" b="0" i="0">
            <a:latin typeface="DM Sans 14pt" pitchFamily="2" charset="77"/>
          </a:endParaRPr>
        </a:p>
      </dgm:t>
    </dgm:pt>
    <dgm:pt modelId="{9DCB8EDB-EC87-405A-80F7-41717B551A59}">
      <dgm:prSet phldrT="[Tex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8DF067C4-A6B5-4680-9F1B-00664CBE7344}" type="parTrans" cxnId="{DAD4E011-1B5A-4E65-8DB7-B70F183683F4}">
      <dgm:prSet/>
      <dgm:spPr/>
      <dgm:t>
        <a:bodyPr/>
        <a:lstStyle/>
        <a:p>
          <a:pPr algn="ctr"/>
          <a:endParaRPr lang="en-GB" b="0" i="0">
            <a:latin typeface="DM Sans 14pt" pitchFamily="2" charset="77"/>
          </a:endParaRPr>
        </a:p>
      </dgm:t>
    </dgm:pt>
    <dgm:pt modelId="{EEB26951-7237-41F0-B145-B0AD62DEC2A3}" type="sibTrans" cxnId="{DAD4E011-1B5A-4E65-8DB7-B70F183683F4}">
      <dgm:prSet/>
      <dgm:spPr/>
      <dgm:t>
        <a:bodyPr/>
        <a:lstStyle/>
        <a:p>
          <a:pPr algn="ctr"/>
          <a:endParaRPr lang="en-GB" b="0" i="0">
            <a:latin typeface="DM Sans 14pt" pitchFamily="2" charset="77"/>
          </a:endParaRPr>
        </a:p>
      </dgm:t>
    </dgm:pt>
    <dgm:pt modelId="{0CDC13E2-FE54-46AA-BCAC-BC029D407942}">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3BC561D2-D0AE-4BA2-900C-1708CEF0EAFF}" type="parTrans" cxnId="{D66C01CA-E95E-4E1A-910E-B0A28B337631}">
      <dgm:prSet/>
      <dgm:spPr/>
      <dgm:t>
        <a:bodyPr/>
        <a:lstStyle/>
        <a:p>
          <a:pPr algn="ctr"/>
          <a:endParaRPr lang="en-GB" b="0" i="0">
            <a:latin typeface="DM Sans 14pt" pitchFamily="2" charset="77"/>
          </a:endParaRPr>
        </a:p>
      </dgm:t>
    </dgm:pt>
    <dgm:pt modelId="{BD1A3AAA-433E-4E37-960F-3F24F755226C}" type="sibTrans" cxnId="{D66C01CA-E95E-4E1A-910E-B0A28B337631}">
      <dgm:prSet/>
      <dgm:spPr/>
      <dgm:t>
        <a:bodyPr/>
        <a:lstStyle/>
        <a:p>
          <a:pPr algn="ctr"/>
          <a:endParaRPr lang="en-GB" b="0" i="0">
            <a:latin typeface="DM Sans 14pt" pitchFamily="2" charset="77"/>
          </a:endParaRPr>
        </a:p>
      </dgm:t>
    </dgm:pt>
    <dgm:pt modelId="{0AB9BA21-DBC6-4D19-9E9E-E10E9A3F8B3C}">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D562C12D-1320-4939-87CE-0BB60FDE7321}" type="parTrans" cxnId="{7F605726-E283-4818-B0E1-0DB0F1F39E1A}">
      <dgm:prSet/>
      <dgm:spPr/>
      <dgm:t>
        <a:bodyPr/>
        <a:lstStyle/>
        <a:p>
          <a:pPr algn="ctr"/>
          <a:endParaRPr lang="en-GB" b="0" i="0">
            <a:latin typeface="DM Sans 14pt" pitchFamily="2" charset="77"/>
          </a:endParaRPr>
        </a:p>
      </dgm:t>
    </dgm:pt>
    <dgm:pt modelId="{17A08F58-69F0-4C45-B1E5-DD015A8DE3FF}" type="sibTrans" cxnId="{7F605726-E283-4818-B0E1-0DB0F1F39E1A}">
      <dgm:prSet/>
      <dgm:spPr/>
      <dgm:t>
        <a:bodyPr/>
        <a:lstStyle/>
        <a:p>
          <a:pPr algn="ctr"/>
          <a:endParaRPr lang="en-GB" b="0" i="0">
            <a:latin typeface="DM Sans 14pt" pitchFamily="2" charset="77"/>
          </a:endParaRPr>
        </a:p>
      </dgm:t>
    </dgm:pt>
    <dgm:pt modelId="{449B99D1-D058-4EFB-8EA6-030E3698AE37}">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C86AA576-A4B8-4AB9-A326-D7EE761D80A7}" type="parTrans" cxnId="{805E7129-B8A8-4094-AB5F-526DBCB9DAF1}">
      <dgm:prSet/>
      <dgm:spPr/>
      <dgm:t>
        <a:bodyPr/>
        <a:lstStyle/>
        <a:p>
          <a:pPr algn="ctr"/>
          <a:endParaRPr lang="en-GB" b="0" i="0">
            <a:latin typeface="DM Sans 14pt" pitchFamily="2" charset="77"/>
          </a:endParaRPr>
        </a:p>
      </dgm:t>
    </dgm:pt>
    <dgm:pt modelId="{6C2ECFE1-9127-4C26-912F-875378CCE59C}" type="sibTrans" cxnId="{805E7129-B8A8-4094-AB5F-526DBCB9DAF1}">
      <dgm:prSet/>
      <dgm:spPr/>
      <dgm:t>
        <a:bodyPr/>
        <a:lstStyle/>
        <a:p>
          <a:pPr algn="ctr"/>
          <a:endParaRPr lang="en-GB" b="0" i="0">
            <a:latin typeface="DM Sans 14pt" pitchFamily="2" charset="77"/>
          </a:endParaRPr>
        </a:p>
      </dgm:t>
    </dgm:pt>
    <dgm:pt modelId="{4098D76C-5EE7-46D9-B773-299B37308AAE}">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5E935C9C-DB75-4FEE-88C2-B5D488E896A0}" type="parTrans" cxnId="{7BF93CC8-D2B4-440E-8E63-1368F9A32A9C}">
      <dgm:prSet/>
      <dgm:spPr/>
      <dgm:t>
        <a:bodyPr/>
        <a:lstStyle/>
        <a:p>
          <a:pPr algn="ctr"/>
          <a:endParaRPr lang="en-GB" b="0" i="0">
            <a:latin typeface="DM Sans 14pt" pitchFamily="2" charset="77"/>
          </a:endParaRPr>
        </a:p>
      </dgm:t>
    </dgm:pt>
    <dgm:pt modelId="{4A6AE129-B582-44EA-974E-A0C430285300}" type="sibTrans" cxnId="{7BF93CC8-D2B4-440E-8E63-1368F9A32A9C}">
      <dgm:prSet/>
      <dgm:spPr/>
      <dgm:t>
        <a:bodyPr/>
        <a:lstStyle/>
        <a:p>
          <a:pPr algn="ctr"/>
          <a:endParaRPr lang="en-GB" b="0" i="0">
            <a:latin typeface="DM Sans 14pt" pitchFamily="2" charset="77"/>
          </a:endParaRPr>
        </a:p>
      </dgm:t>
    </dgm:pt>
    <dgm:pt modelId="{D586E5B3-746A-41F6-B2C0-99FA45E990CD}">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8253BD6A-9521-4F51-A88D-9E8DAA28E69C}" type="parTrans" cxnId="{6D55E93E-7440-4A17-AA7A-8DC40F25A93A}">
      <dgm:prSet/>
      <dgm:spPr/>
      <dgm:t>
        <a:bodyPr/>
        <a:lstStyle/>
        <a:p>
          <a:pPr algn="ctr"/>
          <a:endParaRPr lang="en-GB" b="0" i="0">
            <a:latin typeface="DM Sans 14pt" pitchFamily="2" charset="77"/>
          </a:endParaRPr>
        </a:p>
      </dgm:t>
    </dgm:pt>
    <dgm:pt modelId="{14A4CF66-81CD-4D22-A338-64DF15734D09}" type="sibTrans" cxnId="{6D55E93E-7440-4A17-AA7A-8DC40F25A93A}">
      <dgm:prSet/>
      <dgm:spPr/>
      <dgm:t>
        <a:bodyPr/>
        <a:lstStyle/>
        <a:p>
          <a:pPr algn="ctr"/>
          <a:endParaRPr lang="en-GB" b="0" i="0">
            <a:latin typeface="DM Sans 14pt" pitchFamily="2" charset="77"/>
          </a:endParaRPr>
        </a:p>
      </dgm:t>
    </dgm:pt>
    <dgm:pt modelId="{D200B40E-327C-41C3-9BA9-59D53ACDE8B6}">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A52CE093-301E-4CF3-893F-93303A82ED1F}" type="parTrans" cxnId="{3A4DA383-16FC-48DF-B651-F24D6A406638}">
      <dgm:prSet/>
      <dgm:spPr/>
      <dgm:t>
        <a:bodyPr/>
        <a:lstStyle/>
        <a:p>
          <a:pPr algn="ctr"/>
          <a:endParaRPr lang="en-GB" b="0" i="0">
            <a:latin typeface="DM Sans 14pt" pitchFamily="2" charset="77"/>
          </a:endParaRPr>
        </a:p>
      </dgm:t>
    </dgm:pt>
    <dgm:pt modelId="{EC650747-ABF0-4630-8D7D-A0A0A2C5483A}" type="sibTrans" cxnId="{3A4DA383-16FC-48DF-B651-F24D6A406638}">
      <dgm:prSet/>
      <dgm:spPr/>
      <dgm:t>
        <a:bodyPr/>
        <a:lstStyle/>
        <a:p>
          <a:pPr algn="ctr"/>
          <a:endParaRPr lang="en-GB" b="0" i="0">
            <a:latin typeface="DM Sans 14pt" pitchFamily="2" charset="77"/>
          </a:endParaRPr>
        </a:p>
      </dgm:t>
    </dgm:pt>
    <dgm:pt modelId="{F4F2BAB0-640D-44DE-B2A5-787018403A74}">
      <dgm:prSet/>
      <dgm:spPr/>
      <dgm:t>
        <a:bodyPr/>
        <a:lstStyle/>
        <a:p>
          <a:pPr marL="72000" algn="ctr">
            <a:lnSpc>
              <a:spcPct val="100000"/>
            </a:lnSpc>
            <a:spcAft>
              <a:spcPts val="0"/>
            </a:spcAft>
          </a:pPr>
          <a:r>
            <a:rPr lang="en-GB" b="0" i="0">
              <a:latin typeface="DM Sans 14pt" pitchFamily="2" charset="77"/>
            </a:rPr>
            <a:t>FirstName LastName</a:t>
          </a:r>
        </a:p>
        <a:p>
          <a:pPr marL="0" algn="ctr">
            <a:lnSpc>
              <a:spcPct val="90000"/>
            </a:lnSpc>
            <a:spcAft>
              <a:spcPct val="35000"/>
            </a:spcAft>
          </a:pPr>
          <a:r>
            <a:rPr lang="en-GB" b="0" i="0">
              <a:latin typeface="DM Sans 14pt" pitchFamily="2" charset="77"/>
            </a:rPr>
            <a:t>Job Title</a:t>
          </a:r>
        </a:p>
      </dgm:t>
    </dgm:pt>
    <dgm:pt modelId="{DE91D8FC-4779-4965-ABA5-F699DC6A4D14}" type="parTrans" cxnId="{650E797E-33F7-4375-B56F-98DECB5FE2B7}">
      <dgm:prSet/>
      <dgm:spPr/>
      <dgm:t>
        <a:bodyPr/>
        <a:lstStyle/>
        <a:p>
          <a:pPr algn="ctr"/>
          <a:endParaRPr lang="en-GB" b="0" i="0">
            <a:latin typeface="DM Sans 14pt" pitchFamily="2" charset="77"/>
          </a:endParaRPr>
        </a:p>
      </dgm:t>
    </dgm:pt>
    <dgm:pt modelId="{5C517BA6-48D3-4B17-9E4F-5FFA4EAEA051}" type="sibTrans" cxnId="{650E797E-33F7-4375-B56F-98DECB5FE2B7}">
      <dgm:prSet/>
      <dgm:spPr/>
      <dgm:t>
        <a:bodyPr/>
        <a:lstStyle/>
        <a:p>
          <a:pPr algn="ctr"/>
          <a:endParaRPr lang="en-GB" b="0" i="0">
            <a:latin typeface="DM Sans 14pt" pitchFamily="2" charset="77"/>
          </a:endParaRPr>
        </a:p>
      </dgm:t>
    </dgm:pt>
    <dgm:pt modelId="{2E0BC54B-9ABF-4A2A-BBB3-A700710A2089}">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0F6D20F0-1C3E-4943-9D97-226905AAFBEC}" type="parTrans" cxnId="{DF63CCAD-8391-4D24-B954-378F2DA3DA74}">
      <dgm:prSet/>
      <dgm:spPr/>
      <dgm:t>
        <a:bodyPr/>
        <a:lstStyle/>
        <a:p>
          <a:pPr algn="ctr"/>
          <a:endParaRPr lang="en-GB" b="0" i="0">
            <a:latin typeface="DM Sans 14pt" pitchFamily="2" charset="77"/>
          </a:endParaRPr>
        </a:p>
      </dgm:t>
    </dgm:pt>
    <dgm:pt modelId="{F38AAAE6-6776-4ECC-8ED8-37501EB7DC4E}" type="sibTrans" cxnId="{DF63CCAD-8391-4D24-B954-378F2DA3DA74}">
      <dgm:prSet/>
      <dgm:spPr/>
      <dgm:t>
        <a:bodyPr/>
        <a:lstStyle/>
        <a:p>
          <a:pPr algn="ctr"/>
          <a:endParaRPr lang="en-GB" b="0" i="0">
            <a:latin typeface="DM Sans 14pt" pitchFamily="2" charset="77"/>
          </a:endParaRPr>
        </a:p>
      </dgm:t>
    </dgm:pt>
    <dgm:pt modelId="{48D291DC-B774-4AE3-BC2D-FEF1490E1D42}">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E38EB8D5-7F1D-4406-A5EE-5E6CEE9DE1C6}" type="parTrans" cxnId="{B5362A46-5D91-4595-8704-92BC82E35B11}">
      <dgm:prSet/>
      <dgm:spPr/>
      <dgm:t>
        <a:bodyPr/>
        <a:lstStyle/>
        <a:p>
          <a:pPr algn="ctr"/>
          <a:endParaRPr lang="en-GB" b="0" i="0">
            <a:latin typeface="DM Sans 14pt" pitchFamily="2" charset="77"/>
          </a:endParaRPr>
        </a:p>
      </dgm:t>
    </dgm:pt>
    <dgm:pt modelId="{5F04FD1F-CF29-4ECE-A051-7382209CDFF1}" type="sibTrans" cxnId="{B5362A46-5D91-4595-8704-92BC82E35B11}">
      <dgm:prSet/>
      <dgm:spPr/>
      <dgm:t>
        <a:bodyPr/>
        <a:lstStyle/>
        <a:p>
          <a:pPr algn="ctr"/>
          <a:endParaRPr lang="en-GB" b="0" i="0">
            <a:latin typeface="DM Sans 14pt" pitchFamily="2" charset="77"/>
          </a:endParaRPr>
        </a:p>
      </dgm:t>
    </dgm:pt>
    <dgm:pt modelId="{31C912C4-61C2-482A-B731-6DF2863BA031}">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8E28CABA-3E14-4F1A-8605-33E72CB13C5B}" type="parTrans" cxnId="{9747B8EC-D5BE-4FCA-9BCA-A5543AD8A07C}">
      <dgm:prSet/>
      <dgm:spPr/>
      <dgm:t>
        <a:bodyPr/>
        <a:lstStyle/>
        <a:p>
          <a:pPr algn="ctr"/>
          <a:endParaRPr lang="en-GB" b="0" i="0">
            <a:latin typeface="DM Sans 14pt" pitchFamily="2" charset="77"/>
          </a:endParaRPr>
        </a:p>
      </dgm:t>
    </dgm:pt>
    <dgm:pt modelId="{3C1D503F-2605-4D90-A0EB-DD168046A41D}" type="sibTrans" cxnId="{9747B8EC-D5BE-4FCA-9BCA-A5543AD8A07C}">
      <dgm:prSet/>
      <dgm:spPr/>
      <dgm:t>
        <a:bodyPr/>
        <a:lstStyle/>
        <a:p>
          <a:pPr algn="ctr"/>
          <a:endParaRPr lang="en-GB" b="0" i="0">
            <a:latin typeface="DM Sans 14pt" pitchFamily="2" charset="77"/>
          </a:endParaRPr>
        </a:p>
      </dgm:t>
    </dgm:pt>
    <dgm:pt modelId="{44AE8F32-7E54-4FA9-A2AC-E7E55410FF1F}">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506A8AF9-1E5C-4619-8BEE-6C78AF3F19F9}" type="parTrans" cxnId="{C04E7C81-1D2B-4DA2-A887-66736FC8634F}">
      <dgm:prSet/>
      <dgm:spPr/>
      <dgm:t>
        <a:bodyPr/>
        <a:lstStyle/>
        <a:p>
          <a:pPr algn="ctr"/>
          <a:endParaRPr lang="en-GB" b="0" i="0">
            <a:latin typeface="DM Sans 14pt" pitchFamily="2" charset="77"/>
          </a:endParaRPr>
        </a:p>
      </dgm:t>
    </dgm:pt>
    <dgm:pt modelId="{DD0FBE5A-6264-41C8-8744-63566B18FE12}" type="sibTrans" cxnId="{C04E7C81-1D2B-4DA2-A887-66736FC8634F}">
      <dgm:prSet/>
      <dgm:spPr/>
      <dgm:t>
        <a:bodyPr/>
        <a:lstStyle/>
        <a:p>
          <a:pPr algn="ctr"/>
          <a:endParaRPr lang="en-GB" b="0" i="0">
            <a:latin typeface="DM Sans 14pt" pitchFamily="2" charset="77"/>
          </a:endParaRPr>
        </a:p>
      </dgm:t>
    </dgm:pt>
    <dgm:pt modelId="{81AC4DC0-A95A-4D78-B9D6-09A4DE364C20}">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38D0F6AF-E1C2-4248-ACCD-0E918D4B3198}" type="parTrans" cxnId="{598C58AF-4EF9-4182-ACF7-4D708EFE7FB5}">
      <dgm:prSet/>
      <dgm:spPr/>
      <dgm:t>
        <a:bodyPr/>
        <a:lstStyle/>
        <a:p>
          <a:pPr algn="ctr"/>
          <a:endParaRPr lang="en-GB" b="0" i="0">
            <a:latin typeface="DM Sans 14pt" pitchFamily="2" charset="77"/>
          </a:endParaRPr>
        </a:p>
      </dgm:t>
    </dgm:pt>
    <dgm:pt modelId="{9B3BFF00-C737-418F-BB5B-BD3283631329}" type="sibTrans" cxnId="{598C58AF-4EF9-4182-ACF7-4D708EFE7FB5}">
      <dgm:prSet/>
      <dgm:spPr/>
      <dgm:t>
        <a:bodyPr/>
        <a:lstStyle/>
        <a:p>
          <a:pPr algn="ctr"/>
          <a:endParaRPr lang="en-GB" b="0" i="0">
            <a:latin typeface="DM Sans 14pt" pitchFamily="2" charset="77"/>
          </a:endParaRPr>
        </a:p>
      </dgm:t>
    </dgm:pt>
    <dgm:pt modelId="{C0D307A4-EFB5-4CF8-A7BB-78F4AA83C1B7}">
      <dgm:prSet/>
      <dgm:spPr/>
      <dgm:t>
        <a:bodyPr/>
        <a:lstStyle/>
        <a:p>
          <a:pPr algn="ctr"/>
          <a:r>
            <a:rPr lang="en-GB" b="0" i="0">
              <a:latin typeface="DM Sans 14pt" pitchFamily="2" charset="77"/>
            </a:rPr>
            <a:t>FirstName LastName</a:t>
          </a:r>
        </a:p>
        <a:p>
          <a:pPr algn="ctr"/>
          <a:r>
            <a:rPr lang="en-GB" b="0" i="0">
              <a:latin typeface="DM Sans 14pt" pitchFamily="2" charset="77"/>
            </a:rPr>
            <a:t>Job Title</a:t>
          </a:r>
        </a:p>
      </dgm:t>
    </dgm:pt>
    <dgm:pt modelId="{120A2288-222E-4CFA-A146-7B1AF316F0D4}" type="parTrans" cxnId="{93B80ECF-DC19-4D37-B709-0DF441D00EBF}">
      <dgm:prSet/>
      <dgm:spPr/>
      <dgm:t>
        <a:bodyPr/>
        <a:lstStyle/>
        <a:p>
          <a:pPr algn="ctr"/>
          <a:endParaRPr lang="en-GB" b="0" i="0">
            <a:latin typeface="DM Sans 14pt" pitchFamily="2" charset="77"/>
          </a:endParaRPr>
        </a:p>
      </dgm:t>
    </dgm:pt>
    <dgm:pt modelId="{12A2964E-C6CB-4E5C-917D-3E8BD5EBCA6E}" type="sibTrans" cxnId="{93B80ECF-DC19-4D37-B709-0DF441D00EBF}">
      <dgm:prSet/>
      <dgm:spPr/>
      <dgm:t>
        <a:bodyPr/>
        <a:lstStyle/>
        <a:p>
          <a:pPr algn="ctr"/>
          <a:endParaRPr lang="en-GB" b="0" i="0">
            <a:latin typeface="DM Sans 14pt" pitchFamily="2" charset="77"/>
          </a:endParaRPr>
        </a:p>
      </dgm:t>
    </dgm:pt>
    <dgm:pt modelId="{C67E7221-C7AA-4C18-8AD5-2F8B4DE5C37D}" type="asst">
      <dgm:prSet/>
      <dgm:spPr/>
      <dgm:t>
        <a:bodyPr/>
        <a:lstStyle/>
        <a:p>
          <a:pPr algn="ctr"/>
          <a:r>
            <a:rPr lang="en-GB" b="0" i="0">
              <a:latin typeface="DM Sans 14pt" pitchFamily="2" charset="77"/>
            </a:rPr>
            <a:t>FirstName LastName</a:t>
          </a:r>
        </a:p>
        <a:p>
          <a:pPr algn="ctr"/>
          <a:r>
            <a:rPr lang="en-GB" b="0" i="0">
              <a:latin typeface="DM Sans 14pt" pitchFamily="2" charset="77"/>
            </a:rPr>
            <a:t>Partner</a:t>
          </a:r>
        </a:p>
      </dgm:t>
    </dgm:pt>
    <dgm:pt modelId="{2408CB6C-0FCD-4F78-91BB-D36CE6B7E915}" type="parTrans" cxnId="{A0FA9911-5DE9-46C4-B602-D2AE743A4FDC}">
      <dgm:prSet/>
      <dgm:spPr/>
      <dgm:t>
        <a:bodyPr/>
        <a:lstStyle/>
        <a:p>
          <a:pPr algn="ctr"/>
          <a:endParaRPr lang="en-GB" b="0" i="0">
            <a:latin typeface="DM Sans 14pt" pitchFamily="2" charset="77"/>
          </a:endParaRPr>
        </a:p>
      </dgm:t>
    </dgm:pt>
    <dgm:pt modelId="{AD55CEC6-1F8E-4B1C-9BC0-68BA212E6CF8}" type="sibTrans" cxnId="{A0FA9911-5DE9-46C4-B602-D2AE743A4FDC}">
      <dgm:prSet/>
      <dgm:spPr/>
      <dgm:t>
        <a:bodyPr/>
        <a:lstStyle/>
        <a:p>
          <a:pPr algn="ctr"/>
          <a:endParaRPr lang="en-GB" b="0" i="0">
            <a:latin typeface="DM Sans 14pt" pitchFamily="2" charset="77"/>
          </a:endParaRPr>
        </a:p>
      </dgm:t>
    </dgm:pt>
    <dgm:pt modelId="{E9A82D41-C005-4114-8374-EF57A2C5173B}" type="pres">
      <dgm:prSet presAssocID="{8AA9807F-BA7A-4E1B-A6C1-7EF582ED4F39}" presName="hierChild1" presStyleCnt="0">
        <dgm:presLayoutVars>
          <dgm:orgChart val="1"/>
          <dgm:chPref val="1"/>
          <dgm:dir/>
          <dgm:animOne val="branch"/>
          <dgm:animLvl val="lvl"/>
          <dgm:resizeHandles/>
        </dgm:presLayoutVars>
      </dgm:prSet>
      <dgm:spPr/>
    </dgm:pt>
    <dgm:pt modelId="{19457444-22E1-48A2-A8AB-ABD46747F621}" type="pres">
      <dgm:prSet presAssocID="{817CA608-5AFC-4C7D-8A40-B595C8569993}" presName="hierRoot1" presStyleCnt="0">
        <dgm:presLayoutVars>
          <dgm:hierBranch val="init"/>
        </dgm:presLayoutVars>
      </dgm:prSet>
      <dgm:spPr/>
    </dgm:pt>
    <dgm:pt modelId="{4BB390E9-3274-418C-A310-1FC7AD791163}" type="pres">
      <dgm:prSet presAssocID="{817CA608-5AFC-4C7D-8A40-B595C8569993}" presName="rootComposite1" presStyleCnt="0"/>
      <dgm:spPr/>
    </dgm:pt>
    <dgm:pt modelId="{39D4F1B9-4859-4ED1-8F0D-64273A92248A}" type="pres">
      <dgm:prSet presAssocID="{817CA608-5AFC-4C7D-8A40-B595C8569993}" presName="rootText1" presStyleLbl="node0" presStyleIdx="0" presStyleCnt="2">
        <dgm:presLayoutVars>
          <dgm:chPref val="3"/>
        </dgm:presLayoutVars>
      </dgm:prSet>
      <dgm:spPr>
        <a:prstGeom prst="roundRect">
          <a:avLst/>
        </a:prstGeom>
      </dgm:spPr>
    </dgm:pt>
    <dgm:pt modelId="{92E1B5FD-1C00-4446-8495-6DBE7A4EB64B}" type="pres">
      <dgm:prSet presAssocID="{817CA608-5AFC-4C7D-8A40-B595C8569993}" presName="rootConnector1" presStyleLbl="asst0" presStyleIdx="0" presStyleCnt="0"/>
      <dgm:spPr/>
    </dgm:pt>
    <dgm:pt modelId="{BD0A91AF-E904-4EDC-AE3D-1224DB9ACD01}" type="pres">
      <dgm:prSet presAssocID="{817CA608-5AFC-4C7D-8A40-B595C8569993}" presName="hierChild2" presStyleCnt="0"/>
      <dgm:spPr/>
    </dgm:pt>
    <dgm:pt modelId="{C163556D-999B-47FA-8C70-DD1952F30E80}" type="pres">
      <dgm:prSet presAssocID="{97AB0590-D069-4F85-BA71-B539A5248B0F}" presName="Name37" presStyleLbl="parChTrans1D2" presStyleIdx="0" presStyleCnt="4"/>
      <dgm:spPr/>
    </dgm:pt>
    <dgm:pt modelId="{66BA62E6-B577-4632-9641-4794FEF32C6A}" type="pres">
      <dgm:prSet presAssocID="{5F82C365-1B21-499A-A1E4-4055518244D1}" presName="hierRoot2" presStyleCnt="0">
        <dgm:presLayoutVars>
          <dgm:hierBranch val="init"/>
        </dgm:presLayoutVars>
      </dgm:prSet>
      <dgm:spPr/>
    </dgm:pt>
    <dgm:pt modelId="{5745E32A-2606-452D-A467-6B00DB4932FF}" type="pres">
      <dgm:prSet presAssocID="{5F82C365-1B21-499A-A1E4-4055518244D1}" presName="rootComposite" presStyleCnt="0"/>
      <dgm:spPr/>
    </dgm:pt>
    <dgm:pt modelId="{D470F8E8-588D-448F-8574-223C623BA9EB}" type="pres">
      <dgm:prSet presAssocID="{5F82C365-1B21-499A-A1E4-4055518244D1}" presName="rootText" presStyleLbl="node2" presStyleIdx="0" presStyleCnt="4">
        <dgm:presLayoutVars>
          <dgm:chPref val="3"/>
        </dgm:presLayoutVars>
      </dgm:prSet>
      <dgm:spPr>
        <a:prstGeom prst="roundRect">
          <a:avLst/>
        </a:prstGeom>
      </dgm:spPr>
    </dgm:pt>
    <dgm:pt modelId="{CEB3ACD3-3050-4B5C-B8AA-C851651713B7}" type="pres">
      <dgm:prSet presAssocID="{5F82C365-1B21-499A-A1E4-4055518244D1}" presName="rootConnector" presStyleLbl="node2" presStyleIdx="0" presStyleCnt="4"/>
      <dgm:spPr/>
    </dgm:pt>
    <dgm:pt modelId="{5AD80E60-0F9D-4FF0-AE41-90D5E2AC6987}" type="pres">
      <dgm:prSet presAssocID="{5F82C365-1B21-499A-A1E4-4055518244D1}" presName="hierChild4" presStyleCnt="0"/>
      <dgm:spPr/>
    </dgm:pt>
    <dgm:pt modelId="{A551A128-C4E8-4960-9FC0-59B5C95A6648}" type="pres">
      <dgm:prSet presAssocID="{506A8AF9-1E5C-4619-8BEE-6C78AF3F19F9}" presName="Name37" presStyleLbl="parChTrans1D3" presStyleIdx="0" presStyleCnt="10"/>
      <dgm:spPr/>
    </dgm:pt>
    <dgm:pt modelId="{DD7EF0F2-423F-420B-9DE2-4C0A9BEE4636}" type="pres">
      <dgm:prSet presAssocID="{44AE8F32-7E54-4FA9-A2AC-E7E55410FF1F}" presName="hierRoot2" presStyleCnt="0">
        <dgm:presLayoutVars>
          <dgm:hierBranch val="init"/>
        </dgm:presLayoutVars>
      </dgm:prSet>
      <dgm:spPr/>
    </dgm:pt>
    <dgm:pt modelId="{A63AF3B6-D752-4DF0-AFC1-774A80226040}" type="pres">
      <dgm:prSet presAssocID="{44AE8F32-7E54-4FA9-A2AC-E7E55410FF1F}" presName="rootComposite" presStyleCnt="0"/>
      <dgm:spPr/>
    </dgm:pt>
    <dgm:pt modelId="{03A1A1A1-2D45-4095-A0D8-CC99C9C24A0B}" type="pres">
      <dgm:prSet presAssocID="{44AE8F32-7E54-4FA9-A2AC-E7E55410FF1F}" presName="rootText" presStyleLbl="node3" presStyleIdx="0" presStyleCnt="10">
        <dgm:presLayoutVars>
          <dgm:chPref val="3"/>
        </dgm:presLayoutVars>
      </dgm:prSet>
      <dgm:spPr>
        <a:prstGeom prst="roundRect">
          <a:avLst/>
        </a:prstGeom>
      </dgm:spPr>
    </dgm:pt>
    <dgm:pt modelId="{23236250-1566-496F-A880-8047DAE242C6}" type="pres">
      <dgm:prSet presAssocID="{44AE8F32-7E54-4FA9-A2AC-E7E55410FF1F}" presName="rootConnector" presStyleLbl="node3" presStyleIdx="0" presStyleCnt="10"/>
      <dgm:spPr/>
    </dgm:pt>
    <dgm:pt modelId="{C1C0C4CA-6403-4392-925A-F07AC04C5F12}" type="pres">
      <dgm:prSet presAssocID="{44AE8F32-7E54-4FA9-A2AC-E7E55410FF1F}" presName="hierChild4" presStyleCnt="0"/>
      <dgm:spPr/>
    </dgm:pt>
    <dgm:pt modelId="{F51B4F72-4ED8-43D4-AD0D-8A6665D5DA7D}" type="pres">
      <dgm:prSet presAssocID="{44AE8F32-7E54-4FA9-A2AC-E7E55410FF1F}" presName="hierChild5" presStyleCnt="0"/>
      <dgm:spPr/>
    </dgm:pt>
    <dgm:pt modelId="{12A78524-E06F-48D7-9CB1-12AB49ECF3DD}" type="pres">
      <dgm:prSet presAssocID="{38D0F6AF-E1C2-4248-ACCD-0E918D4B3198}" presName="Name37" presStyleLbl="parChTrans1D3" presStyleIdx="1" presStyleCnt="10"/>
      <dgm:spPr/>
    </dgm:pt>
    <dgm:pt modelId="{9EC83C4A-1088-4A99-92D3-841AAF93E0F9}" type="pres">
      <dgm:prSet presAssocID="{81AC4DC0-A95A-4D78-B9D6-09A4DE364C20}" presName="hierRoot2" presStyleCnt="0">
        <dgm:presLayoutVars>
          <dgm:hierBranch val="init"/>
        </dgm:presLayoutVars>
      </dgm:prSet>
      <dgm:spPr/>
    </dgm:pt>
    <dgm:pt modelId="{5D150993-4691-42F7-8E18-755893AB4AB3}" type="pres">
      <dgm:prSet presAssocID="{81AC4DC0-A95A-4D78-B9D6-09A4DE364C20}" presName="rootComposite" presStyleCnt="0"/>
      <dgm:spPr/>
    </dgm:pt>
    <dgm:pt modelId="{E1DA30E8-B386-49A1-ACEE-E35EE150BE17}" type="pres">
      <dgm:prSet presAssocID="{81AC4DC0-A95A-4D78-B9D6-09A4DE364C20}" presName="rootText" presStyleLbl="node3" presStyleIdx="1" presStyleCnt="10">
        <dgm:presLayoutVars>
          <dgm:chPref val="3"/>
        </dgm:presLayoutVars>
      </dgm:prSet>
      <dgm:spPr>
        <a:prstGeom prst="roundRect">
          <a:avLst/>
        </a:prstGeom>
      </dgm:spPr>
    </dgm:pt>
    <dgm:pt modelId="{91BA293D-A373-432E-A520-49AE1AE39478}" type="pres">
      <dgm:prSet presAssocID="{81AC4DC0-A95A-4D78-B9D6-09A4DE364C20}" presName="rootConnector" presStyleLbl="node3" presStyleIdx="1" presStyleCnt="10"/>
      <dgm:spPr/>
    </dgm:pt>
    <dgm:pt modelId="{C27A6453-068D-4150-94B7-96CADB9995CB}" type="pres">
      <dgm:prSet presAssocID="{81AC4DC0-A95A-4D78-B9D6-09A4DE364C20}" presName="hierChild4" presStyleCnt="0"/>
      <dgm:spPr/>
    </dgm:pt>
    <dgm:pt modelId="{FD51C308-9F12-4A24-A5BF-DAA0C3865FE4}" type="pres">
      <dgm:prSet presAssocID="{81AC4DC0-A95A-4D78-B9D6-09A4DE364C20}" presName="hierChild5" presStyleCnt="0"/>
      <dgm:spPr/>
    </dgm:pt>
    <dgm:pt modelId="{B0ED68F1-CD5F-43B9-8AC9-AAC4713AD384}" type="pres">
      <dgm:prSet presAssocID="{120A2288-222E-4CFA-A146-7B1AF316F0D4}" presName="Name37" presStyleLbl="parChTrans1D3" presStyleIdx="2" presStyleCnt="10"/>
      <dgm:spPr/>
    </dgm:pt>
    <dgm:pt modelId="{651DD690-3C4F-479A-BE3E-8C4652C4ABE2}" type="pres">
      <dgm:prSet presAssocID="{C0D307A4-EFB5-4CF8-A7BB-78F4AA83C1B7}" presName="hierRoot2" presStyleCnt="0">
        <dgm:presLayoutVars>
          <dgm:hierBranch val="init"/>
        </dgm:presLayoutVars>
      </dgm:prSet>
      <dgm:spPr/>
    </dgm:pt>
    <dgm:pt modelId="{1CA620D6-5194-42E0-B921-664DE8FC3248}" type="pres">
      <dgm:prSet presAssocID="{C0D307A4-EFB5-4CF8-A7BB-78F4AA83C1B7}" presName="rootComposite" presStyleCnt="0"/>
      <dgm:spPr/>
    </dgm:pt>
    <dgm:pt modelId="{54B50FC9-8C50-45B3-B00F-56CE69778DC5}" type="pres">
      <dgm:prSet presAssocID="{C0D307A4-EFB5-4CF8-A7BB-78F4AA83C1B7}" presName="rootText" presStyleLbl="node3" presStyleIdx="2" presStyleCnt="10">
        <dgm:presLayoutVars>
          <dgm:chPref val="3"/>
        </dgm:presLayoutVars>
      </dgm:prSet>
      <dgm:spPr>
        <a:prstGeom prst="roundRect">
          <a:avLst/>
        </a:prstGeom>
      </dgm:spPr>
    </dgm:pt>
    <dgm:pt modelId="{89542380-E5EF-4522-9D25-612A27648612}" type="pres">
      <dgm:prSet presAssocID="{C0D307A4-EFB5-4CF8-A7BB-78F4AA83C1B7}" presName="rootConnector" presStyleLbl="node3" presStyleIdx="2" presStyleCnt="10"/>
      <dgm:spPr/>
    </dgm:pt>
    <dgm:pt modelId="{616B5237-5809-4C7A-BE33-6BFE87593E39}" type="pres">
      <dgm:prSet presAssocID="{C0D307A4-EFB5-4CF8-A7BB-78F4AA83C1B7}" presName="hierChild4" presStyleCnt="0"/>
      <dgm:spPr/>
    </dgm:pt>
    <dgm:pt modelId="{5B40B00B-360C-49C7-8A13-1D9C1FB760DA}" type="pres">
      <dgm:prSet presAssocID="{C0D307A4-EFB5-4CF8-A7BB-78F4AA83C1B7}" presName="hierChild5" presStyleCnt="0"/>
      <dgm:spPr/>
    </dgm:pt>
    <dgm:pt modelId="{B245857B-4AE7-4DFD-BD52-5AD19FB0BDE6}" type="pres">
      <dgm:prSet presAssocID="{5F82C365-1B21-499A-A1E4-4055518244D1}" presName="hierChild5" presStyleCnt="0"/>
      <dgm:spPr/>
    </dgm:pt>
    <dgm:pt modelId="{D0B70722-1D10-48F4-9733-20492E88874F}" type="pres">
      <dgm:prSet presAssocID="{DE91D8FC-4779-4965-ABA5-F699DC6A4D14}" presName="Name37" presStyleLbl="parChTrans1D2" presStyleIdx="1" presStyleCnt="4"/>
      <dgm:spPr/>
    </dgm:pt>
    <dgm:pt modelId="{7C3FE1FE-01BF-4BEE-AF47-E8CB7CCF7B1D}" type="pres">
      <dgm:prSet presAssocID="{F4F2BAB0-640D-44DE-B2A5-787018403A74}" presName="hierRoot2" presStyleCnt="0">
        <dgm:presLayoutVars>
          <dgm:hierBranch val="init"/>
        </dgm:presLayoutVars>
      </dgm:prSet>
      <dgm:spPr/>
    </dgm:pt>
    <dgm:pt modelId="{341582D9-8348-4A87-AC6F-6E37243AA697}" type="pres">
      <dgm:prSet presAssocID="{F4F2BAB0-640D-44DE-B2A5-787018403A74}" presName="rootComposite" presStyleCnt="0"/>
      <dgm:spPr/>
    </dgm:pt>
    <dgm:pt modelId="{2957C4E5-CEAA-4CA6-9B69-F31233CE9D6A}" type="pres">
      <dgm:prSet presAssocID="{F4F2BAB0-640D-44DE-B2A5-787018403A74}" presName="rootText" presStyleLbl="node2" presStyleIdx="1" presStyleCnt="4">
        <dgm:presLayoutVars>
          <dgm:chPref val="3"/>
        </dgm:presLayoutVars>
      </dgm:prSet>
      <dgm:spPr>
        <a:prstGeom prst="roundRect">
          <a:avLst/>
        </a:prstGeom>
      </dgm:spPr>
    </dgm:pt>
    <dgm:pt modelId="{54C2260B-5894-4AA2-A0B1-B89860B53203}" type="pres">
      <dgm:prSet presAssocID="{F4F2BAB0-640D-44DE-B2A5-787018403A74}" presName="rootConnector" presStyleLbl="node2" presStyleIdx="1" presStyleCnt="4"/>
      <dgm:spPr/>
    </dgm:pt>
    <dgm:pt modelId="{EE30CBB6-D76F-4CF3-AA2E-DD78FFB73EAE}" type="pres">
      <dgm:prSet presAssocID="{F4F2BAB0-640D-44DE-B2A5-787018403A74}" presName="hierChild4" presStyleCnt="0"/>
      <dgm:spPr/>
    </dgm:pt>
    <dgm:pt modelId="{BCBFCCAD-BF97-4D6F-8C06-2228E18CDF89}" type="pres">
      <dgm:prSet presAssocID="{0F6D20F0-1C3E-4943-9D97-226905AAFBEC}" presName="Name37" presStyleLbl="parChTrans1D3" presStyleIdx="3" presStyleCnt="10"/>
      <dgm:spPr/>
    </dgm:pt>
    <dgm:pt modelId="{B11CB2D1-233C-4B76-BBEF-4856F6880C0D}" type="pres">
      <dgm:prSet presAssocID="{2E0BC54B-9ABF-4A2A-BBB3-A700710A2089}" presName="hierRoot2" presStyleCnt="0">
        <dgm:presLayoutVars>
          <dgm:hierBranch val="init"/>
        </dgm:presLayoutVars>
      </dgm:prSet>
      <dgm:spPr/>
    </dgm:pt>
    <dgm:pt modelId="{8E3587CA-AF1C-47AE-96F3-E8ACB12C63BD}" type="pres">
      <dgm:prSet presAssocID="{2E0BC54B-9ABF-4A2A-BBB3-A700710A2089}" presName="rootComposite" presStyleCnt="0"/>
      <dgm:spPr/>
    </dgm:pt>
    <dgm:pt modelId="{B1A16988-D606-445D-97E4-3C0B16C7ABD3}" type="pres">
      <dgm:prSet presAssocID="{2E0BC54B-9ABF-4A2A-BBB3-A700710A2089}" presName="rootText" presStyleLbl="node3" presStyleIdx="3" presStyleCnt="10">
        <dgm:presLayoutVars>
          <dgm:chPref val="3"/>
        </dgm:presLayoutVars>
      </dgm:prSet>
      <dgm:spPr>
        <a:prstGeom prst="roundRect">
          <a:avLst/>
        </a:prstGeom>
      </dgm:spPr>
    </dgm:pt>
    <dgm:pt modelId="{07A0A3D5-34E0-4FBF-A5D6-291331F4A970}" type="pres">
      <dgm:prSet presAssocID="{2E0BC54B-9ABF-4A2A-BBB3-A700710A2089}" presName="rootConnector" presStyleLbl="node3" presStyleIdx="3" presStyleCnt="10"/>
      <dgm:spPr/>
    </dgm:pt>
    <dgm:pt modelId="{BF185784-89E5-489C-A205-465D801B5864}" type="pres">
      <dgm:prSet presAssocID="{2E0BC54B-9ABF-4A2A-BBB3-A700710A2089}" presName="hierChild4" presStyleCnt="0"/>
      <dgm:spPr/>
    </dgm:pt>
    <dgm:pt modelId="{65C58CA1-DCED-4E62-B399-603AAD2220FD}" type="pres">
      <dgm:prSet presAssocID="{8E28CABA-3E14-4F1A-8605-33E72CB13C5B}" presName="Name37" presStyleLbl="parChTrans1D4" presStyleIdx="0" presStyleCnt="2"/>
      <dgm:spPr/>
    </dgm:pt>
    <dgm:pt modelId="{3BFAD3C6-948B-4469-88AE-94518642743D}" type="pres">
      <dgm:prSet presAssocID="{31C912C4-61C2-482A-B731-6DF2863BA031}" presName="hierRoot2" presStyleCnt="0">
        <dgm:presLayoutVars>
          <dgm:hierBranch val="init"/>
        </dgm:presLayoutVars>
      </dgm:prSet>
      <dgm:spPr/>
    </dgm:pt>
    <dgm:pt modelId="{D95077B8-4168-4934-9415-F4C722B4F84A}" type="pres">
      <dgm:prSet presAssocID="{31C912C4-61C2-482A-B731-6DF2863BA031}" presName="rootComposite" presStyleCnt="0"/>
      <dgm:spPr/>
    </dgm:pt>
    <dgm:pt modelId="{94FBA50F-8CD2-4C1A-A9E0-A5BC418212F4}" type="pres">
      <dgm:prSet presAssocID="{31C912C4-61C2-482A-B731-6DF2863BA031}" presName="rootText" presStyleLbl="node4" presStyleIdx="0" presStyleCnt="2">
        <dgm:presLayoutVars>
          <dgm:chPref val="3"/>
        </dgm:presLayoutVars>
      </dgm:prSet>
      <dgm:spPr>
        <a:prstGeom prst="roundRect">
          <a:avLst/>
        </a:prstGeom>
      </dgm:spPr>
    </dgm:pt>
    <dgm:pt modelId="{7E90CCD8-17D8-4786-8133-1DA76FDE6A7B}" type="pres">
      <dgm:prSet presAssocID="{31C912C4-61C2-482A-B731-6DF2863BA031}" presName="rootConnector" presStyleLbl="node4" presStyleIdx="0" presStyleCnt="2"/>
      <dgm:spPr/>
    </dgm:pt>
    <dgm:pt modelId="{D6FC610E-BCA4-4949-97D8-612F87F69C7D}" type="pres">
      <dgm:prSet presAssocID="{31C912C4-61C2-482A-B731-6DF2863BA031}" presName="hierChild4" presStyleCnt="0"/>
      <dgm:spPr/>
    </dgm:pt>
    <dgm:pt modelId="{764FAA27-23C6-4CB6-A59B-651C646AFE21}" type="pres">
      <dgm:prSet presAssocID="{31C912C4-61C2-482A-B731-6DF2863BA031}" presName="hierChild5" presStyleCnt="0"/>
      <dgm:spPr/>
    </dgm:pt>
    <dgm:pt modelId="{24DE47D4-E2F4-4AEB-9AA0-0B4D1FCA0001}" type="pres">
      <dgm:prSet presAssocID="{E38EB8D5-7F1D-4406-A5EE-5E6CEE9DE1C6}" presName="Name37" presStyleLbl="parChTrans1D4" presStyleIdx="1" presStyleCnt="2"/>
      <dgm:spPr/>
    </dgm:pt>
    <dgm:pt modelId="{663E41EC-E1FB-402A-98CE-F7EE492DF4F4}" type="pres">
      <dgm:prSet presAssocID="{48D291DC-B774-4AE3-BC2D-FEF1490E1D42}" presName="hierRoot2" presStyleCnt="0">
        <dgm:presLayoutVars>
          <dgm:hierBranch val="init"/>
        </dgm:presLayoutVars>
      </dgm:prSet>
      <dgm:spPr/>
    </dgm:pt>
    <dgm:pt modelId="{433360F1-84E7-4765-9500-E578B2D2E2BD}" type="pres">
      <dgm:prSet presAssocID="{48D291DC-B774-4AE3-BC2D-FEF1490E1D42}" presName="rootComposite" presStyleCnt="0"/>
      <dgm:spPr/>
    </dgm:pt>
    <dgm:pt modelId="{5FE56E2D-A4EB-45BF-8866-D29418AAA817}" type="pres">
      <dgm:prSet presAssocID="{48D291DC-B774-4AE3-BC2D-FEF1490E1D42}" presName="rootText" presStyleLbl="node4" presStyleIdx="1" presStyleCnt="2">
        <dgm:presLayoutVars>
          <dgm:chPref val="3"/>
        </dgm:presLayoutVars>
      </dgm:prSet>
      <dgm:spPr>
        <a:prstGeom prst="roundRect">
          <a:avLst/>
        </a:prstGeom>
      </dgm:spPr>
    </dgm:pt>
    <dgm:pt modelId="{AE616074-FA95-40F9-BF22-8B7D1F30181C}" type="pres">
      <dgm:prSet presAssocID="{48D291DC-B774-4AE3-BC2D-FEF1490E1D42}" presName="rootConnector" presStyleLbl="node4" presStyleIdx="1" presStyleCnt="2"/>
      <dgm:spPr/>
    </dgm:pt>
    <dgm:pt modelId="{BC4E407B-E3BA-4B69-B0CD-F3806EEC37D6}" type="pres">
      <dgm:prSet presAssocID="{48D291DC-B774-4AE3-BC2D-FEF1490E1D42}" presName="hierChild4" presStyleCnt="0"/>
      <dgm:spPr/>
    </dgm:pt>
    <dgm:pt modelId="{016AA484-18EC-4430-A602-0FF967F2FC2C}" type="pres">
      <dgm:prSet presAssocID="{48D291DC-B774-4AE3-BC2D-FEF1490E1D42}" presName="hierChild5" presStyleCnt="0"/>
      <dgm:spPr/>
    </dgm:pt>
    <dgm:pt modelId="{6B252FBB-A9B8-4448-95FE-8C2B1F34B95B}" type="pres">
      <dgm:prSet presAssocID="{2E0BC54B-9ABF-4A2A-BBB3-A700710A2089}" presName="hierChild5" presStyleCnt="0"/>
      <dgm:spPr/>
    </dgm:pt>
    <dgm:pt modelId="{D65E2F08-481B-4961-ADDA-74D1948A3FD9}" type="pres">
      <dgm:prSet presAssocID="{F4F2BAB0-640D-44DE-B2A5-787018403A74}" presName="hierChild5" presStyleCnt="0"/>
      <dgm:spPr/>
    </dgm:pt>
    <dgm:pt modelId="{EB0EA8BC-5835-49AE-ACA7-897C98D4BB26}" type="pres">
      <dgm:prSet presAssocID="{2A81B2CF-3904-4F30-A32E-45EA94562028}" presName="Name37" presStyleLbl="parChTrans1D2" presStyleIdx="2" presStyleCnt="4"/>
      <dgm:spPr/>
    </dgm:pt>
    <dgm:pt modelId="{976E4F50-37AF-4404-AB0C-753926DDC7C8}" type="pres">
      <dgm:prSet presAssocID="{8CDB7019-FA4E-470B-96F9-7885D7ACF6F9}" presName="hierRoot2" presStyleCnt="0">
        <dgm:presLayoutVars>
          <dgm:hierBranch val="init"/>
        </dgm:presLayoutVars>
      </dgm:prSet>
      <dgm:spPr/>
    </dgm:pt>
    <dgm:pt modelId="{D69D934B-1EE0-4F38-BE1D-5B29D31C0559}" type="pres">
      <dgm:prSet presAssocID="{8CDB7019-FA4E-470B-96F9-7885D7ACF6F9}" presName="rootComposite" presStyleCnt="0"/>
      <dgm:spPr/>
    </dgm:pt>
    <dgm:pt modelId="{04ADB2B2-89F5-404A-8EEB-D33F8BF9AD20}" type="pres">
      <dgm:prSet presAssocID="{8CDB7019-FA4E-470B-96F9-7885D7ACF6F9}" presName="rootText" presStyleLbl="node2" presStyleIdx="2" presStyleCnt="4">
        <dgm:presLayoutVars>
          <dgm:chPref val="3"/>
        </dgm:presLayoutVars>
      </dgm:prSet>
      <dgm:spPr>
        <a:prstGeom prst="roundRect">
          <a:avLst/>
        </a:prstGeom>
      </dgm:spPr>
    </dgm:pt>
    <dgm:pt modelId="{460AF175-4606-4FDB-AAAB-53366D62E0A4}" type="pres">
      <dgm:prSet presAssocID="{8CDB7019-FA4E-470B-96F9-7885D7ACF6F9}" presName="rootConnector" presStyleLbl="node2" presStyleIdx="2" presStyleCnt="4"/>
      <dgm:spPr/>
    </dgm:pt>
    <dgm:pt modelId="{8BFAC2FB-CAFC-4EA3-B7D0-1613734413D1}" type="pres">
      <dgm:prSet presAssocID="{8CDB7019-FA4E-470B-96F9-7885D7ACF6F9}" presName="hierChild4" presStyleCnt="0"/>
      <dgm:spPr/>
    </dgm:pt>
    <dgm:pt modelId="{D2777E88-E16A-4446-8E45-44D07082FF21}" type="pres">
      <dgm:prSet presAssocID="{5E935C9C-DB75-4FEE-88C2-B5D488E896A0}" presName="Name37" presStyleLbl="parChTrans1D3" presStyleIdx="4" presStyleCnt="10"/>
      <dgm:spPr/>
    </dgm:pt>
    <dgm:pt modelId="{61F06185-E015-4173-B80E-71F4BC1E07A1}" type="pres">
      <dgm:prSet presAssocID="{4098D76C-5EE7-46D9-B773-299B37308AAE}" presName="hierRoot2" presStyleCnt="0">
        <dgm:presLayoutVars>
          <dgm:hierBranch val="init"/>
        </dgm:presLayoutVars>
      </dgm:prSet>
      <dgm:spPr/>
    </dgm:pt>
    <dgm:pt modelId="{7EC1D6FF-5005-40F8-8800-B8F7FA6DB0DB}" type="pres">
      <dgm:prSet presAssocID="{4098D76C-5EE7-46D9-B773-299B37308AAE}" presName="rootComposite" presStyleCnt="0"/>
      <dgm:spPr/>
    </dgm:pt>
    <dgm:pt modelId="{4CEAB0FB-E697-441F-9A5C-6036619ED91D}" type="pres">
      <dgm:prSet presAssocID="{4098D76C-5EE7-46D9-B773-299B37308AAE}" presName="rootText" presStyleLbl="node3" presStyleIdx="4" presStyleCnt="10">
        <dgm:presLayoutVars>
          <dgm:chPref val="3"/>
        </dgm:presLayoutVars>
      </dgm:prSet>
      <dgm:spPr>
        <a:prstGeom prst="roundRect">
          <a:avLst/>
        </a:prstGeom>
      </dgm:spPr>
    </dgm:pt>
    <dgm:pt modelId="{C7220AAC-8049-4D84-AFAC-9FFF028B4200}" type="pres">
      <dgm:prSet presAssocID="{4098D76C-5EE7-46D9-B773-299B37308AAE}" presName="rootConnector" presStyleLbl="node3" presStyleIdx="4" presStyleCnt="10"/>
      <dgm:spPr/>
    </dgm:pt>
    <dgm:pt modelId="{EBE67FE9-91F2-46CD-AD8F-ECF3941721AD}" type="pres">
      <dgm:prSet presAssocID="{4098D76C-5EE7-46D9-B773-299B37308AAE}" presName="hierChild4" presStyleCnt="0"/>
      <dgm:spPr/>
    </dgm:pt>
    <dgm:pt modelId="{7F89E59A-0542-4FBC-A8F9-3CE09D535EB6}" type="pres">
      <dgm:prSet presAssocID="{4098D76C-5EE7-46D9-B773-299B37308AAE}" presName="hierChild5" presStyleCnt="0"/>
      <dgm:spPr/>
    </dgm:pt>
    <dgm:pt modelId="{836C27D0-3E9B-482C-8FB5-DC43C736EECA}" type="pres">
      <dgm:prSet presAssocID="{8253BD6A-9521-4F51-A88D-9E8DAA28E69C}" presName="Name37" presStyleLbl="parChTrans1D3" presStyleIdx="5" presStyleCnt="10"/>
      <dgm:spPr/>
    </dgm:pt>
    <dgm:pt modelId="{95F6CCF0-B468-42B0-98A1-C2D643460874}" type="pres">
      <dgm:prSet presAssocID="{D586E5B3-746A-41F6-B2C0-99FA45E990CD}" presName="hierRoot2" presStyleCnt="0">
        <dgm:presLayoutVars>
          <dgm:hierBranch val="init"/>
        </dgm:presLayoutVars>
      </dgm:prSet>
      <dgm:spPr/>
    </dgm:pt>
    <dgm:pt modelId="{A98C3F4E-77DD-4B2D-AF49-B298E468C010}" type="pres">
      <dgm:prSet presAssocID="{D586E5B3-746A-41F6-B2C0-99FA45E990CD}" presName="rootComposite" presStyleCnt="0"/>
      <dgm:spPr/>
    </dgm:pt>
    <dgm:pt modelId="{1117A715-389B-46C7-B5C3-D603174F3282}" type="pres">
      <dgm:prSet presAssocID="{D586E5B3-746A-41F6-B2C0-99FA45E990CD}" presName="rootText" presStyleLbl="node3" presStyleIdx="5" presStyleCnt="10">
        <dgm:presLayoutVars>
          <dgm:chPref val="3"/>
        </dgm:presLayoutVars>
      </dgm:prSet>
      <dgm:spPr>
        <a:prstGeom prst="roundRect">
          <a:avLst/>
        </a:prstGeom>
      </dgm:spPr>
    </dgm:pt>
    <dgm:pt modelId="{876B7D9E-76FA-408E-BF22-20EF3B3F1064}" type="pres">
      <dgm:prSet presAssocID="{D586E5B3-746A-41F6-B2C0-99FA45E990CD}" presName="rootConnector" presStyleLbl="node3" presStyleIdx="5" presStyleCnt="10"/>
      <dgm:spPr/>
    </dgm:pt>
    <dgm:pt modelId="{61F67532-94D5-45D7-ACC5-BD19891EE68D}" type="pres">
      <dgm:prSet presAssocID="{D586E5B3-746A-41F6-B2C0-99FA45E990CD}" presName="hierChild4" presStyleCnt="0"/>
      <dgm:spPr/>
    </dgm:pt>
    <dgm:pt modelId="{ACD417DC-E187-4A0A-80F4-9365923159EA}" type="pres">
      <dgm:prSet presAssocID="{D586E5B3-746A-41F6-B2C0-99FA45E990CD}" presName="hierChild5" presStyleCnt="0"/>
      <dgm:spPr/>
    </dgm:pt>
    <dgm:pt modelId="{04A37689-0278-4ADF-9967-3EEDB810796C}" type="pres">
      <dgm:prSet presAssocID="{A52CE093-301E-4CF3-893F-93303A82ED1F}" presName="Name37" presStyleLbl="parChTrans1D3" presStyleIdx="6" presStyleCnt="10"/>
      <dgm:spPr/>
    </dgm:pt>
    <dgm:pt modelId="{D03D12F6-A031-4865-A609-CE2A693125AF}" type="pres">
      <dgm:prSet presAssocID="{D200B40E-327C-41C3-9BA9-59D53ACDE8B6}" presName="hierRoot2" presStyleCnt="0">
        <dgm:presLayoutVars>
          <dgm:hierBranch val="init"/>
        </dgm:presLayoutVars>
      </dgm:prSet>
      <dgm:spPr/>
    </dgm:pt>
    <dgm:pt modelId="{342D0917-D63E-4041-9680-DBE15060A25E}" type="pres">
      <dgm:prSet presAssocID="{D200B40E-327C-41C3-9BA9-59D53ACDE8B6}" presName="rootComposite" presStyleCnt="0"/>
      <dgm:spPr/>
    </dgm:pt>
    <dgm:pt modelId="{C847BEE0-517D-42DB-961A-81D421BE8AB9}" type="pres">
      <dgm:prSet presAssocID="{D200B40E-327C-41C3-9BA9-59D53ACDE8B6}" presName="rootText" presStyleLbl="node3" presStyleIdx="6" presStyleCnt="10">
        <dgm:presLayoutVars>
          <dgm:chPref val="3"/>
        </dgm:presLayoutVars>
      </dgm:prSet>
      <dgm:spPr>
        <a:prstGeom prst="roundRect">
          <a:avLst/>
        </a:prstGeom>
      </dgm:spPr>
    </dgm:pt>
    <dgm:pt modelId="{D8A904D9-A5C7-4043-AF9E-741C9C72EFB8}" type="pres">
      <dgm:prSet presAssocID="{D200B40E-327C-41C3-9BA9-59D53ACDE8B6}" presName="rootConnector" presStyleLbl="node3" presStyleIdx="6" presStyleCnt="10"/>
      <dgm:spPr/>
    </dgm:pt>
    <dgm:pt modelId="{CE2F4B0F-7153-4187-9DEC-7A7768236DE5}" type="pres">
      <dgm:prSet presAssocID="{D200B40E-327C-41C3-9BA9-59D53ACDE8B6}" presName="hierChild4" presStyleCnt="0"/>
      <dgm:spPr/>
    </dgm:pt>
    <dgm:pt modelId="{B5E2E055-CF53-4D1D-B113-F7FDACAD6578}" type="pres">
      <dgm:prSet presAssocID="{D200B40E-327C-41C3-9BA9-59D53ACDE8B6}" presName="hierChild5" presStyleCnt="0"/>
      <dgm:spPr/>
    </dgm:pt>
    <dgm:pt modelId="{D307E015-0BFF-4557-878D-8DD0F1975DE0}" type="pres">
      <dgm:prSet presAssocID="{8CDB7019-FA4E-470B-96F9-7885D7ACF6F9}" presName="hierChild5" presStyleCnt="0"/>
      <dgm:spPr/>
    </dgm:pt>
    <dgm:pt modelId="{C1978AAF-57A8-431C-897F-F91A571D7AFA}" type="pres">
      <dgm:prSet presAssocID="{8DF067C4-A6B5-4680-9F1B-00664CBE7344}" presName="Name37" presStyleLbl="parChTrans1D2" presStyleIdx="3" presStyleCnt="4"/>
      <dgm:spPr/>
    </dgm:pt>
    <dgm:pt modelId="{9FF2C7AA-0189-4301-8626-4B0AE949519C}" type="pres">
      <dgm:prSet presAssocID="{9DCB8EDB-EC87-405A-80F7-41717B551A59}" presName="hierRoot2" presStyleCnt="0">
        <dgm:presLayoutVars>
          <dgm:hierBranch val="init"/>
        </dgm:presLayoutVars>
      </dgm:prSet>
      <dgm:spPr/>
    </dgm:pt>
    <dgm:pt modelId="{F7379C7E-9866-4ADE-8F20-6D10BA53EDD4}" type="pres">
      <dgm:prSet presAssocID="{9DCB8EDB-EC87-405A-80F7-41717B551A59}" presName="rootComposite" presStyleCnt="0"/>
      <dgm:spPr/>
    </dgm:pt>
    <dgm:pt modelId="{B65075D8-EAD5-4D6D-98BA-FA66D6FE2D47}" type="pres">
      <dgm:prSet presAssocID="{9DCB8EDB-EC87-405A-80F7-41717B551A59}" presName="rootText" presStyleLbl="node2" presStyleIdx="3" presStyleCnt="4">
        <dgm:presLayoutVars>
          <dgm:chPref val="3"/>
        </dgm:presLayoutVars>
      </dgm:prSet>
      <dgm:spPr>
        <a:prstGeom prst="roundRect">
          <a:avLst/>
        </a:prstGeom>
      </dgm:spPr>
    </dgm:pt>
    <dgm:pt modelId="{74752C15-06DF-451F-B98B-6883D09604A9}" type="pres">
      <dgm:prSet presAssocID="{9DCB8EDB-EC87-405A-80F7-41717B551A59}" presName="rootConnector" presStyleLbl="node2" presStyleIdx="3" presStyleCnt="4"/>
      <dgm:spPr/>
    </dgm:pt>
    <dgm:pt modelId="{7E2B36A1-228F-408F-AA8F-7B1F9E5769CB}" type="pres">
      <dgm:prSet presAssocID="{9DCB8EDB-EC87-405A-80F7-41717B551A59}" presName="hierChild4" presStyleCnt="0"/>
      <dgm:spPr/>
    </dgm:pt>
    <dgm:pt modelId="{3D7176F7-4008-4079-BB63-447BF9DD7ACB}" type="pres">
      <dgm:prSet presAssocID="{3BC561D2-D0AE-4BA2-900C-1708CEF0EAFF}" presName="Name37" presStyleLbl="parChTrans1D3" presStyleIdx="7" presStyleCnt="10"/>
      <dgm:spPr/>
    </dgm:pt>
    <dgm:pt modelId="{5BF4EE9E-C8C6-44CF-B4D8-CC2C9EAEDC42}" type="pres">
      <dgm:prSet presAssocID="{0CDC13E2-FE54-46AA-BCAC-BC029D407942}" presName="hierRoot2" presStyleCnt="0">
        <dgm:presLayoutVars>
          <dgm:hierBranch val="init"/>
        </dgm:presLayoutVars>
      </dgm:prSet>
      <dgm:spPr/>
    </dgm:pt>
    <dgm:pt modelId="{C48F45CC-976E-4B75-AC5E-AF7F564A1F6A}" type="pres">
      <dgm:prSet presAssocID="{0CDC13E2-FE54-46AA-BCAC-BC029D407942}" presName="rootComposite" presStyleCnt="0"/>
      <dgm:spPr/>
    </dgm:pt>
    <dgm:pt modelId="{8CD5B38D-77A2-4D0F-8FE1-40E55D898D15}" type="pres">
      <dgm:prSet presAssocID="{0CDC13E2-FE54-46AA-BCAC-BC029D407942}" presName="rootText" presStyleLbl="node3" presStyleIdx="7" presStyleCnt="10">
        <dgm:presLayoutVars>
          <dgm:chPref val="3"/>
        </dgm:presLayoutVars>
      </dgm:prSet>
      <dgm:spPr>
        <a:prstGeom prst="roundRect">
          <a:avLst/>
        </a:prstGeom>
      </dgm:spPr>
    </dgm:pt>
    <dgm:pt modelId="{DA92F164-D15E-427D-B013-541C4AE7EDDD}" type="pres">
      <dgm:prSet presAssocID="{0CDC13E2-FE54-46AA-BCAC-BC029D407942}" presName="rootConnector" presStyleLbl="node3" presStyleIdx="7" presStyleCnt="10"/>
      <dgm:spPr/>
    </dgm:pt>
    <dgm:pt modelId="{C98620E3-3057-46F7-AC8A-F05489AE6950}" type="pres">
      <dgm:prSet presAssocID="{0CDC13E2-FE54-46AA-BCAC-BC029D407942}" presName="hierChild4" presStyleCnt="0"/>
      <dgm:spPr/>
    </dgm:pt>
    <dgm:pt modelId="{27BE8280-EE6C-4C52-95CB-15C224E9330A}" type="pres">
      <dgm:prSet presAssocID="{0CDC13E2-FE54-46AA-BCAC-BC029D407942}" presName="hierChild5" presStyleCnt="0"/>
      <dgm:spPr/>
    </dgm:pt>
    <dgm:pt modelId="{19F12B9E-FCB2-4CCC-BD33-6A5BB8BC1F87}" type="pres">
      <dgm:prSet presAssocID="{D562C12D-1320-4939-87CE-0BB60FDE7321}" presName="Name37" presStyleLbl="parChTrans1D3" presStyleIdx="8" presStyleCnt="10"/>
      <dgm:spPr/>
    </dgm:pt>
    <dgm:pt modelId="{212E90F9-8A7E-4C1C-A1A5-C6ACD6368FA7}" type="pres">
      <dgm:prSet presAssocID="{0AB9BA21-DBC6-4D19-9E9E-E10E9A3F8B3C}" presName="hierRoot2" presStyleCnt="0">
        <dgm:presLayoutVars>
          <dgm:hierBranch val="init"/>
        </dgm:presLayoutVars>
      </dgm:prSet>
      <dgm:spPr/>
    </dgm:pt>
    <dgm:pt modelId="{7B33D2B6-DF8F-48AA-ADF6-08385C4AE727}" type="pres">
      <dgm:prSet presAssocID="{0AB9BA21-DBC6-4D19-9E9E-E10E9A3F8B3C}" presName="rootComposite" presStyleCnt="0"/>
      <dgm:spPr/>
    </dgm:pt>
    <dgm:pt modelId="{577E80B5-9E7B-4CC6-BDBA-A5D15E25C92C}" type="pres">
      <dgm:prSet presAssocID="{0AB9BA21-DBC6-4D19-9E9E-E10E9A3F8B3C}" presName="rootText" presStyleLbl="node3" presStyleIdx="8" presStyleCnt="10">
        <dgm:presLayoutVars>
          <dgm:chPref val="3"/>
        </dgm:presLayoutVars>
      </dgm:prSet>
      <dgm:spPr>
        <a:prstGeom prst="roundRect">
          <a:avLst/>
        </a:prstGeom>
      </dgm:spPr>
    </dgm:pt>
    <dgm:pt modelId="{F88A6BA4-24EE-4B30-AC14-784390B2E4C9}" type="pres">
      <dgm:prSet presAssocID="{0AB9BA21-DBC6-4D19-9E9E-E10E9A3F8B3C}" presName="rootConnector" presStyleLbl="node3" presStyleIdx="8" presStyleCnt="10"/>
      <dgm:spPr/>
    </dgm:pt>
    <dgm:pt modelId="{B455F4BC-647F-40D1-BC82-C1E3D0EC200D}" type="pres">
      <dgm:prSet presAssocID="{0AB9BA21-DBC6-4D19-9E9E-E10E9A3F8B3C}" presName="hierChild4" presStyleCnt="0"/>
      <dgm:spPr/>
    </dgm:pt>
    <dgm:pt modelId="{E01E1272-180D-450B-AD26-7D21A4F5D436}" type="pres">
      <dgm:prSet presAssocID="{0AB9BA21-DBC6-4D19-9E9E-E10E9A3F8B3C}" presName="hierChild5" presStyleCnt="0"/>
      <dgm:spPr/>
    </dgm:pt>
    <dgm:pt modelId="{60D70DB9-9325-4F50-8249-A36B999B9035}" type="pres">
      <dgm:prSet presAssocID="{C86AA576-A4B8-4AB9-A326-D7EE761D80A7}" presName="Name37" presStyleLbl="parChTrans1D3" presStyleIdx="9" presStyleCnt="10"/>
      <dgm:spPr/>
    </dgm:pt>
    <dgm:pt modelId="{DCBC7B48-0FB2-4DE3-9570-D3C7A310FD3D}" type="pres">
      <dgm:prSet presAssocID="{449B99D1-D058-4EFB-8EA6-030E3698AE37}" presName="hierRoot2" presStyleCnt="0">
        <dgm:presLayoutVars>
          <dgm:hierBranch val="init"/>
        </dgm:presLayoutVars>
      </dgm:prSet>
      <dgm:spPr/>
    </dgm:pt>
    <dgm:pt modelId="{9D3DBBE7-3DDD-46BB-8FD1-94BBDF9AA05B}" type="pres">
      <dgm:prSet presAssocID="{449B99D1-D058-4EFB-8EA6-030E3698AE37}" presName="rootComposite" presStyleCnt="0"/>
      <dgm:spPr/>
    </dgm:pt>
    <dgm:pt modelId="{CBBEEFB4-F328-40E9-82B9-13AF8C8DC4C0}" type="pres">
      <dgm:prSet presAssocID="{449B99D1-D058-4EFB-8EA6-030E3698AE37}" presName="rootText" presStyleLbl="node3" presStyleIdx="9" presStyleCnt="10">
        <dgm:presLayoutVars>
          <dgm:chPref val="3"/>
        </dgm:presLayoutVars>
      </dgm:prSet>
      <dgm:spPr>
        <a:prstGeom prst="roundRect">
          <a:avLst/>
        </a:prstGeom>
      </dgm:spPr>
    </dgm:pt>
    <dgm:pt modelId="{B049DBFD-EB74-4B1F-BEB0-184A99A3A208}" type="pres">
      <dgm:prSet presAssocID="{449B99D1-D058-4EFB-8EA6-030E3698AE37}" presName="rootConnector" presStyleLbl="node3" presStyleIdx="9" presStyleCnt="10"/>
      <dgm:spPr/>
    </dgm:pt>
    <dgm:pt modelId="{B508204B-CF59-4807-AF0D-1BA18BEE6FB1}" type="pres">
      <dgm:prSet presAssocID="{449B99D1-D058-4EFB-8EA6-030E3698AE37}" presName="hierChild4" presStyleCnt="0"/>
      <dgm:spPr/>
    </dgm:pt>
    <dgm:pt modelId="{1CD6B734-C4C6-4CCA-BB7C-50683717E4FC}" type="pres">
      <dgm:prSet presAssocID="{449B99D1-D058-4EFB-8EA6-030E3698AE37}" presName="hierChild5" presStyleCnt="0"/>
      <dgm:spPr/>
    </dgm:pt>
    <dgm:pt modelId="{793A4FB3-378A-4A9D-8309-B7B4DB35FCE2}" type="pres">
      <dgm:prSet presAssocID="{9DCB8EDB-EC87-405A-80F7-41717B551A59}" presName="hierChild5" presStyleCnt="0"/>
      <dgm:spPr/>
    </dgm:pt>
    <dgm:pt modelId="{1AF99621-3974-4953-85F8-FDCFB10FA9AD}" type="pres">
      <dgm:prSet presAssocID="{817CA608-5AFC-4C7D-8A40-B595C8569993}" presName="hierChild3" presStyleCnt="0"/>
      <dgm:spPr/>
    </dgm:pt>
    <dgm:pt modelId="{E152F4BA-E596-4581-95DC-1FBCAF2584FB}" type="pres">
      <dgm:prSet presAssocID="{C67E7221-C7AA-4C18-8AD5-2F8B4DE5C37D}" presName="hierRoot1" presStyleCnt="0">
        <dgm:presLayoutVars>
          <dgm:hierBranch val="init"/>
        </dgm:presLayoutVars>
      </dgm:prSet>
      <dgm:spPr/>
    </dgm:pt>
    <dgm:pt modelId="{FCC2A8CD-BBAE-45D6-86D9-782301E3EE76}" type="pres">
      <dgm:prSet presAssocID="{C67E7221-C7AA-4C18-8AD5-2F8B4DE5C37D}" presName="rootComposite1" presStyleCnt="0"/>
      <dgm:spPr/>
    </dgm:pt>
    <dgm:pt modelId="{E9CF2522-3F0F-4573-87C7-E13AC297A9E9}" type="pres">
      <dgm:prSet presAssocID="{C67E7221-C7AA-4C18-8AD5-2F8B4DE5C37D}" presName="rootText1" presStyleLbl="node0" presStyleIdx="1" presStyleCnt="2">
        <dgm:presLayoutVars>
          <dgm:chPref val="3"/>
        </dgm:presLayoutVars>
      </dgm:prSet>
      <dgm:spPr>
        <a:prstGeom prst="roundRect">
          <a:avLst/>
        </a:prstGeom>
      </dgm:spPr>
    </dgm:pt>
    <dgm:pt modelId="{22CF748E-A625-41CD-AC73-EC7540E249ED}" type="pres">
      <dgm:prSet presAssocID="{C67E7221-C7AA-4C18-8AD5-2F8B4DE5C37D}" presName="rootConnector1" presStyleLbl="asst0" presStyleIdx="0" presStyleCnt="0"/>
      <dgm:spPr/>
    </dgm:pt>
    <dgm:pt modelId="{39712DA7-B78A-4CCB-91F1-0760267DBC83}" type="pres">
      <dgm:prSet presAssocID="{C67E7221-C7AA-4C18-8AD5-2F8B4DE5C37D}" presName="hierChild2" presStyleCnt="0"/>
      <dgm:spPr/>
    </dgm:pt>
    <dgm:pt modelId="{7758B6C4-AA80-40BB-973B-D80FB7D5BF99}" type="pres">
      <dgm:prSet presAssocID="{C67E7221-C7AA-4C18-8AD5-2F8B4DE5C37D}" presName="hierChild3" presStyleCnt="0"/>
      <dgm:spPr/>
    </dgm:pt>
  </dgm:ptLst>
  <dgm:cxnLst>
    <dgm:cxn modelId="{8136DB03-45D7-4BE9-9FB4-6D47E31F7322}" type="presOf" srcId="{C0D307A4-EFB5-4CF8-A7BB-78F4AA83C1B7}" destId="{54B50FC9-8C50-45B3-B00F-56CE69778DC5}" srcOrd="0" destOrd="0" presId="urn:microsoft.com/office/officeart/2005/8/layout/orgChart1"/>
    <dgm:cxn modelId="{AD33D807-5F59-47B0-A9F8-3F3DB69E62D7}" type="presOf" srcId="{8CDB7019-FA4E-470B-96F9-7885D7ACF6F9}" destId="{04ADB2B2-89F5-404A-8EEB-D33F8BF9AD20}" srcOrd="0" destOrd="0" presId="urn:microsoft.com/office/officeart/2005/8/layout/orgChart1"/>
    <dgm:cxn modelId="{10AF810E-ABCF-462C-BA2F-A719B9AC0296}" type="presOf" srcId="{8AA9807F-BA7A-4E1B-A6C1-7EF582ED4F39}" destId="{E9A82D41-C005-4114-8374-EF57A2C5173B}" srcOrd="0" destOrd="0" presId="urn:microsoft.com/office/officeart/2005/8/layout/orgChart1"/>
    <dgm:cxn modelId="{D5DB610F-D338-46AC-B654-811F513E8C8B}" type="presOf" srcId="{C86AA576-A4B8-4AB9-A326-D7EE761D80A7}" destId="{60D70DB9-9325-4F50-8249-A36B999B9035}" srcOrd="0" destOrd="0" presId="urn:microsoft.com/office/officeart/2005/8/layout/orgChart1"/>
    <dgm:cxn modelId="{A0FA9911-5DE9-46C4-B602-D2AE743A4FDC}" srcId="{8AA9807F-BA7A-4E1B-A6C1-7EF582ED4F39}" destId="{C67E7221-C7AA-4C18-8AD5-2F8B4DE5C37D}" srcOrd="1" destOrd="0" parTransId="{2408CB6C-0FCD-4F78-91BB-D36CE6B7E915}" sibTransId="{AD55CEC6-1F8E-4B1C-9BC0-68BA212E6CF8}"/>
    <dgm:cxn modelId="{DAD4E011-1B5A-4E65-8DB7-B70F183683F4}" srcId="{817CA608-5AFC-4C7D-8A40-B595C8569993}" destId="{9DCB8EDB-EC87-405A-80F7-41717B551A59}" srcOrd="3" destOrd="0" parTransId="{8DF067C4-A6B5-4680-9F1B-00664CBE7344}" sibTransId="{EEB26951-7237-41F0-B145-B0AD62DEC2A3}"/>
    <dgm:cxn modelId="{6D4F0616-727C-472F-A783-41015446BA6D}" type="presOf" srcId="{D200B40E-327C-41C3-9BA9-59D53ACDE8B6}" destId="{D8A904D9-A5C7-4043-AF9E-741C9C72EFB8}" srcOrd="1" destOrd="0" presId="urn:microsoft.com/office/officeart/2005/8/layout/orgChart1"/>
    <dgm:cxn modelId="{8C76B81B-FF8A-44E8-BFEE-0DEEA7943E93}" srcId="{8AA9807F-BA7A-4E1B-A6C1-7EF582ED4F39}" destId="{817CA608-5AFC-4C7D-8A40-B595C8569993}" srcOrd="0" destOrd="0" parTransId="{EFA5D7E0-5B8C-4AA9-A2ED-9B74ED6FD723}" sibTransId="{3BC79AED-D4D4-4EAE-8105-30126864A180}"/>
    <dgm:cxn modelId="{4C2A911E-5848-4D70-A320-D431D7E4DE70}" type="presOf" srcId="{48D291DC-B774-4AE3-BC2D-FEF1490E1D42}" destId="{AE616074-FA95-40F9-BF22-8B7D1F30181C}" srcOrd="1" destOrd="0" presId="urn:microsoft.com/office/officeart/2005/8/layout/orgChart1"/>
    <dgm:cxn modelId="{FC4B961F-B56F-4CA9-AB9F-3776DC66ED19}" type="presOf" srcId="{5F82C365-1B21-499A-A1E4-4055518244D1}" destId="{CEB3ACD3-3050-4B5C-B8AA-C851651713B7}" srcOrd="1" destOrd="0" presId="urn:microsoft.com/office/officeart/2005/8/layout/orgChart1"/>
    <dgm:cxn modelId="{7F605726-E283-4818-B0E1-0DB0F1F39E1A}" srcId="{9DCB8EDB-EC87-405A-80F7-41717B551A59}" destId="{0AB9BA21-DBC6-4D19-9E9E-E10E9A3F8B3C}" srcOrd="1" destOrd="0" parTransId="{D562C12D-1320-4939-87CE-0BB60FDE7321}" sibTransId="{17A08F58-69F0-4C45-B1E5-DD015A8DE3FF}"/>
    <dgm:cxn modelId="{00A9BC28-7E4B-4F97-996F-6E697D8DDFE6}" type="presOf" srcId="{A52CE093-301E-4CF3-893F-93303A82ED1F}" destId="{04A37689-0278-4ADF-9967-3EEDB810796C}" srcOrd="0" destOrd="0" presId="urn:microsoft.com/office/officeart/2005/8/layout/orgChart1"/>
    <dgm:cxn modelId="{805E7129-B8A8-4094-AB5F-526DBCB9DAF1}" srcId="{9DCB8EDB-EC87-405A-80F7-41717B551A59}" destId="{449B99D1-D058-4EFB-8EA6-030E3698AE37}" srcOrd="2" destOrd="0" parTransId="{C86AA576-A4B8-4AB9-A326-D7EE761D80A7}" sibTransId="{6C2ECFE1-9127-4C26-912F-875378CCE59C}"/>
    <dgm:cxn modelId="{7A3FA12D-16F9-42EB-B76D-8B75C86AE5EA}" srcId="{817CA608-5AFC-4C7D-8A40-B595C8569993}" destId="{8CDB7019-FA4E-470B-96F9-7885D7ACF6F9}" srcOrd="2" destOrd="0" parTransId="{2A81B2CF-3904-4F30-A32E-45EA94562028}" sibTransId="{D62AE0C4-470A-42A2-8E26-20A779995465}"/>
    <dgm:cxn modelId="{2272E92E-008A-4A79-9201-5B5FF932A347}" type="presOf" srcId="{4098D76C-5EE7-46D9-B773-299B37308AAE}" destId="{C7220AAC-8049-4D84-AFAC-9FFF028B4200}" srcOrd="1" destOrd="0" presId="urn:microsoft.com/office/officeart/2005/8/layout/orgChart1"/>
    <dgm:cxn modelId="{E7A12530-DD2F-4ED6-9929-B05B705BFBB8}" type="presOf" srcId="{449B99D1-D058-4EFB-8EA6-030E3698AE37}" destId="{CBBEEFB4-F328-40E9-82B9-13AF8C8DC4C0}" srcOrd="0" destOrd="0" presId="urn:microsoft.com/office/officeart/2005/8/layout/orgChart1"/>
    <dgm:cxn modelId="{538CBA30-8A51-4C21-B3D8-A435182A1E4F}" type="presOf" srcId="{D586E5B3-746A-41F6-B2C0-99FA45E990CD}" destId="{876B7D9E-76FA-408E-BF22-20EF3B3F1064}" srcOrd="1" destOrd="0" presId="urn:microsoft.com/office/officeart/2005/8/layout/orgChart1"/>
    <dgm:cxn modelId="{08628336-FDCD-4F26-B776-912C402E58CA}" type="presOf" srcId="{44AE8F32-7E54-4FA9-A2AC-E7E55410FF1F}" destId="{03A1A1A1-2D45-4095-A0D8-CC99C9C24A0B}" srcOrd="0" destOrd="0" presId="urn:microsoft.com/office/officeart/2005/8/layout/orgChart1"/>
    <dgm:cxn modelId="{2B559138-E1AC-4F54-9476-20F948E5DB56}" type="presOf" srcId="{817CA608-5AFC-4C7D-8A40-B595C8569993}" destId="{92E1B5FD-1C00-4446-8495-6DBE7A4EB64B}" srcOrd="1" destOrd="0" presId="urn:microsoft.com/office/officeart/2005/8/layout/orgChart1"/>
    <dgm:cxn modelId="{6D55E93E-7440-4A17-AA7A-8DC40F25A93A}" srcId="{8CDB7019-FA4E-470B-96F9-7885D7ACF6F9}" destId="{D586E5B3-746A-41F6-B2C0-99FA45E990CD}" srcOrd="1" destOrd="0" parTransId="{8253BD6A-9521-4F51-A88D-9E8DAA28E69C}" sibTransId="{14A4CF66-81CD-4D22-A338-64DF15734D09}"/>
    <dgm:cxn modelId="{47B1643F-E1BF-4255-9674-8B33B292651D}" type="presOf" srcId="{F4F2BAB0-640D-44DE-B2A5-787018403A74}" destId="{2957C4E5-CEAA-4CA6-9B69-F31233CE9D6A}" srcOrd="0" destOrd="0" presId="urn:microsoft.com/office/officeart/2005/8/layout/orgChart1"/>
    <dgm:cxn modelId="{4FBA4C44-C12B-4B26-A599-F08CC4335E05}" type="presOf" srcId="{9DCB8EDB-EC87-405A-80F7-41717B551A59}" destId="{B65075D8-EAD5-4D6D-98BA-FA66D6FE2D47}" srcOrd="0" destOrd="0" presId="urn:microsoft.com/office/officeart/2005/8/layout/orgChart1"/>
    <dgm:cxn modelId="{B5362A46-5D91-4595-8704-92BC82E35B11}" srcId="{2E0BC54B-9ABF-4A2A-BBB3-A700710A2089}" destId="{48D291DC-B774-4AE3-BC2D-FEF1490E1D42}" srcOrd="1" destOrd="0" parTransId="{E38EB8D5-7F1D-4406-A5EE-5E6CEE9DE1C6}" sibTransId="{5F04FD1F-CF29-4ECE-A051-7382209CDFF1}"/>
    <dgm:cxn modelId="{89F2C448-2FF8-44D6-8595-11BFD41366FE}" type="presOf" srcId="{48D291DC-B774-4AE3-BC2D-FEF1490E1D42}" destId="{5FE56E2D-A4EB-45BF-8866-D29418AAA817}" srcOrd="0" destOrd="0" presId="urn:microsoft.com/office/officeart/2005/8/layout/orgChart1"/>
    <dgm:cxn modelId="{AD50654D-92C4-4444-BC83-546CB5E6D377}" type="presOf" srcId="{C0D307A4-EFB5-4CF8-A7BB-78F4AA83C1B7}" destId="{89542380-E5EF-4522-9D25-612A27648612}" srcOrd="1" destOrd="0" presId="urn:microsoft.com/office/officeart/2005/8/layout/orgChart1"/>
    <dgm:cxn modelId="{5635894F-7EB5-4393-AAC1-DB7D971D7918}" type="presOf" srcId="{0AB9BA21-DBC6-4D19-9E9E-E10E9A3F8B3C}" destId="{F88A6BA4-24EE-4B30-AC14-784390B2E4C9}" srcOrd="1" destOrd="0" presId="urn:microsoft.com/office/officeart/2005/8/layout/orgChart1"/>
    <dgm:cxn modelId="{276B3465-CE64-485C-8205-9F1BCE0FF305}" type="presOf" srcId="{2E0BC54B-9ABF-4A2A-BBB3-A700710A2089}" destId="{B1A16988-D606-445D-97E4-3C0B16C7ABD3}" srcOrd="0" destOrd="0" presId="urn:microsoft.com/office/officeart/2005/8/layout/orgChart1"/>
    <dgm:cxn modelId="{650E797E-33F7-4375-B56F-98DECB5FE2B7}" srcId="{817CA608-5AFC-4C7D-8A40-B595C8569993}" destId="{F4F2BAB0-640D-44DE-B2A5-787018403A74}" srcOrd="1" destOrd="0" parTransId="{DE91D8FC-4779-4965-ABA5-F699DC6A4D14}" sibTransId="{5C517BA6-48D3-4B17-9E4F-5FFA4EAEA051}"/>
    <dgm:cxn modelId="{D4F2E47E-379A-4537-B918-575FFF9D38F0}" type="presOf" srcId="{31C912C4-61C2-482A-B731-6DF2863BA031}" destId="{94FBA50F-8CD2-4C1A-A9E0-A5BC418212F4}" srcOrd="0" destOrd="0" presId="urn:microsoft.com/office/officeart/2005/8/layout/orgChart1"/>
    <dgm:cxn modelId="{8672307F-78CB-4FE9-A8E7-A34A4C58966C}" type="presOf" srcId="{D586E5B3-746A-41F6-B2C0-99FA45E990CD}" destId="{1117A715-389B-46C7-B5C3-D603174F3282}" srcOrd="0" destOrd="0" presId="urn:microsoft.com/office/officeart/2005/8/layout/orgChart1"/>
    <dgm:cxn modelId="{CBEE5B80-29AA-4E40-BAF0-DF69736899E7}" type="presOf" srcId="{5F82C365-1B21-499A-A1E4-4055518244D1}" destId="{D470F8E8-588D-448F-8574-223C623BA9EB}" srcOrd="0" destOrd="0" presId="urn:microsoft.com/office/officeart/2005/8/layout/orgChart1"/>
    <dgm:cxn modelId="{C04E7C81-1D2B-4DA2-A887-66736FC8634F}" srcId="{5F82C365-1B21-499A-A1E4-4055518244D1}" destId="{44AE8F32-7E54-4FA9-A2AC-E7E55410FF1F}" srcOrd="0" destOrd="0" parTransId="{506A8AF9-1E5C-4619-8BEE-6C78AF3F19F9}" sibTransId="{DD0FBE5A-6264-41C8-8744-63566B18FE12}"/>
    <dgm:cxn modelId="{3A4DA383-16FC-48DF-B651-F24D6A406638}" srcId="{8CDB7019-FA4E-470B-96F9-7885D7ACF6F9}" destId="{D200B40E-327C-41C3-9BA9-59D53ACDE8B6}" srcOrd="2" destOrd="0" parTransId="{A52CE093-301E-4CF3-893F-93303A82ED1F}" sibTransId="{EC650747-ABF0-4630-8D7D-A0A0A2C5483A}"/>
    <dgm:cxn modelId="{07FB8D85-99E9-4EFB-8C6F-265CC2380899}" type="presOf" srcId="{2A81B2CF-3904-4F30-A32E-45EA94562028}" destId="{EB0EA8BC-5835-49AE-ACA7-897C98D4BB26}" srcOrd="0" destOrd="0" presId="urn:microsoft.com/office/officeart/2005/8/layout/orgChart1"/>
    <dgm:cxn modelId="{20F1448B-DAAC-4E70-85E6-51E29E4192CF}" type="presOf" srcId="{E38EB8D5-7F1D-4406-A5EE-5E6CEE9DE1C6}" destId="{24DE47D4-E2F4-4AEB-9AA0-0B4D1FCA0001}" srcOrd="0" destOrd="0" presId="urn:microsoft.com/office/officeart/2005/8/layout/orgChart1"/>
    <dgm:cxn modelId="{0E7DA791-F596-4559-B68E-1B2085A98378}" type="presOf" srcId="{44AE8F32-7E54-4FA9-A2AC-E7E55410FF1F}" destId="{23236250-1566-496F-A880-8047DAE242C6}" srcOrd="1" destOrd="0" presId="urn:microsoft.com/office/officeart/2005/8/layout/orgChart1"/>
    <dgm:cxn modelId="{909ABC91-4975-4583-995F-E0E8DB7FE8DC}" type="presOf" srcId="{C67E7221-C7AA-4C18-8AD5-2F8B4DE5C37D}" destId="{E9CF2522-3F0F-4573-87C7-E13AC297A9E9}" srcOrd="0" destOrd="0" presId="urn:microsoft.com/office/officeart/2005/8/layout/orgChart1"/>
    <dgm:cxn modelId="{4B4A2A92-A721-4DEF-8302-CB534ECA1050}" srcId="{817CA608-5AFC-4C7D-8A40-B595C8569993}" destId="{5F82C365-1B21-499A-A1E4-4055518244D1}" srcOrd="0" destOrd="0" parTransId="{97AB0590-D069-4F85-BA71-B539A5248B0F}" sibTransId="{085F4E19-62FA-4960-A85D-E5EA75AD4356}"/>
    <dgm:cxn modelId="{667901A0-FD60-4064-9CAE-DEEA5F18B1FA}" type="presOf" srcId="{0AB9BA21-DBC6-4D19-9E9E-E10E9A3F8B3C}" destId="{577E80B5-9E7B-4CC6-BDBA-A5D15E25C92C}" srcOrd="0" destOrd="0" presId="urn:microsoft.com/office/officeart/2005/8/layout/orgChart1"/>
    <dgm:cxn modelId="{123706A7-E26B-4179-BDC6-45270FF74CD7}" type="presOf" srcId="{120A2288-222E-4CFA-A146-7B1AF316F0D4}" destId="{B0ED68F1-CD5F-43B9-8AC9-AAC4713AD384}" srcOrd="0" destOrd="0" presId="urn:microsoft.com/office/officeart/2005/8/layout/orgChart1"/>
    <dgm:cxn modelId="{42B295A7-E79C-45D6-9E7E-715A45B1F243}" type="presOf" srcId="{C67E7221-C7AA-4C18-8AD5-2F8B4DE5C37D}" destId="{22CF748E-A625-41CD-AC73-EC7540E249ED}" srcOrd="1" destOrd="0" presId="urn:microsoft.com/office/officeart/2005/8/layout/orgChart1"/>
    <dgm:cxn modelId="{B0014DA9-AD25-47A2-A361-6F22FECDBE23}" type="presOf" srcId="{3BC561D2-D0AE-4BA2-900C-1708CEF0EAFF}" destId="{3D7176F7-4008-4079-BB63-447BF9DD7ACB}" srcOrd="0" destOrd="0" presId="urn:microsoft.com/office/officeart/2005/8/layout/orgChart1"/>
    <dgm:cxn modelId="{7BD97CAB-BDA9-4390-9D79-E0E9804355AE}" type="presOf" srcId="{9DCB8EDB-EC87-405A-80F7-41717B551A59}" destId="{74752C15-06DF-451F-B98B-6883D09604A9}" srcOrd="1" destOrd="0" presId="urn:microsoft.com/office/officeart/2005/8/layout/orgChart1"/>
    <dgm:cxn modelId="{DF63CCAD-8391-4D24-B954-378F2DA3DA74}" srcId="{F4F2BAB0-640D-44DE-B2A5-787018403A74}" destId="{2E0BC54B-9ABF-4A2A-BBB3-A700710A2089}" srcOrd="0" destOrd="0" parTransId="{0F6D20F0-1C3E-4943-9D97-226905AAFBEC}" sibTransId="{F38AAAE6-6776-4ECC-8ED8-37501EB7DC4E}"/>
    <dgm:cxn modelId="{265980AE-3C4A-4C92-9EEC-52F093277605}" type="presOf" srcId="{31C912C4-61C2-482A-B731-6DF2863BA031}" destId="{7E90CCD8-17D8-4786-8133-1DA76FDE6A7B}" srcOrd="1" destOrd="0" presId="urn:microsoft.com/office/officeart/2005/8/layout/orgChart1"/>
    <dgm:cxn modelId="{B92120AF-7E76-4D63-87E9-E96FFCF83FA0}" type="presOf" srcId="{8253BD6A-9521-4F51-A88D-9E8DAA28E69C}" destId="{836C27D0-3E9B-482C-8FB5-DC43C736EECA}" srcOrd="0" destOrd="0" presId="urn:microsoft.com/office/officeart/2005/8/layout/orgChart1"/>
    <dgm:cxn modelId="{598C58AF-4EF9-4182-ACF7-4D708EFE7FB5}" srcId="{5F82C365-1B21-499A-A1E4-4055518244D1}" destId="{81AC4DC0-A95A-4D78-B9D6-09A4DE364C20}" srcOrd="1" destOrd="0" parTransId="{38D0F6AF-E1C2-4248-ACCD-0E918D4B3198}" sibTransId="{9B3BFF00-C737-418F-BB5B-BD3283631329}"/>
    <dgm:cxn modelId="{2F2805B1-3E24-42BA-854D-66799DBB2AAC}" type="presOf" srcId="{DE91D8FC-4779-4965-ABA5-F699DC6A4D14}" destId="{D0B70722-1D10-48F4-9733-20492E88874F}" srcOrd="0" destOrd="0" presId="urn:microsoft.com/office/officeart/2005/8/layout/orgChart1"/>
    <dgm:cxn modelId="{6A3571B3-CDC4-4B66-8987-DFA9BAA68A84}" type="presOf" srcId="{D562C12D-1320-4939-87CE-0BB60FDE7321}" destId="{19F12B9E-FCB2-4CCC-BD33-6A5BB8BC1F87}" srcOrd="0" destOrd="0" presId="urn:microsoft.com/office/officeart/2005/8/layout/orgChart1"/>
    <dgm:cxn modelId="{B12900B8-CE3C-4C48-8FC5-C4FE88C18192}" type="presOf" srcId="{8E28CABA-3E14-4F1A-8605-33E72CB13C5B}" destId="{65C58CA1-DCED-4E62-B399-603AAD2220FD}" srcOrd="0" destOrd="0" presId="urn:microsoft.com/office/officeart/2005/8/layout/orgChart1"/>
    <dgm:cxn modelId="{76B1E1BB-91CB-4731-A03C-A4BBBF1C6125}" type="presOf" srcId="{8DF067C4-A6B5-4680-9F1B-00664CBE7344}" destId="{C1978AAF-57A8-431C-897F-F91A571D7AFA}" srcOrd="0" destOrd="0" presId="urn:microsoft.com/office/officeart/2005/8/layout/orgChart1"/>
    <dgm:cxn modelId="{162654BD-0FC1-4E40-89CF-09A5195F13D3}" type="presOf" srcId="{817CA608-5AFC-4C7D-8A40-B595C8569993}" destId="{39D4F1B9-4859-4ED1-8F0D-64273A92248A}" srcOrd="0" destOrd="0" presId="urn:microsoft.com/office/officeart/2005/8/layout/orgChart1"/>
    <dgm:cxn modelId="{7BF93CC8-D2B4-440E-8E63-1368F9A32A9C}" srcId="{8CDB7019-FA4E-470B-96F9-7885D7ACF6F9}" destId="{4098D76C-5EE7-46D9-B773-299B37308AAE}" srcOrd="0" destOrd="0" parTransId="{5E935C9C-DB75-4FEE-88C2-B5D488E896A0}" sibTransId="{4A6AE129-B582-44EA-974E-A0C430285300}"/>
    <dgm:cxn modelId="{D66C01CA-E95E-4E1A-910E-B0A28B337631}" srcId="{9DCB8EDB-EC87-405A-80F7-41717B551A59}" destId="{0CDC13E2-FE54-46AA-BCAC-BC029D407942}" srcOrd="0" destOrd="0" parTransId="{3BC561D2-D0AE-4BA2-900C-1708CEF0EAFF}" sibTransId="{BD1A3AAA-433E-4E37-960F-3F24F755226C}"/>
    <dgm:cxn modelId="{E8CB2BCB-5C47-494B-9B77-A19BBDC4757C}" type="presOf" srcId="{506A8AF9-1E5C-4619-8BEE-6C78AF3F19F9}" destId="{A551A128-C4E8-4960-9FC0-59B5C95A6648}" srcOrd="0" destOrd="0" presId="urn:microsoft.com/office/officeart/2005/8/layout/orgChart1"/>
    <dgm:cxn modelId="{5384B9CB-8E1C-443E-8FBF-FDC8084E811C}" type="presOf" srcId="{D200B40E-327C-41C3-9BA9-59D53ACDE8B6}" destId="{C847BEE0-517D-42DB-961A-81D421BE8AB9}" srcOrd="0" destOrd="0" presId="urn:microsoft.com/office/officeart/2005/8/layout/orgChart1"/>
    <dgm:cxn modelId="{7E29F7CC-D1EE-4DDC-835C-15E91CA286EF}" type="presOf" srcId="{449B99D1-D058-4EFB-8EA6-030E3698AE37}" destId="{B049DBFD-EB74-4B1F-BEB0-184A99A3A208}" srcOrd="1" destOrd="0" presId="urn:microsoft.com/office/officeart/2005/8/layout/orgChart1"/>
    <dgm:cxn modelId="{1CB9D2CD-3690-4BBF-9491-B0A915A4D100}" type="presOf" srcId="{F4F2BAB0-640D-44DE-B2A5-787018403A74}" destId="{54C2260B-5894-4AA2-A0B1-B89860B53203}" srcOrd="1" destOrd="0" presId="urn:microsoft.com/office/officeart/2005/8/layout/orgChart1"/>
    <dgm:cxn modelId="{93B80ECF-DC19-4D37-B709-0DF441D00EBF}" srcId="{5F82C365-1B21-499A-A1E4-4055518244D1}" destId="{C0D307A4-EFB5-4CF8-A7BB-78F4AA83C1B7}" srcOrd="2" destOrd="0" parTransId="{120A2288-222E-4CFA-A146-7B1AF316F0D4}" sibTransId="{12A2964E-C6CB-4E5C-917D-3E8BD5EBCA6E}"/>
    <dgm:cxn modelId="{0FA10BD2-66CE-4068-97B0-03955B95F3E2}" type="presOf" srcId="{0CDC13E2-FE54-46AA-BCAC-BC029D407942}" destId="{8CD5B38D-77A2-4D0F-8FE1-40E55D898D15}" srcOrd="0" destOrd="0" presId="urn:microsoft.com/office/officeart/2005/8/layout/orgChart1"/>
    <dgm:cxn modelId="{F2B0B3D8-ED46-43AC-9025-D8D8DA10314D}" type="presOf" srcId="{81AC4DC0-A95A-4D78-B9D6-09A4DE364C20}" destId="{E1DA30E8-B386-49A1-ACEE-E35EE150BE17}" srcOrd="0" destOrd="0" presId="urn:microsoft.com/office/officeart/2005/8/layout/orgChart1"/>
    <dgm:cxn modelId="{0B0362DC-04B9-4A72-85CF-F969585C48CF}" type="presOf" srcId="{81AC4DC0-A95A-4D78-B9D6-09A4DE364C20}" destId="{91BA293D-A373-432E-A520-49AE1AE39478}" srcOrd="1" destOrd="0" presId="urn:microsoft.com/office/officeart/2005/8/layout/orgChart1"/>
    <dgm:cxn modelId="{7C9FCBE0-5D2E-48C3-93E8-C46D35E741DD}" type="presOf" srcId="{5E935C9C-DB75-4FEE-88C2-B5D488E896A0}" destId="{D2777E88-E16A-4446-8E45-44D07082FF21}" srcOrd="0" destOrd="0" presId="urn:microsoft.com/office/officeart/2005/8/layout/orgChart1"/>
    <dgm:cxn modelId="{A9BEC9E9-62D1-4F1C-9BCF-DCC2CE1221BF}" type="presOf" srcId="{0CDC13E2-FE54-46AA-BCAC-BC029D407942}" destId="{DA92F164-D15E-427D-B013-541C4AE7EDDD}" srcOrd="1" destOrd="0" presId="urn:microsoft.com/office/officeart/2005/8/layout/orgChart1"/>
    <dgm:cxn modelId="{6F78B5EA-1F1F-4C18-9E86-EBC13585033A}" type="presOf" srcId="{38D0F6AF-E1C2-4248-ACCD-0E918D4B3198}" destId="{12A78524-E06F-48D7-9CB1-12AB49ECF3DD}" srcOrd="0" destOrd="0" presId="urn:microsoft.com/office/officeart/2005/8/layout/orgChart1"/>
    <dgm:cxn modelId="{210083EB-61C2-4BD0-A8E0-C70A0B354C6A}" type="presOf" srcId="{4098D76C-5EE7-46D9-B773-299B37308AAE}" destId="{4CEAB0FB-E697-441F-9A5C-6036619ED91D}" srcOrd="0" destOrd="0" presId="urn:microsoft.com/office/officeart/2005/8/layout/orgChart1"/>
    <dgm:cxn modelId="{9747B8EC-D5BE-4FCA-9BCA-A5543AD8A07C}" srcId="{2E0BC54B-9ABF-4A2A-BBB3-A700710A2089}" destId="{31C912C4-61C2-482A-B731-6DF2863BA031}" srcOrd="0" destOrd="0" parTransId="{8E28CABA-3E14-4F1A-8605-33E72CB13C5B}" sibTransId="{3C1D503F-2605-4D90-A0EB-DD168046A41D}"/>
    <dgm:cxn modelId="{416CD0F2-45BC-4531-81F9-3A9DCC04B019}" type="presOf" srcId="{97AB0590-D069-4F85-BA71-B539A5248B0F}" destId="{C163556D-999B-47FA-8C70-DD1952F30E80}" srcOrd="0" destOrd="0" presId="urn:microsoft.com/office/officeart/2005/8/layout/orgChart1"/>
    <dgm:cxn modelId="{DD4763F6-CC26-44DC-9A21-73B0E16EEBF6}" type="presOf" srcId="{0F6D20F0-1C3E-4943-9D97-226905AAFBEC}" destId="{BCBFCCAD-BF97-4D6F-8C06-2228E18CDF89}" srcOrd="0" destOrd="0" presId="urn:microsoft.com/office/officeart/2005/8/layout/orgChart1"/>
    <dgm:cxn modelId="{865F7DFA-977F-4748-85F9-CF665981BFBB}" type="presOf" srcId="{2E0BC54B-9ABF-4A2A-BBB3-A700710A2089}" destId="{07A0A3D5-34E0-4FBF-A5D6-291331F4A970}" srcOrd="1" destOrd="0" presId="urn:microsoft.com/office/officeart/2005/8/layout/orgChart1"/>
    <dgm:cxn modelId="{B2F8A8FC-1945-48C3-9D18-5D8A269AFC01}" type="presOf" srcId="{8CDB7019-FA4E-470B-96F9-7885D7ACF6F9}" destId="{460AF175-4606-4FDB-AAAB-53366D62E0A4}" srcOrd="1" destOrd="0" presId="urn:microsoft.com/office/officeart/2005/8/layout/orgChart1"/>
    <dgm:cxn modelId="{F75F36ED-A197-4C12-99A9-3CEC76455C81}" type="presParOf" srcId="{E9A82D41-C005-4114-8374-EF57A2C5173B}" destId="{19457444-22E1-48A2-A8AB-ABD46747F621}" srcOrd="0" destOrd="0" presId="urn:microsoft.com/office/officeart/2005/8/layout/orgChart1"/>
    <dgm:cxn modelId="{35F777A8-70E2-475E-A923-28B495AD140E}" type="presParOf" srcId="{19457444-22E1-48A2-A8AB-ABD46747F621}" destId="{4BB390E9-3274-418C-A310-1FC7AD791163}" srcOrd="0" destOrd="0" presId="urn:microsoft.com/office/officeart/2005/8/layout/orgChart1"/>
    <dgm:cxn modelId="{3E71160C-BDAB-4CBC-A863-AF73FBA877D1}" type="presParOf" srcId="{4BB390E9-3274-418C-A310-1FC7AD791163}" destId="{39D4F1B9-4859-4ED1-8F0D-64273A92248A}" srcOrd="0" destOrd="0" presId="urn:microsoft.com/office/officeart/2005/8/layout/orgChart1"/>
    <dgm:cxn modelId="{1A2EA950-E465-43B6-A327-343258924463}" type="presParOf" srcId="{4BB390E9-3274-418C-A310-1FC7AD791163}" destId="{92E1B5FD-1C00-4446-8495-6DBE7A4EB64B}" srcOrd="1" destOrd="0" presId="urn:microsoft.com/office/officeart/2005/8/layout/orgChart1"/>
    <dgm:cxn modelId="{F0C99E41-1513-42FE-BC87-9844EAE560C3}" type="presParOf" srcId="{19457444-22E1-48A2-A8AB-ABD46747F621}" destId="{BD0A91AF-E904-4EDC-AE3D-1224DB9ACD01}" srcOrd="1" destOrd="0" presId="urn:microsoft.com/office/officeart/2005/8/layout/orgChart1"/>
    <dgm:cxn modelId="{6407FA23-702F-4068-BAFD-7821A11339B4}" type="presParOf" srcId="{BD0A91AF-E904-4EDC-AE3D-1224DB9ACD01}" destId="{C163556D-999B-47FA-8C70-DD1952F30E80}" srcOrd="0" destOrd="0" presId="urn:microsoft.com/office/officeart/2005/8/layout/orgChart1"/>
    <dgm:cxn modelId="{B454CA01-0D75-4E05-AA52-4D76652C9999}" type="presParOf" srcId="{BD0A91AF-E904-4EDC-AE3D-1224DB9ACD01}" destId="{66BA62E6-B577-4632-9641-4794FEF32C6A}" srcOrd="1" destOrd="0" presId="urn:microsoft.com/office/officeart/2005/8/layout/orgChart1"/>
    <dgm:cxn modelId="{33D9F029-5EEA-4F4E-AE13-90261D441D54}" type="presParOf" srcId="{66BA62E6-B577-4632-9641-4794FEF32C6A}" destId="{5745E32A-2606-452D-A467-6B00DB4932FF}" srcOrd="0" destOrd="0" presId="urn:microsoft.com/office/officeart/2005/8/layout/orgChart1"/>
    <dgm:cxn modelId="{ED5B7F78-FC5B-4E59-BC16-26174565504D}" type="presParOf" srcId="{5745E32A-2606-452D-A467-6B00DB4932FF}" destId="{D470F8E8-588D-448F-8574-223C623BA9EB}" srcOrd="0" destOrd="0" presId="urn:microsoft.com/office/officeart/2005/8/layout/orgChart1"/>
    <dgm:cxn modelId="{C4D48657-B2B9-4791-A8AE-88A384E28C99}" type="presParOf" srcId="{5745E32A-2606-452D-A467-6B00DB4932FF}" destId="{CEB3ACD3-3050-4B5C-B8AA-C851651713B7}" srcOrd="1" destOrd="0" presId="urn:microsoft.com/office/officeart/2005/8/layout/orgChart1"/>
    <dgm:cxn modelId="{4B65DA40-8BF7-4CF9-85B3-2FB5300426D4}" type="presParOf" srcId="{66BA62E6-B577-4632-9641-4794FEF32C6A}" destId="{5AD80E60-0F9D-4FF0-AE41-90D5E2AC6987}" srcOrd="1" destOrd="0" presId="urn:microsoft.com/office/officeart/2005/8/layout/orgChart1"/>
    <dgm:cxn modelId="{FAB34475-650F-4BD3-B3C3-280C18FD9630}" type="presParOf" srcId="{5AD80E60-0F9D-4FF0-AE41-90D5E2AC6987}" destId="{A551A128-C4E8-4960-9FC0-59B5C95A6648}" srcOrd="0" destOrd="0" presId="urn:microsoft.com/office/officeart/2005/8/layout/orgChart1"/>
    <dgm:cxn modelId="{D2B68DD6-537D-4DD7-A7BF-029EDDB69F52}" type="presParOf" srcId="{5AD80E60-0F9D-4FF0-AE41-90D5E2AC6987}" destId="{DD7EF0F2-423F-420B-9DE2-4C0A9BEE4636}" srcOrd="1" destOrd="0" presId="urn:microsoft.com/office/officeart/2005/8/layout/orgChart1"/>
    <dgm:cxn modelId="{2CEA8B9C-CBA3-4F12-AE77-59C47E4A3214}" type="presParOf" srcId="{DD7EF0F2-423F-420B-9DE2-4C0A9BEE4636}" destId="{A63AF3B6-D752-4DF0-AFC1-774A80226040}" srcOrd="0" destOrd="0" presId="urn:microsoft.com/office/officeart/2005/8/layout/orgChart1"/>
    <dgm:cxn modelId="{ABF96188-F7B2-41EE-A443-AEB1D4CC5826}" type="presParOf" srcId="{A63AF3B6-D752-4DF0-AFC1-774A80226040}" destId="{03A1A1A1-2D45-4095-A0D8-CC99C9C24A0B}" srcOrd="0" destOrd="0" presId="urn:microsoft.com/office/officeart/2005/8/layout/orgChart1"/>
    <dgm:cxn modelId="{7452A551-9D8E-469B-AE66-E8F354A97E58}" type="presParOf" srcId="{A63AF3B6-D752-4DF0-AFC1-774A80226040}" destId="{23236250-1566-496F-A880-8047DAE242C6}" srcOrd="1" destOrd="0" presId="urn:microsoft.com/office/officeart/2005/8/layout/orgChart1"/>
    <dgm:cxn modelId="{BD5310C2-A387-46D1-9429-53DC4803F081}" type="presParOf" srcId="{DD7EF0F2-423F-420B-9DE2-4C0A9BEE4636}" destId="{C1C0C4CA-6403-4392-925A-F07AC04C5F12}" srcOrd="1" destOrd="0" presId="urn:microsoft.com/office/officeart/2005/8/layout/orgChart1"/>
    <dgm:cxn modelId="{BEB7BA47-AFFE-4FCA-AFFC-6201313EA3C2}" type="presParOf" srcId="{DD7EF0F2-423F-420B-9DE2-4C0A9BEE4636}" destId="{F51B4F72-4ED8-43D4-AD0D-8A6665D5DA7D}" srcOrd="2" destOrd="0" presId="urn:microsoft.com/office/officeart/2005/8/layout/orgChart1"/>
    <dgm:cxn modelId="{CEFA2B2D-11F3-4481-AA2A-8D25B602D109}" type="presParOf" srcId="{5AD80E60-0F9D-4FF0-AE41-90D5E2AC6987}" destId="{12A78524-E06F-48D7-9CB1-12AB49ECF3DD}" srcOrd="2" destOrd="0" presId="urn:microsoft.com/office/officeart/2005/8/layout/orgChart1"/>
    <dgm:cxn modelId="{15C8D4D2-972D-489D-A64D-721F0AC5395C}" type="presParOf" srcId="{5AD80E60-0F9D-4FF0-AE41-90D5E2AC6987}" destId="{9EC83C4A-1088-4A99-92D3-841AAF93E0F9}" srcOrd="3" destOrd="0" presId="urn:microsoft.com/office/officeart/2005/8/layout/orgChart1"/>
    <dgm:cxn modelId="{19919C8E-A79B-4F41-B9E5-E7752A19D82D}" type="presParOf" srcId="{9EC83C4A-1088-4A99-92D3-841AAF93E0F9}" destId="{5D150993-4691-42F7-8E18-755893AB4AB3}" srcOrd="0" destOrd="0" presId="urn:microsoft.com/office/officeart/2005/8/layout/orgChart1"/>
    <dgm:cxn modelId="{9CE2BBC8-D298-466E-9912-9EE399FB33FD}" type="presParOf" srcId="{5D150993-4691-42F7-8E18-755893AB4AB3}" destId="{E1DA30E8-B386-49A1-ACEE-E35EE150BE17}" srcOrd="0" destOrd="0" presId="urn:microsoft.com/office/officeart/2005/8/layout/orgChart1"/>
    <dgm:cxn modelId="{7DBE6F2C-1FC5-4F47-8C3B-A1D923BCCC0C}" type="presParOf" srcId="{5D150993-4691-42F7-8E18-755893AB4AB3}" destId="{91BA293D-A373-432E-A520-49AE1AE39478}" srcOrd="1" destOrd="0" presId="urn:microsoft.com/office/officeart/2005/8/layout/orgChart1"/>
    <dgm:cxn modelId="{51A5F156-514C-4D08-A7C5-B992BCC27E1A}" type="presParOf" srcId="{9EC83C4A-1088-4A99-92D3-841AAF93E0F9}" destId="{C27A6453-068D-4150-94B7-96CADB9995CB}" srcOrd="1" destOrd="0" presId="urn:microsoft.com/office/officeart/2005/8/layout/orgChart1"/>
    <dgm:cxn modelId="{525359EE-A3BB-4F5D-9D09-776A9F30E317}" type="presParOf" srcId="{9EC83C4A-1088-4A99-92D3-841AAF93E0F9}" destId="{FD51C308-9F12-4A24-A5BF-DAA0C3865FE4}" srcOrd="2" destOrd="0" presId="urn:microsoft.com/office/officeart/2005/8/layout/orgChart1"/>
    <dgm:cxn modelId="{7518F0C4-8C42-4511-B2C9-E6F629F0CF17}" type="presParOf" srcId="{5AD80E60-0F9D-4FF0-AE41-90D5E2AC6987}" destId="{B0ED68F1-CD5F-43B9-8AC9-AAC4713AD384}" srcOrd="4" destOrd="0" presId="urn:microsoft.com/office/officeart/2005/8/layout/orgChart1"/>
    <dgm:cxn modelId="{A5E7BDE1-6211-479E-9C30-AC915880CFF8}" type="presParOf" srcId="{5AD80E60-0F9D-4FF0-AE41-90D5E2AC6987}" destId="{651DD690-3C4F-479A-BE3E-8C4652C4ABE2}" srcOrd="5" destOrd="0" presId="urn:microsoft.com/office/officeart/2005/8/layout/orgChart1"/>
    <dgm:cxn modelId="{0B8E22AB-8484-4009-89DD-0D8F0D6A3248}" type="presParOf" srcId="{651DD690-3C4F-479A-BE3E-8C4652C4ABE2}" destId="{1CA620D6-5194-42E0-B921-664DE8FC3248}" srcOrd="0" destOrd="0" presId="urn:microsoft.com/office/officeart/2005/8/layout/orgChart1"/>
    <dgm:cxn modelId="{F12F150E-1118-4428-B8B2-C49F1E9D153E}" type="presParOf" srcId="{1CA620D6-5194-42E0-B921-664DE8FC3248}" destId="{54B50FC9-8C50-45B3-B00F-56CE69778DC5}" srcOrd="0" destOrd="0" presId="urn:microsoft.com/office/officeart/2005/8/layout/orgChart1"/>
    <dgm:cxn modelId="{A5E7C42E-F9A5-4FC9-8B3A-030379758568}" type="presParOf" srcId="{1CA620D6-5194-42E0-B921-664DE8FC3248}" destId="{89542380-E5EF-4522-9D25-612A27648612}" srcOrd="1" destOrd="0" presId="urn:microsoft.com/office/officeart/2005/8/layout/orgChart1"/>
    <dgm:cxn modelId="{31AB2B17-CF74-4898-AD52-FB4A3D89902B}" type="presParOf" srcId="{651DD690-3C4F-479A-BE3E-8C4652C4ABE2}" destId="{616B5237-5809-4C7A-BE33-6BFE87593E39}" srcOrd="1" destOrd="0" presId="urn:microsoft.com/office/officeart/2005/8/layout/orgChart1"/>
    <dgm:cxn modelId="{2E598BCD-7808-4FBF-9A22-AE3D5FEBF0C4}" type="presParOf" srcId="{651DD690-3C4F-479A-BE3E-8C4652C4ABE2}" destId="{5B40B00B-360C-49C7-8A13-1D9C1FB760DA}" srcOrd="2" destOrd="0" presId="urn:microsoft.com/office/officeart/2005/8/layout/orgChart1"/>
    <dgm:cxn modelId="{C48CF7ED-ED00-41AF-8490-5544C38ED276}" type="presParOf" srcId="{66BA62E6-B577-4632-9641-4794FEF32C6A}" destId="{B245857B-4AE7-4DFD-BD52-5AD19FB0BDE6}" srcOrd="2" destOrd="0" presId="urn:microsoft.com/office/officeart/2005/8/layout/orgChart1"/>
    <dgm:cxn modelId="{E053C1BA-B817-4B0E-9DBC-26FDE473DC11}" type="presParOf" srcId="{BD0A91AF-E904-4EDC-AE3D-1224DB9ACD01}" destId="{D0B70722-1D10-48F4-9733-20492E88874F}" srcOrd="2" destOrd="0" presId="urn:microsoft.com/office/officeart/2005/8/layout/orgChart1"/>
    <dgm:cxn modelId="{F2E2B4F1-AB25-4096-AE44-B0A22BBE921B}" type="presParOf" srcId="{BD0A91AF-E904-4EDC-AE3D-1224DB9ACD01}" destId="{7C3FE1FE-01BF-4BEE-AF47-E8CB7CCF7B1D}" srcOrd="3" destOrd="0" presId="urn:microsoft.com/office/officeart/2005/8/layout/orgChart1"/>
    <dgm:cxn modelId="{A2FDFF83-8A8E-42E3-9F05-50E5EB58C7B0}" type="presParOf" srcId="{7C3FE1FE-01BF-4BEE-AF47-E8CB7CCF7B1D}" destId="{341582D9-8348-4A87-AC6F-6E37243AA697}" srcOrd="0" destOrd="0" presId="urn:microsoft.com/office/officeart/2005/8/layout/orgChart1"/>
    <dgm:cxn modelId="{E1EC4D04-7BA0-4040-9819-753A961F68F6}" type="presParOf" srcId="{341582D9-8348-4A87-AC6F-6E37243AA697}" destId="{2957C4E5-CEAA-4CA6-9B69-F31233CE9D6A}" srcOrd="0" destOrd="0" presId="urn:microsoft.com/office/officeart/2005/8/layout/orgChart1"/>
    <dgm:cxn modelId="{0C69438D-D971-4837-B381-A9760A06B3D4}" type="presParOf" srcId="{341582D9-8348-4A87-AC6F-6E37243AA697}" destId="{54C2260B-5894-4AA2-A0B1-B89860B53203}" srcOrd="1" destOrd="0" presId="urn:microsoft.com/office/officeart/2005/8/layout/orgChart1"/>
    <dgm:cxn modelId="{F709668E-F02D-41D1-9E91-7F1D7077724D}" type="presParOf" srcId="{7C3FE1FE-01BF-4BEE-AF47-E8CB7CCF7B1D}" destId="{EE30CBB6-D76F-4CF3-AA2E-DD78FFB73EAE}" srcOrd="1" destOrd="0" presId="urn:microsoft.com/office/officeart/2005/8/layout/orgChart1"/>
    <dgm:cxn modelId="{1A7C8E91-0AB1-4761-BE47-6D2B1922BF93}" type="presParOf" srcId="{EE30CBB6-D76F-4CF3-AA2E-DD78FFB73EAE}" destId="{BCBFCCAD-BF97-4D6F-8C06-2228E18CDF89}" srcOrd="0" destOrd="0" presId="urn:microsoft.com/office/officeart/2005/8/layout/orgChart1"/>
    <dgm:cxn modelId="{0D7DD223-9863-4B5E-AC2F-6A1CEF1EE3F7}" type="presParOf" srcId="{EE30CBB6-D76F-4CF3-AA2E-DD78FFB73EAE}" destId="{B11CB2D1-233C-4B76-BBEF-4856F6880C0D}" srcOrd="1" destOrd="0" presId="urn:microsoft.com/office/officeart/2005/8/layout/orgChart1"/>
    <dgm:cxn modelId="{B60382A0-002B-487F-8B76-EAFB02F45923}" type="presParOf" srcId="{B11CB2D1-233C-4B76-BBEF-4856F6880C0D}" destId="{8E3587CA-AF1C-47AE-96F3-E8ACB12C63BD}" srcOrd="0" destOrd="0" presId="urn:microsoft.com/office/officeart/2005/8/layout/orgChart1"/>
    <dgm:cxn modelId="{C7F98CCF-39AF-4763-954E-B48984430918}" type="presParOf" srcId="{8E3587CA-AF1C-47AE-96F3-E8ACB12C63BD}" destId="{B1A16988-D606-445D-97E4-3C0B16C7ABD3}" srcOrd="0" destOrd="0" presId="urn:microsoft.com/office/officeart/2005/8/layout/orgChart1"/>
    <dgm:cxn modelId="{A74A077E-71FD-4E3F-936A-33D152CE67D4}" type="presParOf" srcId="{8E3587CA-AF1C-47AE-96F3-E8ACB12C63BD}" destId="{07A0A3D5-34E0-4FBF-A5D6-291331F4A970}" srcOrd="1" destOrd="0" presId="urn:microsoft.com/office/officeart/2005/8/layout/orgChart1"/>
    <dgm:cxn modelId="{FD5E6193-DC11-4D13-949A-F9FB8877C4A2}" type="presParOf" srcId="{B11CB2D1-233C-4B76-BBEF-4856F6880C0D}" destId="{BF185784-89E5-489C-A205-465D801B5864}" srcOrd="1" destOrd="0" presId="urn:microsoft.com/office/officeart/2005/8/layout/orgChart1"/>
    <dgm:cxn modelId="{EE0BFF1C-CCC2-43EB-9222-8BBA96DF3A8E}" type="presParOf" srcId="{BF185784-89E5-489C-A205-465D801B5864}" destId="{65C58CA1-DCED-4E62-B399-603AAD2220FD}" srcOrd="0" destOrd="0" presId="urn:microsoft.com/office/officeart/2005/8/layout/orgChart1"/>
    <dgm:cxn modelId="{8DA7238F-F429-4CC2-9079-175AE0680796}" type="presParOf" srcId="{BF185784-89E5-489C-A205-465D801B5864}" destId="{3BFAD3C6-948B-4469-88AE-94518642743D}" srcOrd="1" destOrd="0" presId="urn:microsoft.com/office/officeart/2005/8/layout/orgChart1"/>
    <dgm:cxn modelId="{1443E69B-02A8-48BB-911C-8B19158ABBAC}" type="presParOf" srcId="{3BFAD3C6-948B-4469-88AE-94518642743D}" destId="{D95077B8-4168-4934-9415-F4C722B4F84A}" srcOrd="0" destOrd="0" presId="urn:microsoft.com/office/officeart/2005/8/layout/orgChart1"/>
    <dgm:cxn modelId="{7E0D6C66-149E-4418-9FD2-A11F4818B47F}" type="presParOf" srcId="{D95077B8-4168-4934-9415-F4C722B4F84A}" destId="{94FBA50F-8CD2-4C1A-A9E0-A5BC418212F4}" srcOrd="0" destOrd="0" presId="urn:microsoft.com/office/officeart/2005/8/layout/orgChart1"/>
    <dgm:cxn modelId="{E85080B2-399B-43C2-B242-7303A2634020}" type="presParOf" srcId="{D95077B8-4168-4934-9415-F4C722B4F84A}" destId="{7E90CCD8-17D8-4786-8133-1DA76FDE6A7B}" srcOrd="1" destOrd="0" presId="urn:microsoft.com/office/officeart/2005/8/layout/orgChart1"/>
    <dgm:cxn modelId="{41F08A84-2C7E-4031-9199-8EB1686C4A2B}" type="presParOf" srcId="{3BFAD3C6-948B-4469-88AE-94518642743D}" destId="{D6FC610E-BCA4-4949-97D8-612F87F69C7D}" srcOrd="1" destOrd="0" presId="urn:microsoft.com/office/officeart/2005/8/layout/orgChart1"/>
    <dgm:cxn modelId="{01C2CF93-95E6-4298-81C9-D4B4422C6325}" type="presParOf" srcId="{3BFAD3C6-948B-4469-88AE-94518642743D}" destId="{764FAA27-23C6-4CB6-A59B-651C646AFE21}" srcOrd="2" destOrd="0" presId="urn:microsoft.com/office/officeart/2005/8/layout/orgChart1"/>
    <dgm:cxn modelId="{1C08D2CE-B832-4F7C-8DF1-1DB42B78D183}" type="presParOf" srcId="{BF185784-89E5-489C-A205-465D801B5864}" destId="{24DE47D4-E2F4-4AEB-9AA0-0B4D1FCA0001}" srcOrd="2" destOrd="0" presId="urn:microsoft.com/office/officeart/2005/8/layout/orgChart1"/>
    <dgm:cxn modelId="{920D9469-B003-49E0-B916-4BDD543D5723}" type="presParOf" srcId="{BF185784-89E5-489C-A205-465D801B5864}" destId="{663E41EC-E1FB-402A-98CE-F7EE492DF4F4}" srcOrd="3" destOrd="0" presId="urn:microsoft.com/office/officeart/2005/8/layout/orgChart1"/>
    <dgm:cxn modelId="{E72A6E07-A87A-4D97-B437-91785E6AD371}" type="presParOf" srcId="{663E41EC-E1FB-402A-98CE-F7EE492DF4F4}" destId="{433360F1-84E7-4765-9500-E578B2D2E2BD}" srcOrd="0" destOrd="0" presId="urn:microsoft.com/office/officeart/2005/8/layout/orgChart1"/>
    <dgm:cxn modelId="{03BD29EB-8DDC-4FA3-B93F-FE1B1FE4E0B7}" type="presParOf" srcId="{433360F1-84E7-4765-9500-E578B2D2E2BD}" destId="{5FE56E2D-A4EB-45BF-8866-D29418AAA817}" srcOrd="0" destOrd="0" presId="urn:microsoft.com/office/officeart/2005/8/layout/orgChart1"/>
    <dgm:cxn modelId="{42FEC598-37E0-4ABA-B36A-1240A6D34AAF}" type="presParOf" srcId="{433360F1-84E7-4765-9500-E578B2D2E2BD}" destId="{AE616074-FA95-40F9-BF22-8B7D1F30181C}" srcOrd="1" destOrd="0" presId="urn:microsoft.com/office/officeart/2005/8/layout/orgChart1"/>
    <dgm:cxn modelId="{0B69C65F-9172-41EB-8DC5-506D407AEA92}" type="presParOf" srcId="{663E41EC-E1FB-402A-98CE-F7EE492DF4F4}" destId="{BC4E407B-E3BA-4B69-B0CD-F3806EEC37D6}" srcOrd="1" destOrd="0" presId="urn:microsoft.com/office/officeart/2005/8/layout/orgChart1"/>
    <dgm:cxn modelId="{ACAD49A1-C192-492E-8305-474D06875AE0}" type="presParOf" srcId="{663E41EC-E1FB-402A-98CE-F7EE492DF4F4}" destId="{016AA484-18EC-4430-A602-0FF967F2FC2C}" srcOrd="2" destOrd="0" presId="urn:microsoft.com/office/officeart/2005/8/layout/orgChart1"/>
    <dgm:cxn modelId="{63B84770-3D24-4CAC-805B-A6F8B191F2C4}" type="presParOf" srcId="{B11CB2D1-233C-4B76-BBEF-4856F6880C0D}" destId="{6B252FBB-A9B8-4448-95FE-8C2B1F34B95B}" srcOrd="2" destOrd="0" presId="urn:microsoft.com/office/officeart/2005/8/layout/orgChart1"/>
    <dgm:cxn modelId="{71EE8082-DCB3-40E7-B391-2BC566D0D798}" type="presParOf" srcId="{7C3FE1FE-01BF-4BEE-AF47-E8CB7CCF7B1D}" destId="{D65E2F08-481B-4961-ADDA-74D1948A3FD9}" srcOrd="2" destOrd="0" presId="urn:microsoft.com/office/officeart/2005/8/layout/orgChart1"/>
    <dgm:cxn modelId="{D99A5D41-718B-47AA-A5D5-C71648DB2D62}" type="presParOf" srcId="{BD0A91AF-E904-4EDC-AE3D-1224DB9ACD01}" destId="{EB0EA8BC-5835-49AE-ACA7-897C98D4BB26}" srcOrd="4" destOrd="0" presId="urn:microsoft.com/office/officeart/2005/8/layout/orgChart1"/>
    <dgm:cxn modelId="{26C23DAE-4229-455F-9525-23691826EB8F}" type="presParOf" srcId="{BD0A91AF-E904-4EDC-AE3D-1224DB9ACD01}" destId="{976E4F50-37AF-4404-AB0C-753926DDC7C8}" srcOrd="5" destOrd="0" presId="urn:microsoft.com/office/officeart/2005/8/layout/orgChart1"/>
    <dgm:cxn modelId="{0BED1DB7-25C5-48D5-91B5-14CF630C1A77}" type="presParOf" srcId="{976E4F50-37AF-4404-AB0C-753926DDC7C8}" destId="{D69D934B-1EE0-4F38-BE1D-5B29D31C0559}" srcOrd="0" destOrd="0" presId="urn:microsoft.com/office/officeart/2005/8/layout/orgChart1"/>
    <dgm:cxn modelId="{FC3B9E9E-42CC-4049-9393-0934414F71B8}" type="presParOf" srcId="{D69D934B-1EE0-4F38-BE1D-5B29D31C0559}" destId="{04ADB2B2-89F5-404A-8EEB-D33F8BF9AD20}" srcOrd="0" destOrd="0" presId="urn:microsoft.com/office/officeart/2005/8/layout/orgChart1"/>
    <dgm:cxn modelId="{DB087BAE-DA29-4683-97DD-070FAA514D61}" type="presParOf" srcId="{D69D934B-1EE0-4F38-BE1D-5B29D31C0559}" destId="{460AF175-4606-4FDB-AAAB-53366D62E0A4}" srcOrd="1" destOrd="0" presId="urn:microsoft.com/office/officeart/2005/8/layout/orgChart1"/>
    <dgm:cxn modelId="{2A3ABA7B-84E4-433E-A231-99570DBD05A0}" type="presParOf" srcId="{976E4F50-37AF-4404-AB0C-753926DDC7C8}" destId="{8BFAC2FB-CAFC-4EA3-B7D0-1613734413D1}" srcOrd="1" destOrd="0" presId="urn:microsoft.com/office/officeart/2005/8/layout/orgChart1"/>
    <dgm:cxn modelId="{A8CEE23B-222E-490C-B0A1-57AD848DF17A}" type="presParOf" srcId="{8BFAC2FB-CAFC-4EA3-B7D0-1613734413D1}" destId="{D2777E88-E16A-4446-8E45-44D07082FF21}" srcOrd="0" destOrd="0" presId="urn:microsoft.com/office/officeart/2005/8/layout/orgChart1"/>
    <dgm:cxn modelId="{9048B652-1462-40A1-940C-AB8249CBD08C}" type="presParOf" srcId="{8BFAC2FB-CAFC-4EA3-B7D0-1613734413D1}" destId="{61F06185-E015-4173-B80E-71F4BC1E07A1}" srcOrd="1" destOrd="0" presId="urn:microsoft.com/office/officeart/2005/8/layout/orgChart1"/>
    <dgm:cxn modelId="{BB1B6E67-D880-47E6-BDDB-749EB87CACFA}" type="presParOf" srcId="{61F06185-E015-4173-B80E-71F4BC1E07A1}" destId="{7EC1D6FF-5005-40F8-8800-B8F7FA6DB0DB}" srcOrd="0" destOrd="0" presId="urn:microsoft.com/office/officeart/2005/8/layout/orgChart1"/>
    <dgm:cxn modelId="{743A5118-09B6-4D2A-A318-D5836F53DC35}" type="presParOf" srcId="{7EC1D6FF-5005-40F8-8800-B8F7FA6DB0DB}" destId="{4CEAB0FB-E697-441F-9A5C-6036619ED91D}" srcOrd="0" destOrd="0" presId="urn:microsoft.com/office/officeart/2005/8/layout/orgChart1"/>
    <dgm:cxn modelId="{DBDA375A-D907-46CE-BC74-2F99436018B4}" type="presParOf" srcId="{7EC1D6FF-5005-40F8-8800-B8F7FA6DB0DB}" destId="{C7220AAC-8049-4D84-AFAC-9FFF028B4200}" srcOrd="1" destOrd="0" presId="urn:microsoft.com/office/officeart/2005/8/layout/orgChart1"/>
    <dgm:cxn modelId="{651C11B8-6739-48F2-BC20-972DC6EBC1B0}" type="presParOf" srcId="{61F06185-E015-4173-B80E-71F4BC1E07A1}" destId="{EBE67FE9-91F2-46CD-AD8F-ECF3941721AD}" srcOrd="1" destOrd="0" presId="urn:microsoft.com/office/officeart/2005/8/layout/orgChart1"/>
    <dgm:cxn modelId="{B4026236-8F1C-4CA1-9BF7-742FE6336229}" type="presParOf" srcId="{61F06185-E015-4173-B80E-71F4BC1E07A1}" destId="{7F89E59A-0542-4FBC-A8F9-3CE09D535EB6}" srcOrd="2" destOrd="0" presId="urn:microsoft.com/office/officeart/2005/8/layout/orgChart1"/>
    <dgm:cxn modelId="{91543B74-D3DE-4E70-8177-5843B06942AB}" type="presParOf" srcId="{8BFAC2FB-CAFC-4EA3-B7D0-1613734413D1}" destId="{836C27D0-3E9B-482C-8FB5-DC43C736EECA}" srcOrd="2" destOrd="0" presId="urn:microsoft.com/office/officeart/2005/8/layout/orgChart1"/>
    <dgm:cxn modelId="{B1665055-D63B-41E0-B8A8-555CA5B14525}" type="presParOf" srcId="{8BFAC2FB-CAFC-4EA3-B7D0-1613734413D1}" destId="{95F6CCF0-B468-42B0-98A1-C2D643460874}" srcOrd="3" destOrd="0" presId="urn:microsoft.com/office/officeart/2005/8/layout/orgChart1"/>
    <dgm:cxn modelId="{EA0F576D-BEA5-4F67-93E1-622149E014E4}" type="presParOf" srcId="{95F6CCF0-B468-42B0-98A1-C2D643460874}" destId="{A98C3F4E-77DD-4B2D-AF49-B298E468C010}" srcOrd="0" destOrd="0" presId="urn:microsoft.com/office/officeart/2005/8/layout/orgChart1"/>
    <dgm:cxn modelId="{E2A301E0-A9C2-4229-BCD2-582143E4D3F4}" type="presParOf" srcId="{A98C3F4E-77DD-4B2D-AF49-B298E468C010}" destId="{1117A715-389B-46C7-B5C3-D603174F3282}" srcOrd="0" destOrd="0" presId="urn:microsoft.com/office/officeart/2005/8/layout/orgChart1"/>
    <dgm:cxn modelId="{87614FBC-E052-4E82-B913-A02F54E715BF}" type="presParOf" srcId="{A98C3F4E-77DD-4B2D-AF49-B298E468C010}" destId="{876B7D9E-76FA-408E-BF22-20EF3B3F1064}" srcOrd="1" destOrd="0" presId="urn:microsoft.com/office/officeart/2005/8/layout/orgChart1"/>
    <dgm:cxn modelId="{63938AA8-5C7B-4F1C-9C60-660302EFFBC0}" type="presParOf" srcId="{95F6CCF0-B468-42B0-98A1-C2D643460874}" destId="{61F67532-94D5-45D7-ACC5-BD19891EE68D}" srcOrd="1" destOrd="0" presId="urn:microsoft.com/office/officeart/2005/8/layout/orgChart1"/>
    <dgm:cxn modelId="{FF00228B-8AEB-42CF-AC57-0F7BE1DFB522}" type="presParOf" srcId="{95F6CCF0-B468-42B0-98A1-C2D643460874}" destId="{ACD417DC-E187-4A0A-80F4-9365923159EA}" srcOrd="2" destOrd="0" presId="urn:microsoft.com/office/officeart/2005/8/layout/orgChart1"/>
    <dgm:cxn modelId="{A5B7E4DA-6C3C-43DE-AA89-CF8470D7E747}" type="presParOf" srcId="{8BFAC2FB-CAFC-4EA3-B7D0-1613734413D1}" destId="{04A37689-0278-4ADF-9967-3EEDB810796C}" srcOrd="4" destOrd="0" presId="urn:microsoft.com/office/officeart/2005/8/layout/orgChart1"/>
    <dgm:cxn modelId="{CB6C5842-FB87-49A2-9B9C-34DD8105F8FB}" type="presParOf" srcId="{8BFAC2FB-CAFC-4EA3-B7D0-1613734413D1}" destId="{D03D12F6-A031-4865-A609-CE2A693125AF}" srcOrd="5" destOrd="0" presId="urn:microsoft.com/office/officeart/2005/8/layout/orgChart1"/>
    <dgm:cxn modelId="{886ED725-B9E0-47D4-9DE3-9D6B56465875}" type="presParOf" srcId="{D03D12F6-A031-4865-A609-CE2A693125AF}" destId="{342D0917-D63E-4041-9680-DBE15060A25E}" srcOrd="0" destOrd="0" presId="urn:microsoft.com/office/officeart/2005/8/layout/orgChart1"/>
    <dgm:cxn modelId="{C87BF2C1-C6A4-46B8-BD84-A75C17806057}" type="presParOf" srcId="{342D0917-D63E-4041-9680-DBE15060A25E}" destId="{C847BEE0-517D-42DB-961A-81D421BE8AB9}" srcOrd="0" destOrd="0" presId="urn:microsoft.com/office/officeart/2005/8/layout/orgChart1"/>
    <dgm:cxn modelId="{EF3B6AFB-0530-44B7-8618-8902C190BFC8}" type="presParOf" srcId="{342D0917-D63E-4041-9680-DBE15060A25E}" destId="{D8A904D9-A5C7-4043-AF9E-741C9C72EFB8}" srcOrd="1" destOrd="0" presId="urn:microsoft.com/office/officeart/2005/8/layout/orgChart1"/>
    <dgm:cxn modelId="{15FCCD9A-8D0B-43BD-AFE6-FB1A71067728}" type="presParOf" srcId="{D03D12F6-A031-4865-A609-CE2A693125AF}" destId="{CE2F4B0F-7153-4187-9DEC-7A7768236DE5}" srcOrd="1" destOrd="0" presId="urn:microsoft.com/office/officeart/2005/8/layout/orgChart1"/>
    <dgm:cxn modelId="{C0FE6FCB-BF3E-4907-87C5-A2DF8FE5D34F}" type="presParOf" srcId="{D03D12F6-A031-4865-A609-CE2A693125AF}" destId="{B5E2E055-CF53-4D1D-B113-F7FDACAD6578}" srcOrd="2" destOrd="0" presId="urn:microsoft.com/office/officeart/2005/8/layout/orgChart1"/>
    <dgm:cxn modelId="{A4AD277B-82A8-4EEA-A2B8-3986300503F3}" type="presParOf" srcId="{976E4F50-37AF-4404-AB0C-753926DDC7C8}" destId="{D307E015-0BFF-4557-878D-8DD0F1975DE0}" srcOrd="2" destOrd="0" presId="urn:microsoft.com/office/officeart/2005/8/layout/orgChart1"/>
    <dgm:cxn modelId="{53F2D910-7C35-44E1-8F36-3A4680AB02B9}" type="presParOf" srcId="{BD0A91AF-E904-4EDC-AE3D-1224DB9ACD01}" destId="{C1978AAF-57A8-431C-897F-F91A571D7AFA}" srcOrd="6" destOrd="0" presId="urn:microsoft.com/office/officeart/2005/8/layout/orgChart1"/>
    <dgm:cxn modelId="{92961DEE-C0B7-43B2-A007-00CA972981B9}" type="presParOf" srcId="{BD0A91AF-E904-4EDC-AE3D-1224DB9ACD01}" destId="{9FF2C7AA-0189-4301-8626-4B0AE949519C}" srcOrd="7" destOrd="0" presId="urn:microsoft.com/office/officeart/2005/8/layout/orgChart1"/>
    <dgm:cxn modelId="{328355F0-C3A5-42D1-B9E4-EFDF7A1EB13A}" type="presParOf" srcId="{9FF2C7AA-0189-4301-8626-4B0AE949519C}" destId="{F7379C7E-9866-4ADE-8F20-6D10BA53EDD4}" srcOrd="0" destOrd="0" presId="urn:microsoft.com/office/officeart/2005/8/layout/orgChart1"/>
    <dgm:cxn modelId="{DF09FFB3-D52E-480A-955E-CDD49952AF59}" type="presParOf" srcId="{F7379C7E-9866-4ADE-8F20-6D10BA53EDD4}" destId="{B65075D8-EAD5-4D6D-98BA-FA66D6FE2D47}" srcOrd="0" destOrd="0" presId="urn:microsoft.com/office/officeart/2005/8/layout/orgChart1"/>
    <dgm:cxn modelId="{9F427609-7D4D-4B89-A694-E11F7639FA10}" type="presParOf" srcId="{F7379C7E-9866-4ADE-8F20-6D10BA53EDD4}" destId="{74752C15-06DF-451F-B98B-6883D09604A9}" srcOrd="1" destOrd="0" presId="urn:microsoft.com/office/officeart/2005/8/layout/orgChart1"/>
    <dgm:cxn modelId="{D0E260EE-58DE-4B83-A073-FC1298BB7A2D}" type="presParOf" srcId="{9FF2C7AA-0189-4301-8626-4B0AE949519C}" destId="{7E2B36A1-228F-408F-AA8F-7B1F9E5769CB}" srcOrd="1" destOrd="0" presId="urn:microsoft.com/office/officeart/2005/8/layout/orgChart1"/>
    <dgm:cxn modelId="{092775A2-A644-4B21-9048-6220A0D3D772}" type="presParOf" srcId="{7E2B36A1-228F-408F-AA8F-7B1F9E5769CB}" destId="{3D7176F7-4008-4079-BB63-447BF9DD7ACB}" srcOrd="0" destOrd="0" presId="urn:microsoft.com/office/officeart/2005/8/layout/orgChart1"/>
    <dgm:cxn modelId="{FBF11077-EBD5-4A35-ACBA-63E7E8B43DC4}" type="presParOf" srcId="{7E2B36A1-228F-408F-AA8F-7B1F9E5769CB}" destId="{5BF4EE9E-C8C6-44CF-B4D8-CC2C9EAEDC42}" srcOrd="1" destOrd="0" presId="urn:microsoft.com/office/officeart/2005/8/layout/orgChart1"/>
    <dgm:cxn modelId="{83664CF5-EB74-4756-80DC-763BA5C394CF}" type="presParOf" srcId="{5BF4EE9E-C8C6-44CF-B4D8-CC2C9EAEDC42}" destId="{C48F45CC-976E-4B75-AC5E-AF7F564A1F6A}" srcOrd="0" destOrd="0" presId="urn:microsoft.com/office/officeart/2005/8/layout/orgChart1"/>
    <dgm:cxn modelId="{398B5A1F-8F07-4556-AB27-60FF2A3F6DDE}" type="presParOf" srcId="{C48F45CC-976E-4B75-AC5E-AF7F564A1F6A}" destId="{8CD5B38D-77A2-4D0F-8FE1-40E55D898D15}" srcOrd="0" destOrd="0" presId="urn:microsoft.com/office/officeart/2005/8/layout/orgChart1"/>
    <dgm:cxn modelId="{608BB9CC-8361-4135-941A-AD0521F89CD2}" type="presParOf" srcId="{C48F45CC-976E-4B75-AC5E-AF7F564A1F6A}" destId="{DA92F164-D15E-427D-B013-541C4AE7EDDD}" srcOrd="1" destOrd="0" presId="urn:microsoft.com/office/officeart/2005/8/layout/orgChart1"/>
    <dgm:cxn modelId="{ABC3B047-1115-4C81-AACD-5159AB1737D6}" type="presParOf" srcId="{5BF4EE9E-C8C6-44CF-B4D8-CC2C9EAEDC42}" destId="{C98620E3-3057-46F7-AC8A-F05489AE6950}" srcOrd="1" destOrd="0" presId="urn:microsoft.com/office/officeart/2005/8/layout/orgChart1"/>
    <dgm:cxn modelId="{8F085F6B-7574-4FC7-9CF0-32253CC5094E}" type="presParOf" srcId="{5BF4EE9E-C8C6-44CF-B4D8-CC2C9EAEDC42}" destId="{27BE8280-EE6C-4C52-95CB-15C224E9330A}" srcOrd="2" destOrd="0" presId="urn:microsoft.com/office/officeart/2005/8/layout/orgChart1"/>
    <dgm:cxn modelId="{0477AA88-82E4-4969-8E52-68CCCD8AA748}" type="presParOf" srcId="{7E2B36A1-228F-408F-AA8F-7B1F9E5769CB}" destId="{19F12B9E-FCB2-4CCC-BD33-6A5BB8BC1F87}" srcOrd="2" destOrd="0" presId="urn:microsoft.com/office/officeart/2005/8/layout/orgChart1"/>
    <dgm:cxn modelId="{34632039-1D8F-4C59-B48D-092EF994D455}" type="presParOf" srcId="{7E2B36A1-228F-408F-AA8F-7B1F9E5769CB}" destId="{212E90F9-8A7E-4C1C-A1A5-C6ACD6368FA7}" srcOrd="3" destOrd="0" presId="urn:microsoft.com/office/officeart/2005/8/layout/orgChart1"/>
    <dgm:cxn modelId="{D99A106D-3C36-4E75-8C5A-B71E9DC745FB}" type="presParOf" srcId="{212E90F9-8A7E-4C1C-A1A5-C6ACD6368FA7}" destId="{7B33D2B6-DF8F-48AA-ADF6-08385C4AE727}" srcOrd="0" destOrd="0" presId="urn:microsoft.com/office/officeart/2005/8/layout/orgChart1"/>
    <dgm:cxn modelId="{86D8049E-BE64-4F96-AFF0-065FF2BC0138}" type="presParOf" srcId="{7B33D2B6-DF8F-48AA-ADF6-08385C4AE727}" destId="{577E80B5-9E7B-4CC6-BDBA-A5D15E25C92C}" srcOrd="0" destOrd="0" presId="urn:microsoft.com/office/officeart/2005/8/layout/orgChart1"/>
    <dgm:cxn modelId="{13F4757E-4521-459F-B451-4BD67134C818}" type="presParOf" srcId="{7B33D2B6-DF8F-48AA-ADF6-08385C4AE727}" destId="{F88A6BA4-24EE-4B30-AC14-784390B2E4C9}" srcOrd="1" destOrd="0" presId="urn:microsoft.com/office/officeart/2005/8/layout/orgChart1"/>
    <dgm:cxn modelId="{9C996E75-A7A6-4581-95FE-6D9B25CF18F7}" type="presParOf" srcId="{212E90F9-8A7E-4C1C-A1A5-C6ACD6368FA7}" destId="{B455F4BC-647F-40D1-BC82-C1E3D0EC200D}" srcOrd="1" destOrd="0" presId="urn:microsoft.com/office/officeart/2005/8/layout/orgChart1"/>
    <dgm:cxn modelId="{EB03F96E-8604-441C-A715-576352FCCA71}" type="presParOf" srcId="{212E90F9-8A7E-4C1C-A1A5-C6ACD6368FA7}" destId="{E01E1272-180D-450B-AD26-7D21A4F5D436}" srcOrd="2" destOrd="0" presId="urn:microsoft.com/office/officeart/2005/8/layout/orgChart1"/>
    <dgm:cxn modelId="{F96AE6BC-C386-4B00-906B-AB20D297F282}" type="presParOf" srcId="{7E2B36A1-228F-408F-AA8F-7B1F9E5769CB}" destId="{60D70DB9-9325-4F50-8249-A36B999B9035}" srcOrd="4" destOrd="0" presId="urn:microsoft.com/office/officeart/2005/8/layout/orgChart1"/>
    <dgm:cxn modelId="{EB4450F8-1122-4641-ABFF-9C8A551CD900}" type="presParOf" srcId="{7E2B36A1-228F-408F-AA8F-7B1F9E5769CB}" destId="{DCBC7B48-0FB2-4DE3-9570-D3C7A310FD3D}" srcOrd="5" destOrd="0" presId="urn:microsoft.com/office/officeart/2005/8/layout/orgChart1"/>
    <dgm:cxn modelId="{B01C2603-BAE1-4C3A-8CD0-6353DABDE4DA}" type="presParOf" srcId="{DCBC7B48-0FB2-4DE3-9570-D3C7A310FD3D}" destId="{9D3DBBE7-3DDD-46BB-8FD1-94BBDF9AA05B}" srcOrd="0" destOrd="0" presId="urn:microsoft.com/office/officeart/2005/8/layout/orgChart1"/>
    <dgm:cxn modelId="{9B99A066-D4B8-42EE-B5EA-EE42D6462879}" type="presParOf" srcId="{9D3DBBE7-3DDD-46BB-8FD1-94BBDF9AA05B}" destId="{CBBEEFB4-F328-40E9-82B9-13AF8C8DC4C0}" srcOrd="0" destOrd="0" presId="urn:microsoft.com/office/officeart/2005/8/layout/orgChart1"/>
    <dgm:cxn modelId="{72651ABD-28BA-4F86-B974-B1E1E593F21F}" type="presParOf" srcId="{9D3DBBE7-3DDD-46BB-8FD1-94BBDF9AA05B}" destId="{B049DBFD-EB74-4B1F-BEB0-184A99A3A208}" srcOrd="1" destOrd="0" presId="urn:microsoft.com/office/officeart/2005/8/layout/orgChart1"/>
    <dgm:cxn modelId="{F3C8BF4B-32B5-40DC-A3B3-870E7795EB3B}" type="presParOf" srcId="{DCBC7B48-0FB2-4DE3-9570-D3C7A310FD3D}" destId="{B508204B-CF59-4807-AF0D-1BA18BEE6FB1}" srcOrd="1" destOrd="0" presId="urn:microsoft.com/office/officeart/2005/8/layout/orgChart1"/>
    <dgm:cxn modelId="{0B73F58A-0A62-423A-A530-488C60A6560C}" type="presParOf" srcId="{DCBC7B48-0FB2-4DE3-9570-D3C7A310FD3D}" destId="{1CD6B734-C4C6-4CCA-BB7C-50683717E4FC}" srcOrd="2" destOrd="0" presId="urn:microsoft.com/office/officeart/2005/8/layout/orgChart1"/>
    <dgm:cxn modelId="{05A85628-74AC-4D2A-982D-7B23E666B4AE}" type="presParOf" srcId="{9FF2C7AA-0189-4301-8626-4B0AE949519C}" destId="{793A4FB3-378A-4A9D-8309-B7B4DB35FCE2}" srcOrd="2" destOrd="0" presId="urn:microsoft.com/office/officeart/2005/8/layout/orgChart1"/>
    <dgm:cxn modelId="{628E1900-958F-4DC6-BFE5-EA1BA959822E}" type="presParOf" srcId="{19457444-22E1-48A2-A8AB-ABD46747F621}" destId="{1AF99621-3974-4953-85F8-FDCFB10FA9AD}" srcOrd="2" destOrd="0" presId="urn:microsoft.com/office/officeart/2005/8/layout/orgChart1"/>
    <dgm:cxn modelId="{8B17654B-42F2-4C7F-930E-3E170653DA1E}" type="presParOf" srcId="{E9A82D41-C005-4114-8374-EF57A2C5173B}" destId="{E152F4BA-E596-4581-95DC-1FBCAF2584FB}" srcOrd="1" destOrd="0" presId="urn:microsoft.com/office/officeart/2005/8/layout/orgChart1"/>
    <dgm:cxn modelId="{07252C6A-EF77-426F-973D-D7478ABFA1FD}" type="presParOf" srcId="{E152F4BA-E596-4581-95DC-1FBCAF2584FB}" destId="{FCC2A8CD-BBAE-45D6-86D9-782301E3EE76}" srcOrd="0" destOrd="0" presId="urn:microsoft.com/office/officeart/2005/8/layout/orgChart1"/>
    <dgm:cxn modelId="{92DB5287-DF27-47D2-AF9B-DD141F55C6AF}" type="presParOf" srcId="{FCC2A8CD-BBAE-45D6-86D9-782301E3EE76}" destId="{E9CF2522-3F0F-4573-87C7-E13AC297A9E9}" srcOrd="0" destOrd="0" presId="urn:microsoft.com/office/officeart/2005/8/layout/orgChart1"/>
    <dgm:cxn modelId="{E8159319-C8DF-4367-B3FD-8C7ADEB49128}" type="presParOf" srcId="{FCC2A8CD-BBAE-45D6-86D9-782301E3EE76}" destId="{22CF748E-A625-41CD-AC73-EC7540E249ED}" srcOrd="1" destOrd="0" presId="urn:microsoft.com/office/officeart/2005/8/layout/orgChart1"/>
    <dgm:cxn modelId="{13D5B7E0-B960-4351-932A-D53E7F0DBEFA}" type="presParOf" srcId="{E152F4BA-E596-4581-95DC-1FBCAF2584FB}" destId="{39712DA7-B78A-4CCB-91F1-0760267DBC83}" srcOrd="1" destOrd="0" presId="urn:microsoft.com/office/officeart/2005/8/layout/orgChart1"/>
    <dgm:cxn modelId="{4BFA28F4-D600-4337-B76C-2762F937BAB5}" type="presParOf" srcId="{E152F4BA-E596-4581-95DC-1FBCAF2584FB}" destId="{7758B6C4-AA80-40BB-973B-D80FB7D5BF99}"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D70DB9-9325-4F50-8249-A36B999B9035}">
      <dsp:nvSpPr>
        <dsp:cNvPr id="0" name=""/>
        <dsp:cNvSpPr/>
      </dsp:nvSpPr>
      <dsp:spPr>
        <a:xfrm>
          <a:off x="4888404" y="1545860"/>
          <a:ext cx="184096" cy="2307341"/>
        </a:xfrm>
        <a:custGeom>
          <a:avLst/>
          <a:gdLst/>
          <a:ahLst/>
          <a:cxnLst/>
          <a:rect l="0" t="0" r="0" b="0"/>
          <a:pathLst>
            <a:path>
              <a:moveTo>
                <a:pt x="0" y="0"/>
              </a:moveTo>
              <a:lnTo>
                <a:pt x="0" y="2307341"/>
              </a:lnTo>
              <a:lnTo>
                <a:pt x="184096" y="23073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12B9E-FCB2-4CCC-BD33-6A5BB8BC1F87}">
      <dsp:nvSpPr>
        <dsp:cNvPr id="0" name=""/>
        <dsp:cNvSpPr/>
      </dsp:nvSpPr>
      <dsp:spPr>
        <a:xfrm>
          <a:off x="4888404" y="1545860"/>
          <a:ext cx="184096" cy="1435952"/>
        </a:xfrm>
        <a:custGeom>
          <a:avLst/>
          <a:gdLst/>
          <a:ahLst/>
          <a:cxnLst/>
          <a:rect l="0" t="0" r="0" b="0"/>
          <a:pathLst>
            <a:path>
              <a:moveTo>
                <a:pt x="0" y="0"/>
              </a:moveTo>
              <a:lnTo>
                <a:pt x="0" y="1435952"/>
              </a:lnTo>
              <a:lnTo>
                <a:pt x="184096" y="14359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7176F7-4008-4079-BB63-447BF9DD7ACB}">
      <dsp:nvSpPr>
        <dsp:cNvPr id="0" name=""/>
        <dsp:cNvSpPr/>
      </dsp:nvSpPr>
      <dsp:spPr>
        <a:xfrm>
          <a:off x="4888404" y="1545860"/>
          <a:ext cx="184096" cy="564562"/>
        </a:xfrm>
        <a:custGeom>
          <a:avLst/>
          <a:gdLst/>
          <a:ahLst/>
          <a:cxnLst/>
          <a:rect l="0" t="0" r="0" b="0"/>
          <a:pathLst>
            <a:path>
              <a:moveTo>
                <a:pt x="0" y="0"/>
              </a:moveTo>
              <a:lnTo>
                <a:pt x="0" y="564562"/>
              </a:lnTo>
              <a:lnTo>
                <a:pt x="184096" y="56456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978AAF-57A8-431C-897F-F91A571D7AFA}">
      <dsp:nvSpPr>
        <dsp:cNvPr id="0" name=""/>
        <dsp:cNvSpPr/>
      </dsp:nvSpPr>
      <dsp:spPr>
        <a:xfrm>
          <a:off x="2998347" y="674470"/>
          <a:ext cx="2380980" cy="257734"/>
        </a:xfrm>
        <a:custGeom>
          <a:avLst/>
          <a:gdLst/>
          <a:ahLst/>
          <a:cxnLst/>
          <a:rect l="0" t="0" r="0" b="0"/>
          <a:pathLst>
            <a:path>
              <a:moveTo>
                <a:pt x="0" y="0"/>
              </a:moveTo>
              <a:lnTo>
                <a:pt x="0" y="128867"/>
              </a:lnTo>
              <a:lnTo>
                <a:pt x="2380980" y="128867"/>
              </a:lnTo>
              <a:lnTo>
                <a:pt x="2380980" y="2577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37689-0278-4ADF-9967-3EEDB810796C}">
      <dsp:nvSpPr>
        <dsp:cNvPr id="0" name=""/>
        <dsp:cNvSpPr/>
      </dsp:nvSpPr>
      <dsp:spPr>
        <a:xfrm>
          <a:off x="3403359" y="1545860"/>
          <a:ext cx="184096" cy="2307341"/>
        </a:xfrm>
        <a:custGeom>
          <a:avLst/>
          <a:gdLst/>
          <a:ahLst/>
          <a:cxnLst/>
          <a:rect l="0" t="0" r="0" b="0"/>
          <a:pathLst>
            <a:path>
              <a:moveTo>
                <a:pt x="0" y="0"/>
              </a:moveTo>
              <a:lnTo>
                <a:pt x="0" y="2307341"/>
              </a:lnTo>
              <a:lnTo>
                <a:pt x="184096" y="23073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6C27D0-3E9B-482C-8FB5-DC43C736EECA}">
      <dsp:nvSpPr>
        <dsp:cNvPr id="0" name=""/>
        <dsp:cNvSpPr/>
      </dsp:nvSpPr>
      <dsp:spPr>
        <a:xfrm>
          <a:off x="3403359" y="1545860"/>
          <a:ext cx="184096" cy="1435952"/>
        </a:xfrm>
        <a:custGeom>
          <a:avLst/>
          <a:gdLst/>
          <a:ahLst/>
          <a:cxnLst/>
          <a:rect l="0" t="0" r="0" b="0"/>
          <a:pathLst>
            <a:path>
              <a:moveTo>
                <a:pt x="0" y="0"/>
              </a:moveTo>
              <a:lnTo>
                <a:pt x="0" y="1435952"/>
              </a:lnTo>
              <a:lnTo>
                <a:pt x="184096" y="14359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777E88-E16A-4446-8E45-44D07082FF21}">
      <dsp:nvSpPr>
        <dsp:cNvPr id="0" name=""/>
        <dsp:cNvSpPr/>
      </dsp:nvSpPr>
      <dsp:spPr>
        <a:xfrm>
          <a:off x="3403359" y="1545860"/>
          <a:ext cx="184096" cy="564562"/>
        </a:xfrm>
        <a:custGeom>
          <a:avLst/>
          <a:gdLst/>
          <a:ahLst/>
          <a:cxnLst/>
          <a:rect l="0" t="0" r="0" b="0"/>
          <a:pathLst>
            <a:path>
              <a:moveTo>
                <a:pt x="0" y="0"/>
              </a:moveTo>
              <a:lnTo>
                <a:pt x="0" y="564562"/>
              </a:lnTo>
              <a:lnTo>
                <a:pt x="184096" y="56456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0EA8BC-5835-49AE-ACA7-897C98D4BB26}">
      <dsp:nvSpPr>
        <dsp:cNvPr id="0" name=""/>
        <dsp:cNvSpPr/>
      </dsp:nvSpPr>
      <dsp:spPr>
        <a:xfrm>
          <a:off x="2998347" y="674470"/>
          <a:ext cx="895935" cy="257734"/>
        </a:xfrm>
        <a:custGeom>
          <a:avLst/>
          <a:gdLst/>
          <a:ahLst/>
          <a:cxnLst/>
          <a:rect l="0" t="0" r="0" b="0"/>
          <a:pathLst>
            <a:path>
              <a:moveTo>
                <a:pt x="0" y="0"/>
              </a:moveTo>
              <a:lnTo>
                <a:pt x="0" y="128867"/>
              </a:lnTo>
              <a:lnTo>
                <a:pt x="895935" y="128867"/>
              </a:lnTo>
              <a:lnTo>
                <a:pt x="895935" y="2577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DE47D4-E2F4-4AEB-9AA0-0B4D1FCA0001}">
      <dsp:nvSpPr>
        <dsp:cNvPr id="0" name=""/>
        <dsp:cNvSpPr/>
      </dsp:nvSpPr>
      <dsp:spPr>
        <a:xfrm>
          <a:off x="1918315" y="2417249"/>
          <a:ext cx="184096" cy="1435952"/>
        </a:xfrm>
        <a:custGeom>
          <a:avLst/>
          <a:gdLst/>
          <a:ahLst/>
          <a:cxnLst/>
          <a:rect l="0" t="0" r="0" b="0"/>
          <a:pathLst>
            <a:path>
              <a:moveTo>
                <a:pt x="0" y="0"/>
              </a:moveTo>
              <a:lnTo>
                <a:pt x="0" y="1435952"/>
              </a:lnTo>
              <a:lnTo>
                <a:pt x="184096" y="143595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C58CA1-DCED-4E62-B399-603AAD2220FD}">
      <dsp:nvSpPr>
        <dsp:cNvPr id="0" name=""/>
        <dsp:cNvSpPr/>
      </dsp:nvSpPr>
      <dsp:spPr>
        <a:xfrm>
          <a:off x="1918315" y="2417249"/>
          <a:ext cx="184096" cy="564562"/>
        </a:xfrm>
        <a:custGeom>
          <a:avLst/>
          <a:gdLst/>
          <a:ahLst/>
          <a:cxnLst/>
          <a:rect l="0" t="0" r="0" b="0"/>
          <a:pathLst>
            <a:path>
              <a:moveTo>
                <a:pt x="0" y="0"/>
              </a:moveTo>
              <a:lnTo>
                <a:pt x="0" y="564562"/>
              </a:lnTo>
              <a:lnTo>
                <a:pt x="184096" y="5645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BFCCAD-BF97-4D6F-8C06-2228E18CDF89}">
      <dsp:nvSpPr>
        <dsp:cNvPr id="0" name=""/>
        <dsp:cNvSpPr/>
      </dsp:nvSpPr>
      <dsp:spPr>
        <a:xfrm>
          <a:off x="2363519" y="1545860"/>
          <a:ext cx="91440" cy="257734"/>
        </a:xfrm>
        <a:custGeom>
          <a:avLst/>
          <a:gdLst/>
          <a:ahLst/>
          <a:cxnLst/>
          <a:rect l="0" t="0" r="0" b="0"/>
          <a:pathLst>
            <a:path>
              <a:moveTo>
                <a:pt x="45720" y="0"/>
              </a:moveTo>
              <a:lnTo>
                <a:pt x="45720" y="25773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B70722-1D10-48F4-9733-20492E88874F}">
      <dsp:nvSpPr>
        <dsp:cNvPr id="0" name=""/>
        <dsp:cNvSpPr/>
      </dsp:nvSpPr>
      <dsp:spPr>
        <a:xfrm>
          <a:off x="2409239" y="674470"/>
          <a:ext cx="589108" cy="257734"/>
        </a:xfrm>
        <a:custGeom>
          <a:avLst/>
          <a:gdLst/>
          <a:ahLst/>
          <a:cxnLst/>
          <a:rect l="0" t="0" r="0" b="0"/>
          <a:pathLst>
            <a:path>
              <a:moveTo>
                <a:pt x="589108" y="0"/>
              </a:moveTo>
              <a:lnTo>
                <a:pt x="589108" y="128867"/>
              </a:lnTo>
              <a:lnTo>
                <a:pt x="0" y="128867"/>
              </a:lnTo>
              <a:lnTo>
                <a:pt x="0" y="2577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ED68F1-CD5F-43B9-8AC9-AAC4713AD384}">
      <dsp:nvSpPr>
        <dsp:cNvPr id="0" name=""/>
        <dsp:cNvSpPr/>
      </dsp:nvSpPr>
      <dsp:spPr>
        <a:xfrm>
          <a:off x="126443" y="1545860"/>
          <a:ext cx="184096" cy="2307341"/>
        </a:xfrm>
        <a:custGeom>
          <a:avLst/>
          <a:gdLst/>
          <a:ahLst/>
          <a:cxnLst/>
          <a:rect l="0" t="0" r="0" b="0"/>
          <a:pathLst>
            <a:path>
              <a:moveTo>
                <a:pt x="0" y="0"/>
              </a:moveTo>
              <a:lnTo>
                <a:pt x="0" y="2307341"/>
              </a:lnTo>
              <a:lnTo>
                <a:pt x="184096" y="23073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A78524-E06F-48D7-9CB1-12AB49ECF3DD}">
      <dsp:nvSpPr>
        <dsp:cNvPr id="0" name=""/>
        <dsp:cNvSpPr/>
      </dsp:nvSpPr>
      <dsp:spPr>
        <a:xfrm>
          <a:off x="126443" y="1545860"/>
          <a:ext cx="184096" cy="1435952"/>
        </a:xfrm>
        <a:custGeom>
          <a:avLst/>
          <a:gdLst/>
          <a:ahLst/>
          <a:cxnLst/>
          <a:rect l="0" t="0" r="0" b="0"/>
          <a:pathLst>
            <a:path>
              <a:moveTo>
                <a:pt x="0" y="0"/>
              </a:moveTo>
              <a:lnTo>
                <a:pt x="0" y="1435952"/>
              </a:lnTo>
              <a:lnTo>
                <a:pt x="184096" y="143595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51A128-C4E8-4960-9FC0-59B5C95A6648}">
      <dsp:nvSpPr>
        <dsp:cNvPr id="0" name=""/>
        <dsp:cNvSpPr/>
      </dsp:nvSpPr>
      <dsp:spPr>
        <a:xfrm>
          <a:off x="126443" y="1545860"/>
          <a:ext cx="184096" cy="564562"/>
        </a:xfrm>
        <a:custGeom>
          <a:avLst/>
          <a:gdLst/>
          <a:ahLst/>
          <a:cxnLst/>
          <a:rect l="0" t="0" r="0" b="0"/>
          <a:pathLst>
            <a:path>
              <a:moveTo>
                <a:pt x="0" y="0"/>
              </a:moveTo>
              <a:lnTo>
                <a:pt x="0" y="564562"/>
              </a:lnTo>
              <a:lnTo>
                <a:pt x="184096" y="56456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63556D-999B-47FA-8C70-DD1952F30E80}">
      <dsp:nvSpPr>
        <dsp:cNvPr id="0" name=""/>
        <dsp:cNvSpPr/>
      </dsp:nvSpPr>
      <dsp:spPr>
        <a:xfrm>
          <a:off x="617367" y="674470"/>
          <a:ext cx="2380980" cy="257734"/>
        </a:xfrm>
        <a:custGeom>
          <a:avLst/>
          <a:gdLst/>
          <a:ahLst/>
          <a:cxnLst/>
          <a:rect l="0" t="0" r="0" b="0"/>
          <a:pathLst>
            <a:path>
              <a:moveTo>
                <a:pt x="2380980" y="0"/>
              </a:moveTo>
              <a:lnTo>
                <a:pt x="2380980" y="128867"/>
              </a:lnTo>
              <a:lnTo>
                <a:pt x="0" y="128867"/>
              </a:lnTo>
              <a:lnTo>
                <a:pt x="0" y="2577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D4F1B9-4859-4ED1-8F0D-64273A92248A}">
      <dsp:nvSpPr>
        <dsp:cNvPr id="0" name=""/>
        <dsp:cNvSpPr/>
      </dsp:nvSpPr>
      <dsp:spPr>
        <a:xfrm>
          <a:off x="2384693" y="60815"/>
          <a:ext cx="1227309" cy="61365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2414649" y="90771"/>
        <a:ext cx="1167397" cy="553742"/>
      </dsp:txXfrm>
    </dsp:sp>
    <dsp:sp modelId="{D470F8E8-588D-448F-8574-223C623BA9EB}">
      <dsp:nvSpPr>
        <dsp:cNvPr id="0" name=""/>
        <dsp:cNvSpPr/>
      </dsp:nvSpPr>
      <dsp:spPr>
        <a:xfrm>
          <a:off x="3712" y="932205"/>
          <a:ext cx="1227309" cy="61365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3668" y="962161"/>
        <a:ext cx="1167397" cy="553742"/>
      </dsp:txXfrm>
    </dsp:sp>
    <dsp:sp modelId="{03A1A1A1-2D45-4095-A0D8-CC99C9C24A0B}">
      <dsp:nvSpPr>
        <dsp:cNvPr id="0" name=""/>
        <dsp:cNvSpPr/>
      </dsp:nvSpPr>
      <dsp:spPr>
        <a:xfrm>
          <a:off x="310540" y="1803595"/>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40496" y="1833551"/>
        <a:ext cx="1167397" cy="553742"/>
      </dsp:txXfrm>
    </dsp:sp>
    <dsp:sp modelId="{E1DA30E8-B386-49A1-ACEE-E35EE150BE17}">
      <dsp:nvSpPr>
        <dsp:cNvPr id="0" name=""/>
        <dsp:cNvSpPr/>
      </dsp:nvSpPr>
      <dsp:spPr>
        <a:xfrm>
          <a:off x="310540" y="267498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40496" y="2704940"/>
        <a:ext cx="1167397" cy="553742"/>
      </dsp:txXfrm>
    </dsp:sp>
    <dsp:sp modelId="{54B50FC9-8C50-45B3-B00F-56CE69778DC5}">
      <dsp:nvSpPr>
        <dsp:cNvPr id="0" name=""/>
        <dsp:cNvSpPr/>
      </dsp:nvSpPr>
      <dsp:spPr>
        <a:xfrm>
          <a:off x="310540" y="354637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40496" y="3576330"/>
        <a:ext cx="1167397" cy="553742"/>
      </dsp:txXfrm>
    </dsp:sp>
    <dsp:sp modelId="{2957C4E5-CEAA-4CA6-9B69-F31233CE9D6A}">
      <dsp:nvSpPr>
        <dsp:cNvPr id="0" name=""/>
        <dsp:cNvSpPr/>
      </dsp:nvSpPr>
      <dsp:spPr>
        <a:xfrm>
          <a:off x="1795584" y="932205"/>
          <a:ext cx="1227309" cy="61365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72000" lvl="0" indent="0" algn="ctr" defTabSz="444500">
            <a:lnSpc>
              <a:spcPct val="100000"/>
            </a:lnSpc>
            <a:spcBef>
              <a:spcPct val="0"/>
            </a:spcBef>
            <a:spcAft>
              <a:spcPts val="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1825540" y="962161"/>
        <a:ext cx="1167397" cy="553742"/>
      </dsp:txXfrm>
    </dsp:sp>
    <dsp:sp modelId="{B1A16988-D606-445D-97E4-3C0B16C7ABD3}">
      <dsp:nvSpPr>
        <dsp:cNvPr id="0" name=""/>
        <dsp:cNvSpPr/>
      </dsp:nvSpPr>
      <dsp:spPr>
        <a:xfrm>
          <a:off x="1795584" y="1803595"/>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1825540" y="1833551"/>
        <a:ext cx="1167397" cy="553742"/>
      </dsp:txXfrm>
    </dsp:sp>
    <dsp:sp modelId="{94FBA50F-8CD2-4C1A-A9E0-A5BC418212F4}">
      <dsp:nvSpPr>
        <dsp:cNvPr id="0" name=""/>
        <dsp:cNvSpPr/>
      </dsp:nvSpPr>
      <dsp:spPr>
        <a:xfrm>
          <a:off x="2102411" y="2674984"/>
          <a:ext cx="1227309" cy="61365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2132367" y="2704940"/>
        <a:ext cx="1167397" cy="553742"/>
      </dsp:txXfrm>
    </dsp:sp>
    <dsp:sp modelId="{5FE56E2D-A4EB-45BF-8866-D29418AAA817}">
      <dsp:nvSpPr>
        <dsp:cNvPr id="0" name=""/>
        <dsp:cNvSpPr/>
      </dsp:nvSpPr>
      <dsp:spPr>
        <a:xfrm>
          <a:off x="2102411" y="3546374"/>
          <a:ext cx="1227309" cy="61365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2132367" y="3576330"/>
        <a:ext cx="1167397" cy="553742"/>
      </dsp:txXfrm>
    </dsp:sp>
    <dsp:sp modelId="{04ADB2B2-89F5-404A-8EEB-D33F8BF9AD20}">
      <dsp:nvSpPr>
        <dsp:cNvPr id="0" name=""/>
        <dsp:cNvSpPr/>
      </dsp:nvSpPr>
      <dsp:spPr>
        <a:xfrm>
          <a:off x="3280628" y="932205"/>
          <a:ext cx="1227309" cy="61365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310584" y="962161"/>
        <a:ext cx="1167397" cy="553742"/>
      </dsp:txXfrm>
    </dsp:sp>
    <dsp:sp modelId="{4CEAB0FB-E697-441F-9A5C-6036619ED91D}">
      <dsp:nvSpPr>
        <dsp:cNvPr id="0" name=""/>
        <dsp:cNvSpPr/>
      </dsp:nvSpPr>
      <dsp:spPr>
        <a:xfrm>
          <a:off x="3587456" y="1803595"/>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617412" y="1833551"/>
        <a:ext cx="1167397" cy="553742"/>
      </dsp:txXfrm>
    </dsp:sp>
    <dsp:sp modelId="{1117A715-389B-46C7-B5C3-D603174F3282}">
      <dsp:nvSpPr>
        <dsp:cNvPr id="0" name=""/>
        <dsp:cNvSpPr/>
      </dsp:nvSpPr>
      <dsp:spPr>
        <a:xfrm>
          <a:off x="3587456" y="267498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617412" y="2704940"/>
        <a:ext cx="1167397" cy="553742"/>
      </dsp:txXfrm>
    </dsp:sp>
    <dsp:sp modelId="{C847BEE0-517D-42DB-961A-81D421BE8AB9}">
      <dsp:nvSpPr>
        <dsp:cNvPr id="0" name=""/>
        <dsp:cNvSpPr/>
      </dsp:nvSpPr>
      <dsp:spPr>
        <a:xfrm>
          <a:off x="3587456" y="354637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3617412" y="3576330"/>
        <a:ext cx="1167397" cy="553742"/>
      </dsp:txXfrm>
    </dsp:sp>
    <dsp:sp modelId="{B65075D8-EAD5-4D6D-98BA-FA66D6FE2D47}">
      <dsp:nvSpPr>
        <dsp:cNvPr id="0" name=""/>
        <dsp:cNvSpPr/>
      </dsp:nvSpPr>
      <dsp:spPr>
        <a:xfrm>
          <a:off x="4765673" y="932205"/>
          <a:ext cx="1227309" cy="613654"/>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4795629" y="962161"/>
        <a:ext cx="1167397" cy="553742"/>
      </dsp:txXfrm>
    </dsp:sp>
    <dsp:sp modelId="{8CD5B38D-77A2-4D0F-8FE1-40E55D898D15}">
      <dsp:nvSpPr>
        <dsp:cNvPr id="0" name=""/>
        <dsp:cNvSpPr/>
      </dsp:nvSpPr>
      <dsp:spPr>
        <a:xfrm>
          <a:off x="5072500" y="1803595"/>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5102456" y="1833551"/>
        <a:ext cx="1167397" cy="553742"/>
      </dsp:txXfrm>
    </dsp:sp>
    <dsp:sp modelId="{577E80B5-9E7B-4CC6-BDBA-A5D15E25C92C}">
      <dsp:nvSpPr>
        <dsp:cNvPr id="0" name=""/>
        <dsp:cNvSpPr/>
      </dsp:nvSpPr>
      <dsp:spPr>
        <a:xfrm>
          <a:off x="5072500" y="267498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5102456" y="2704940"/>
        <a:ext cx="1167397" cy="553742"/>
      </dsp:txXfrm>
    </dsp:sp>
    <dsp:sp modelId="{CBBEEFB4-F328-40E9-82B9-13AF8C8DC4C0}">
      <dsp:nvSpPr>
        <dsp:cNvPr id="0" name=""/>
        <dsp:cNvSpPr/>
      </dsp:nvSpPr>
      <dsp:spPr>
        <a:xfrm>
          <a:off x="5072500" y="3546374"/>
          <a:ext cx="1227309" cy="613654"/>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Job Title</a:t>
          </a:r>
        </a:p>
      </dsp:txBody>
      <dsp:txXfrm>
        <a:off x="5102456" y="3576330"/>
        <a:ext cx="1167397" cy="553742"/>
      </dsp:txXfrm>
    </dsp:sp>
    <dsp:sp modelId="{E9CF2522-3F0F-4573-87C7-E13AC297A9E9}">
      <dsp:nvSpPr>
        <dsp:cNvPr id="0" name=""/>
        <dsp:cNvSpPr/>
      </dsp:nvSpPr>
      <dsp:spPr>
        <a:xfrm>
          <a:off x="3869737" y="60815"/>
          <a:ext cx="1227309" cy="61365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b="0" i="0" kern="1200">
              <a:latin typeface="DM Sans 14pt" pitchFamily="2" charset="77"/>
            </a:rPr>
            <a:t>FirstName LastName</a:t>
          </a:r>
        </a:p>
        <a:p>
          <a:pPr marL="0" lvl="0" indent="0" algn="ctr" defTabSz="444500">
            <a:lnSpc>
              <a:spcPct val="90000"/>
            </a:lnSpc>
            <a:spcBef>
              <a:spcPct val="0"/>
            </a:spcBef>
            <a:spcAft>
              <a:spcPct val="35000"/>
            </a:spcAft>
            <a:buNone/>
          </a:pPr>
          <a:r>
            <a:rPr lang="en-GB" sz="1000" b="0" i="0" kern="1200">
              <a:latin typeface="DM Sans 14pt" pitchFamily="2" charset="77"/>
            </a:rPr>
            <a:t>Partner</a:t>
          </a:r>
        </a:p>
      </dsp:txBody>
      <dsp:txXfrm>
        <a:off x="3899693" y="90771"/>
        <a:ext cx="1167397" cy="5537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IDGE colour thme">
      <a:dk1>
        <a:sysClr val="windowText" lastClr="000000"/>
      </a:dk1>
      <a:lt1>
        <a:sysClr val="window" lastClr="FFFFFF"/>
      </a:lt1>
      <a:dk2>
        <a:srgbClr val="000000"/>
      </a:dk2>
      <a:lt2>
        <a:srgbClr val="E8E8E8"/>
      </a:lt2>
      <a:accent1>
        <a:srgbClr val="003723"/>
      </a:accent1>
      <a:accent2>
        <a:srgbClr val="005032"/>
      </a:accent2>
      <a:accent3>
        <a:srgbClr val="C6128F"/>
      </a:accent3>
      <a:accent4>
        <a:srgbClr val="FF8B1C"/>
      </a:accent4>
      <a:accent5>
        <a:srgbClr val="0FEFEF"/>
      </a:accent5>
      <a:accent6>
        <a:srgbClr val="767676"/>
      </a:accent6>
      <a:hlink>
        <a:srgbClr val="467886"/>
      </a:hlink>
      <a:folHlink>
        <a:srgbClr val="96607D"/>
      </a:folHlink>
    </a:clrScheme>
    <a:fontScheme name="RIDGE Document font theme">
      <a:majorFont>
        <a:latin typeface="PP Valve Plain"/>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ADE01D6DF09742B69E6BDAF8306C5C" ma:contentTypeVersion="16" ma:contentTypeDescription="Create a new document." ma:contentTypeScope="" ma:versionID="1c5602a79f0d0edae30f4ade46f0df99">
  <xsd:schema xmlns:xsd="http://www.w3.org/2001/XMLSchema" xmlns:xs="http://www.w3.org/2001/XMLSchema" xmlns:p="http://schemas.microsoft.com/office/2006/metadata/properties" xmlns:ns2="fab1e916-3af6-404f-b36c-34d5e76f4e2c" xmlns:ns3="28020723-fcca-466c-b9c1-f5268e2cfe0a" targetNamespace="http://schemas.microsoft.com/office/2006/metadata/properties" ma:root="true" ma:fieldsID="99df10c31645c8894539a761d3c32f4e" ns2:_="" ns3:_="">
    <xsd:import namespace="fab1e916-3af6-404f-b36c-34d5e76f4e2c"/>
    <xsd:import namespace="28020723-fcca-466c-b9c1-f5268e2cfe0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DateTaken" minOccurs="0"/>
                <xsd:element ref="ns3:MediaServiceSearchProperties"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1e916-3af6-404f-b36c-34d5e76f4e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4725f5c-492c-4ddc-9b76-b19d122c2bcf}" ma:internalName="TaxCatchAll" ma:showField="CatchAllData" ma:web="fab1e916-3af6-404f-b36c-34d5e76f4e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8020723-fcca-466c-b9c1-f5268e2cfe0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ce36cc7-d5b7-4a73-8afa-0af7db2577e7"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ab1e916-3af6-404f-b36c-34d5e76f4e2c" xsi:nil="true"/>
    <lcf76f155ced4ddcb4097134ff3c332f xmlns="28020723-fcca-466c-b9c1-f5268e2cfe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75B8D5-A0CD-44FA-9F9C-78071478F62F}">
  <ds:schemaRefs>
    <ds:schemaRef ds:uri="http://schemas.microsoft.com/sharepoint/v3/contenttype/forms"/>
  </ds:schemaRefs>
</ds:datastoreItem>
</file>

<file path=customXml/itemProps2.xml><?xml version="1.0" encoding="utf-8"?>
<ds:datastoreItem xmlns:ds="http://schemas.openxmlformats.org/officeDocument/2006/customXml" ds:itemID="{8B32738D-B02B-430F-8D13-8BD636B360C4}">
  <ds:schemaRefs>
    <ds:schemaRef ds:uri="http://schemas.openxmlformats.org/officeDocument/2006/bibliography"/>
  </ds:schemaRefs>
</ds:datastoreItem>
</file>

<file path=customXml/itemProps3.xml><?xml version="1.0" encoding="utf-8"?>
<ds:datastoreItem xmlns:ds="http://schemas.openxmlformats.org/officeDocument/2006/customXml" ds:itemID="{7D364A96-215D-4C8E-9439-EA54E92DD9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b1e916-3af6-404f-b36c-34d5e76f4e2c"/>
    <ds:schemaRef ds:uri="28020723-fcca-466c-b9c1-f5268e2cfe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14B2D-48A1-4231-94D5-D60A628FEA24}">
  <ds:schemaRefs>
    <ds:schemaRef ds:uri="http://schemas.microsoft.com/office/2006/metadata/properties"/>
    <ds:schemaRef ds:uri="http://schemas.microsoft.com/office/infopath/2007/PartnerControls"/>
    <ds:schemaRef ds:uri="fab1e916-3af6-404f-b36c-34d5e76f4e2c"/>
    <ds:schemaRef ds:uri="28020723-fcca-466c-b9c1-f5268e2cfe0a"/>
  </ds:schemaRefs>
</ds:datastoreItem>
</file>

<file path=docProps/app.xml><?xml version="1.0" encoding="utf-8"?>
<Properties xmlns="http://schemas.openxmlformats.org/officeDocument/2006/extended-properties" xmlns:vt="http://schemas.openxmlformats.org/officeDocument/2006/docPropsVTypes">
  <Template>RIDGE Report template.dotx</Template>
  <TotalTime>12</TotalTime>
  <Pages>18</Pages>
  <Words>2460</Words>
  <Characters>13438</Characters>
  <Application>Microsoft Office Word</Application>
  <DocSecurity>0</DocSecurity>
  <Lines>610</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Tamsin Bright</cp:lastModifiedBy>
  <cp:revision>4</cp:revision>
  <dcterms:created xsi:type="dcterms:W3CDTF">2026-05-18T20:12:00Z</dcterms:created>
  <dcterms:modified xsi:type="dcterms:W3CDTF">2026-05-19T15:40:00Z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0x010100CDADE01D6DF09742B69E6BDAF8306C5C</vt:lpwstr>
  </property>
  <property fmtid="{D5CDD505-2E9C-101B-9397-08002B2CF9AE}" pid="3" name="MediaServiceImageTags">
    <vt:lpwstr/>
  </property>
</Properties>
</file>